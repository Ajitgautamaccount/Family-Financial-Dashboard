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F0ADC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732"/>
        <w:gridCol w:w="4733"/>
      </w:tblGrid>
      <w:tr w:rsidR="00DF3045" w:rsidRPr="00C26E36" w14:paraId="6A096974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2"/>
            <w:vAlign w:val="center"/>
          </w:tcPr>
          <w:p w14:paraId="2F945EE6" w14:textId="3C94BCBF" w:rsidR="00DF3045" w:rsidRPr="00DD51E7" w:rsidRDefault="00C53456" w:rsidP="004B70E1">
            <w:pPr>
              <w:pStyle w:val="ListParagraph"/>
              <w:ind w:left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Template d</w:t>
            </w:r>
            <w:r w:rsidR="0060532C" w:rsidRPr="00DD51E7">
              <w:rPr>
                <w:color w:val="808080" w:themeColor="background1" w:themeShade="80"/>
                <w:sz w:val="20"/>
              </w:rPr>
              <w:t>o</w:t>
            </w:r>
            <w:r w:rsidR="00C26E36" w:rsidRPr="00DD51E7">
              <w:rPr>
                <w:color w:val="808080" w:themeColor="background1" w:themeShade="80"/>
                <w:sz w:val="20"/>
              </w:rPr>
              <w:t>c</w:t>
            </w:r>
            <w:r w:rsidR="0060532C" w:rsidRPr="00DD51E7">
              <w:rPr>
                <w:color w:val="808080" w:themeColor="background1" w:themeShade="80"/>
                <w:sz w:val="20"/>
              </w:rPr>
              <w:t>ument</w:t>
            </w:r>
            <w:r w:rsidR="00C26E36" w:rsidRPr="00DD51E7">
              <w:rPr>
                <w:color w:val="808080" w:themeColor="background1" w:themeShade="80"/>
                <w:sz w:val="20"/>
              </w:rPr>
              <w:t xml:space="preserve"> </w:t>
            </w:r>
            <w:r w:rsidR="0060532C" w:rsidRPr="00DD51E7">
              <w:rPr>
                <w:color w:val="808080" w:themeColor="background1" w:themeShade="80"/>
                <w:sz w:val="20"/>
              </w:rPr>
              <w:t>status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– </w:t>
            </w:r>
            <w:r w:rsidR="00C95F46">
              <w:rPr>
                <w:color w:val="808080" w:themeColor="background1" w:themeShade="80"/>
                <w:sz w:val="20"/>
              </w:rPr>
              <w:t>do not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change</w:t>
            </w:r>
          </w:p>
        </w:tc>
      </w:tr>
      <w:tr w:rsidR="00DF3045" w:rsidRPr="00C26E36" w14:paraId="519940AA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475BF086" w14:textId="2AB6F2DD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Version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1623718576"/>
            <w:placeholder>
              <w:docPart w:val="5EDC8FF1340B412B9FA47E04385E4234"/>
            </w:placeholder>
          </w:sdtPr>
          <w:sdtEndPr/>
          <w:sdtContent>
            <w:tc>
              <w:tcPr>
                <w:tcW w:w="4733" w:type="dxa"/>
                <w:vAlign w:val="center"/>
              </w:tcPr>
              <w:p w14:paraId="2D2723E8" w14:textId="76882DAC" w:rsidR="00DF3045" w:rsidRPr="00DD51E7" w:rsidRDefault="00C53456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 w:rsidRPr="00DD51E7">
                  <w:rPr>
                    <w:color w:val="808080" w:themeColor="background1" w:themeShade="80"/>
                    <w:sz w:val="20"/>
                  </w:rPr>
                  <w:t>2</w:t>
                </w:r>
                <w:r w:rsidR="00061985" w:rsidRPr="00DD51E7">
                  <w:rPr>
                    <w:color w:val="808080" w:themeColor="background1" w:themeShade="80"/>
                    <w:sz w:val="20"/>
                  </w:rPr>
                  <w:t>.0</w:t>
                </w:r>
              </w:p>
            </w:tc>
          </w:sdtContent>
        </w:sdt>
      </w:tr>
      <w:tr w:rsidR="00B51FBA" w:rsidRPr="00C26E36" w14:paraId="0FE9B81E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AAC4CF4" w14:textId="42191E1C" w:rsidR="00B51FBA" w:rsidRPr="00C95F46" w:rsidRDefault="00B51FBA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Date </w:t>
            </w:r>
          </w:p>
        </w:tc>
        <w:tc>
          <w:tcPr>
            <w:tcW w:w="4733" w:type="dxa"/>
            <w:vAlign w:val="center"/>
          </w:tcPr>
          <w:p w14:paraId="3F1125F3" w14:textId="22E77204" w:rsidR="00B51FBA" w:rsidRPr="00DD51E7" w:rsidRDefault="009A2965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</w:rPr>
              <w:t>11/2024</w:t>
            </w:r>
          </w:p>
        </w:tc>
      </w:tr>
      <w:tr w:rsidR="00DF3045" w:rsidRPr="00C26E36" w14:paraId="50D795DA" w14:textId="77777777" w:rsidTr="00044EBD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F529B3C" w14:textId="3FE071D1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Status</w:t>
            </w:r>
          </w:p>
        </w:tc>
        <w:tc>
          <w:tcPr>
            <w:tcW w:w="4733" w:type="dxa"/>
            <w:vAlign w:val="center"/>
          </w:tcPr>
          <w:p w14:paraId="1F1A5911" w14:textId="456C7C4D" w:rsidR="00DF3045" w:rsidRPr="00DD51E7" w:rsidRDefault="00B51FBA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Releas</w:t>
            </w:r>
            <w:r w:rsidR="00546194" w:rsidRPr="00DD51E7">
              <w:rPr>
                <w:color w:val="808080" w:themeColor="background1" w:themeShade="80"/>
                <w:sz w:val="20"/>
              </w:rPr>
              <w:t>ed</w:t>
            </w:r>
          </w:p>
        </w:tc>
      </w:tr>
      <w:tr w:rsidR="00DF3045" w:rsidRPr="00C26E36" w14:paraId="64EF9E2E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99C9A44" w14:textId="0ADA2EB5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Classification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-2146801673"/>
            <w:placeholder>
              <w:docPart w:val="236B319A563243888F57A20AFCF5269E"/>
            </w:placeholder>
          </w:sdtPr>
          <w:sdtEndPr/>
          <w:sdtContent>
            <w:tc>
              <w:tcPr>
                <w:tcW w:w="4733" w:type="dxa"/>
                <w:vAlign w:val="center"/>
              </w:tcPr>
              <w:p w14:paraId="07D72D40" w14:textId="7DFBE39A" w:rsidR="00DF3045" w:rsidRPr="00DD51E7" w:rsidRDefault="00061985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 w:rsidRPr="00DD51E7">
                  <w:rPr>
                    <w:color w:val="808080" w:themeColor="background1" w:themeShade="80"/>
                    <w:sz w:val="20"/>
                  </w:rPr>
                  <w:t>Restricted</w:t>
                </w:r>
              </w:p>
            </w:tc>
          </w:sdtContent>
        </w:sdt>
      </w:tr>
      <w:tr w:rsidR="0009783F" w:rsidRPr="00C26E36" w14:paraId="0BD2F998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33817328" w14:textId="0C3A1FF7" w:rsidR="0009783F" w:rsidRPr="00C95F46" w:rsidRDefault="0009783F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Te</w:t>
            </w:r>
            <w:r w:rsidR="00DB344D"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mplate document </w:t>
            </w: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responsible</w:t>
            </w:r>
          </w:p>
        </w:tc>
        <w:tc>
          <w:tcPr>
            <w:tcW w:w="4733" w:type="dxa"/>
            <w:vAlign w:val="center"/>
          </w:tcPr>
          <w:p w14:paraId="082B9A81" w14:textId="750018F3" w:rsidR="00516E68" w:rsidRPr="00DD51E7" w:rsidRDefault="009A2965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proofErr w:type="spellStart"/>
            <w:r>
              <w:rPr>
                <w:color w:val="808080" w:themeColor="background1" w:themeShade="80"/>
                <w:sz w:val="20"/>
              </w:rPr>
              <w:t>Rehulkova</w:t>
            </w:r>
            <w:proofErr w:type="spellEnd"/>
            <w:r>
              <w:rPr>
                <w:color w:val="808080" w:themeColor="background1" w:themeShade="80"/>
                <w:sz w:val="20"/>
              </w:rPr>
              <w:t>, Michaela/ Stefan, Livia</w:t>
            </w:r>
          </w:p>
        </w:tc>
      </w:tr>
    </w:tbl>
    <w:p w14:paraId="50F1C6C7" w14:textId="2A5102BC" w:rsidR="00DF3045" w:rsidRDefault="00DF3045" w:rsidP="00364302">
      <w:pPr>
        <w:pStyle w:val="ListParagraph"/>
        <w:spacing w:after="0"/>
        <w:ind w:left="0"/>
        <w:rPr>
          <w:b/>
          <w:sz w:val="20"/>
        </w:rPr>
      </w:pPr>
    </w:p>
    <w:p w14:paraId="00E2B234" w14:textId="77777777" w:rsidR="002330DB" w:rsidRPr="00C26E36" w:rsidRDefault="002330DB" w:rsidP="00364302">
      <w:pPr>
        <w:pStyle w:val="ListParagraph"/>
        <w:spacing w:after="0"/>
        <w:ind w:left="0"/>
        <w:rPr>
          <w:b/>
          <w:sz w:val="20"/>
        </w:rPr>
      </w:pPr>
    </w:p>
    <w:p w14:paraId="665A5912" w14:textId="6D066B58" w:rsidR="002330D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sz w:val="20"/>
          <w:u w:val="single"/>
        </w:rPr>
        <w:t>Important</w:t>
      </w:r>
      <w:r w:rsidRPr="00B5072E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n</w:t>
      </w:r>
      <w:r w:rsidRPr="00B5072E">
        <w:rPr>
          <w:b/>
          <w:sz w:val="20"/>
          <w:u w:val="single"/>
        </w:rPr>
        <w:t>ote</w:t>
      </w:r>
      <w:r>
        <w:rPr>
          <w:b/>
          <w:sz w:val="20"/>
          <w:u w:val="single"/>
        </w:rPr>
        <w:t>s</w:t>
      </w:r>
      <w:r w:rsidRPr="00B5072E">
        <w:rPr>
          <w:b/>
          <w:sz w:val="20"/>
          <w:u w:val="single"/>
        </w:rPr>
        <w:t>:</w:t>
      </w:r>
      <w:r w:rsidRPr="004B0BB7">
        <w:rPr>
          <w:b/>
          <w:i/>
          <w:iCs/>
          <w:szCs w:val="18"/>
        </w:rPr>
        <w:t xml:space="preserve"> </w:t>
      </w:r>
      <w:r>
        <w:rPr>
          <w:b/>
          <w:i/>
          <w:iCs/>
          <w:szCs w:val="18"/>
        </w:rPr>
        <w:br/>
      </w:r>
      <w:r>
        <w:rPr>
          <w:b/>
          <w:i/>
          <w:iCs/>
          <w:szCs w:val="18"/>
        </w:rPr>
        <w:br/>
        <w:t>Test responsible:</w:t>
      </w:r>
    </w:p>
    <w:p w14:paraId="42541FDF" w14:textId="77777777" w:rsidR="00955260" w:rsidRDefault="002330DB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>
        <w:rPr>
          <w:bCs/>
          <w:i/>
          <w:iCs/>
          <w:szCs w:val="18"/>
        </w:rPr>
        <w:t xml:space="preserve">In the IT </w:t>
      </w:r>
      <w:r w:rsidR="00C36F13">
        <w:rPr>
          <w:bCs/>
          <w:i/>
          <w:iCs/>
          <w:szCs w:val="18"/>
        </w:rPr>
        <w:t>R</w:t>
      </w:r>
      <w:r>
        <w:rPr>
          <w:bCs/>
          <w:i/>
          <w:iCs/>
          <w:szCs w:val="18"/>
        </w:rPr>
        <w:t xml:space="preserve">equirement </w:t>
      </w:r>
      <w:r w:rsidR="00C36F13">
        <w:rPr>
          <w:bCs/>
          <w:i/>
          <w:iCs/>
          <w:szCs w:val="18"/>
        </w:rPr>
        <w:t xml:space="preserve">(ITR) </w:t>
      </w:r>
      <w:r>
        <w:rPr>
          <w:bCs/>
          <w:i/>
          <w:iCs/>
          <w:szCs w:val="18"/>
        </w:rPr>
        <w:t xml:space="preserve">process the user acceptance test is in responsibility of the </w:t>
      </w:r>
      <w:r w:rsidR="00657C6D">
        <w:rPr>
          <w:bCs/>
          <w:i/>
          <w:iCs/>
          <w:szCs w:val="18"/>
        </w:rPr>
        <w:t>Requester</w:t>
      </w:r>
      <w:r w:rsidR="0038262B" w:rsidRPr="0038262B">
        <w:rPr>
          <w:bCs/>
          <w:i/>
          <w:iCs/>
          <w:szCs w:val="18"/>
        </w:rPr>
        <w:t>/K</w:t>
      </w:r>
      <w:r w:rsidR="0038262B">
        <w:rPr>
          <w:bCs/>
          <w:i/>
          <w:iCs/>
          <w:szCs w:val="18"/>
        </w:rPr>
        <w:t>ey User</w:t>
      </w:r>
      <w:r>
        <w:rPr>
          <w:bCs/>
          <w:i/>
          <w:iCs/>
          <w:szCs w:val="18"/>
        </w:rPr>
        <w:t xml:space="preserve">. </w:t>
      </w:r>
      <w:r w:rsidR="00FD5788" w:rsidRPr="00FD5788">
        <w:rPr>
          <w:bCs/>
          <w:i/>
          <w:iCs/>
          <w:szCs w:val="18"/>
        </w:rPr>
        <w:t xml:space="preserve">For </w:t>
      </w:r>
      <w:r w:rsidR="00931673">
        <w:rPr>
          <w:bCs/>
          <w:i/>
          <w:iCs/>
          <w:szCs w:val="18"/>
        </w:rPr>
        <w:t xml:space="preserve">the internal integration test </w:t>
      </w:r>
      <w:r w:rsidR="00926F61">
        <w:rPr>
          <w:bCs/>
          <w:i/>
          <w:iCs/>
          <w:szCs w:val="18"/>
        </w:rPr>
        <w:t xml:space="preserve">as part of </w:t>
      </w:r>
      <w:r w:rsidR="007E61F5">
        <w:rPr>
          <w:bCs/>
          <w:i/>
          <w:iCs/>
          <w:szCs w:val="18"/>
        </w:rPr>
        <w:t xml:space="preserve">a bug fix (Change request) </w:t>
      </w:r>
      <w:r w:rsidR="00906CCB">
        <w:rPr>
          <w:bCs/>
          <w:i/>
          <w:iCs/>
          <w:szCs w:val="18"/>
        </w:rPr>
        <w:t xml:space="preserve">the test is in </w:t>
      </w:r>
      <w:r w:rsidR="001D0337">
        <w:rPr>
          <w:bCs/>
          <w:i/>
          <w:iCs/>
          <w:szCs w:val="18"/>
        </w:rPr>
        <w:t>r</w:t>
      </w:r>
      <w:r w:rsidR="00906CCB">
        <w:rPr>
          <w:bCs/>
          <w:i/>
          <w:iCs/>
          <w:szCs w:val="18"/>
        </w:rPr>
        <w:t xml:space="preserve">esponsibility of the </w:t>
      </w:r>
      <w:r w:rsidR="001D0337">
        <w:rPr>
          <w:bCs/>
          <w:i/>
          <w:iCs/>
          <w:szCs w:val="18"/>
        </w:rPr>
        <w:t>A</w:t>
      </w:r>
      <w:r w:rsidR="00D6369C">
        <w:rPr>
          <w:bCs/>
          <w:i/>
          <w:iCs/>
          <w:szCs w:val="18"/>
        </w:rPr>
        <w:t>ppli</w:t>
      </w:r>
      <w:r>
        <w:rPr>
          <w:bCs/>
          <w:i/>
          <w:iCs/>
          <w:szCs w:val="18"/>
        </w:rPr>
        <w:t xml:space="preserve">cation </w:t>
      </w:r>
      <w:r w:rsidR="001D0337" w:rsidRPr="00767EB8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 xml:space="preserve">nalyst. </w:t>
      </w:r>
    </w:p>
    <w:p w14:paraId="09C9A6B1" w14:textId="77777777" w:rsidR="00955260" w:rsidRPr="00955260" w:rsidRDefault="00955260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 w:rsidRPr="00955260">
        <w:rPr>
          <w:b/>
          <w:i/>
          <w:iCs/>
          <w:szCs w:val="18"/>
        </w:rPr>
        <w:t>Test result:</w:t>
      </w:r>
    </w:p>
    <w:p w14:paraId="331801F9" w14:textId="76B30E40" w:rsidR="002330DB" w:rsidRPr="00CA7377" w:rsidRDefault="00955260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 w:rsidRPr="00955260">
        <w:rPr>
          <w:bCs/>
          <w:i/>
          <w:iCs/>
          <w:szCs w:val="18"/>
        </w:rPr>
        <w:t>The test result must be recognizable.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/>
          <w:i/>
          <w:iCs/>
          <w:szCs w:val="18"/>
        </w:rPr>
        <w:t>Screenshots: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Cs/>
          <w:i/>
          <w:iCs/>
          <w:szCs w:val="18"/>
        </w:rPr>
        <w:t xml:space="preserve">All screenshots must have an </w:t>
      </w:r>
      <w:r w:rsidR="002330DB" w:rsidRPr="00CA7377">
        <w:rPr>
          <w:bCs/>
          <w:i/>
          <w:iCs/>
          <w:szCs w:val="18"/>
        </w:rPr>
        <w:t>IPE-compliant display</w:t>
      </w:r>
      <w:r w:rsidR="002330DB">
        <w:rPr>
          <w:bCs/>
          <w:i/>
          <w:iCs/>
          <w:szCs w:val="18"/>
        </w:rPr>
        <w:t xml:space="preserve"> which means </w:t>
      </w:r>
      <w:r w:rsidR="002330DB" w:rsidRPr="00DC359D">
        <w:rPr>
          <w:bCs/>
          <w:i/>
          <w:iCs/>
          <w:szCs w:val="18"/>
        </w:rPr>
        <w:t>th</w:t>
      </w:r>
      <w:r w:rsidR="002330DB">
        <w:rPr>
          <w:bCs/>
          <w:i/>
          <w:iCs/>
          <w:szCs w:val="18"/>
        </w:rPr>
        <w:t xml:space="preserve">at </w:t>
      </w:r>
      <w:r w:rsidR="002330DB" w:rsidRPr="00B5072E">
        <w:rPr>
          <w:bCs/>
          <w:i/>
          <w:iCs/>
          <w:szCs w:val="18"/>
        </w:rPr>
        <w:t>date, time and the SAP System</w:t>
      </w:r>
      <w:r w:rsidR="00767EB8">
        <w:rPr>
          <w:bCs/>
          <w:i/>
          <w:iCs/>
          <w:szCs w:val="18"/>
        </w:rPr>
        <w:t>/Client</w:t>
      </w:r>
      <w:r w:rsidR="002330DB" w:rsidRPr="00B5072E">
        <w:rPr>
          <w:bCs/>
          <w:i/>
          <w:iCs/>
          <w:szCs w:val="18"/>
        </w:rPr>
        <w:t xml:space="preserve"> must be included in every screenshot</w:t>
      </w:r>
      <w:r w:rsidR="002330DB">
        <w:rPr>
          <w:bCs/>
          <w:i/>
          <w:iCs/>
          <w:szCs w:val="18"/>
        </w:rPr>
        <w:t>.</w:t>
      </w:r>
    </w:p>
    <w:p w14:paraId="102969DB" w14:textId="0FA1D679" w:rsidR="00D25F8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Naming Convention:</w:t>
      </w:r>
      <w:r>
        <w:rPr>
          <w:b/>
          <w:i/>
          <w:iCs/>
          <w:szCs w:val="18"/>
        </w:rPr>
        <w:br/>
      </w:r>
      <w:r w:rsidR="00D25F8B">
        <w:rPr>
          <w:bCs/>
          <w:i/>
          <w:iCs/>
          <w:szCs w:val="18"/>
        </w:rPr>
        <w:t xml:space="preserve">Name of the test document should start with </w:t>
      </w:r>
      <w:r w:rsidR="000658A7">
        <w:rPr>
          <w:bCs/>
          <w:i/>
          <w:iCs/>
          <w:szCs w:val="18"/>
        </w:rPr>
        <w:t>S</w:t>
      </w:r>
      <w:r w:rsidR="00B85C1A">
        <w:rPr>
          <w:bCs/>
          <w:i/>
          <w:iCs/>
          <w:szCs w:val="18"/>
        </w:rPr>
        <w:t>X</w:t>
      </w:r>
      <w:r w:rsidR="00D25F8B">
        <w:rPr>
          <w:bCs/>
          <w:i/>
          <w:iCs/>
          <w:szCs w:val="18"/>
        </w:rPr>
        <w:t xml:space="preserve">_ </w:t>
      </w:r>
      <w:r w:rsidR="00360147" w:rsidRPr="00360147">
        <w:rPr>
          <w:bCs/>
          <w:i/>
          <w:iCs/>
          <w:szCs w:val="18"/>
        </w:rPr>
        <w:t>fo</w:t>
      </w:r>
      <w:r w:rsidR="00360147">
        <w:rPr>
          <w:bCs/>
          <w:i/>
          <w:iCs/>
          <w:szCs w:val="18"/>
        </w:rPr>
        <w:t>llowed</w:t>
      </w:r>
      <w:r w:rsidR="00D25F8B" w:rsidRPr="00D25F8B">
        <w:rPr>
          <w:bCs/>
          <w:i/>
          <w:iCs/>
          <w:szCs w:val="18"/>
        </w:rPr>
        <w:t xml:space="preserve"> </w:t>
      </w:r>
      <w:r w:rsidR="00D25F8B">
        <w:rPr>
          <w:bCs/>
          <w:i/>
          <w:iCs/>
          <w:szCs w:val="18"/>
        </w:rPr>
        <w:t>by the ticket number</w:t>
      </w:r>
      <w:r w:rsidR="00D17219" w:rsidRPr="00D17219">
        <w:rPr>
          <w:bCs/>
          <w:i/>
          <w:iCs/>
          <w:szCs w:val="18"/>
        </w:rPr>
        <w:t xml:space="preserve"> </w:t>
      </w:r>
      <w:r w:rsidR="00D17219">
        <w:rPr>
          <w:bCs/>
          <w:i/>
          <w:iCs/>
          <w:szCs w:val="18"/>
        </w:rPr>
        <w:t>of the change document</w:t>
      </w:r>
      <w:r w:rsidR="00D25F8B">
        <w:rPr>
          <w:bCs/>
          <w:i/>
          <w:iCs/>
          <w:szCs w:val="18"/>
        </w:rPr>
        <w:t>. Optionally the document type UAT</w:t>
      </w:r>
      <w:r w:rsidR="00D25F8B" w:rsidRPr="00E22A37">
        <w:rPr>
          <w:bCs/>
          <w:i/>
          <w:iCs/>
          <w:szCs w:val="18"/>
        </w:rPr>
        <w:t xml:space="preserve"> </w:t>
      </w:r>
      <w:r w:rsidR="00B96EBE" w:rsidRPr="000208BE">
        <w:rPr>
          <w:bCs/>
          <w:i/>
          <w:iCs/>
          <w:szCs w:val="18"/>
        </w:rPr>
        <w:t xml:space="preserve">(FTC) </w:t>
      </w:r>
      <w:r w:rsidR="00D25F8B" w:rsidRPr="00E22A37">
        <w:rPr>
          <w:bCs/>
          <w:i/>
          <w:iCs/>
          <w:szCs w:val="18"/>
        </w:rPr>
        <w:t xml:space="preserve">can be added, e.g. </w:t>
      </w:r>
      <w:r w:rsidR="000658A7">
        <w:rPr>
          <w:bCs/>
          <w:i/>
          <w:iCs/>
          <w:szCs w:val="18"/>
        </w:rPr>
        <w:t>S</w:t>
      </w:r>
      <w:r w:rsidR="00D25F8B" w:rsidRPr="00E22A37">
        <w:rPr>
          <w:bCs/>
          <w:i/>
          <w:iCs/>
          <w:szCs w:val="18"/>
        </w:rPr>
        <w:t>_</w:t>
      </w:r>
      <w:r w:rsidR="0066535A" w:rsidRPr="00F35E80">
        <w:rPr>
          <w:bCs/>
          <w:i/>
          <w:iCs/>
          <w:szCs w:val="18"/>
        </w:rPr>
        <w:t>UAT</w:t>
      </w:r>
      <w:r w:rsidR="00D25F8B" w:rsidRPr="00E22A37">
        <w:rPr>
          <w:bCs/>
          <w:i/>
          <w:iCs/>
          <w:szCs w:val="18"/>
        </w:rPr>
        <w:t>_4100002725</w:t>
      </w:r>
      <w:r w:rsidR="000852D2" w:rsidRPr="00F35E80">
        <w:rPr>
          <w:bCs/>
          <w:i/>
          <w:iCs/>
          <w:szCs w:val="18"/>
        </w:rPr>
        <w:t>_testdocument</w:t>
      </w:r>
      <w:r w:rsidR="00D25F8B" w:rsidRPr="00E22A37">
        <w:rPr>
          <w:bCs/>
          <w:i/>
          <w:iCs/>
          <w:szCs w:val="18"/>
        </w:rPr>
        <w:t>.</w:t>
      </w:r>
      <w:r w:rsidR="000C2293">
        <w:rPr>
          <w:bCs/>
          <w:i/>
          <w:iCs/>
          <w:szCs w:val="18"/>
        </w:rPr>
        <w:t xml:space="preserve"> – to be revised with the completion of the SHERPA</w:t>
      </w:r>
      <w:r w:rsidR="00B85C1A">
        <w:rPr>
          <w:bCs/>
          <w:i/>
          <w:iCs/>
          <w:szCs w:val="18"/>
        </w:rPr>
        <w:t xml:space="preserve"> X</w:t>
      </w:r>
      <w:r w:rsidR="000C2293">
        <w:rPr>
          <w:bCs/>
          <w:i/>
          <w:iCs/>
          <w:szCs w:val="18"/>
        </w:rPr>
        <w:t xml:space="preserve"> transition</w:t>
      </w:r>
    </w:p>
    <w:p w14:paraId="02FE0D7A" w14:textId="09E5EC58" w:rsidR="002330DB" w:rsidRPr="00CA7377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Reference ticket</w:t>
      </w:r>
      <w:r w:rsidR="008B094E">
        <w:rPr>
          <w:b/>
          <w:i/>
          <w:iCs/>
          <w:szCs w:val="18"/>
        </w:rPr>
        <w:t xml:space="preserve"> number</w:t>
      </w:r>
      <w:r>
        <w:rPr>
          <w:b/>
          <w:i/>
          <w:iCs/>
          <w:szCs w:val="18"/>
        </w:rPr>
        <w:t>:</w:t>
      </w:r>
      <w:r>
        <w:rPr>
          <w:b/>
          <w:i/>
          <w:iCs/>
          <w:szCs w:val="18"/>
        </w:rPr>
        <w:br/>
      </w:r>
      <w:r w:rsidRPr="00CA7377">
        <w:rPr>
          <w:bCs/>
          <w:i/>
          <w:iCs/>
          <w:szCs w:val="18"/>
        </w:rPr>
        <w:t>F</w:t>
      </w:r>
      <w:r>
        <w:rPr>
          <w:bCs/>
          <w:i/>
          <w:iCs/>
          <w:szCs w:val="18"/>
        </w:rPr>
        <w:t xml:space="preserve">or </w:t>
      </w:r>
      <w:r w:rsidR="005932B5" w:rsidRPr="005932B5">
        <w:rPr>
          <w:bCs/>
          <w:i/>
          <w:iCs/>
          <w:szCs w:val="18"/>
        </w:rPr>
        <w:t>internal integrat</w:t>
      </w:r>
      <w:r w:rsidR="005932B5">
        <w:rPr>
          <w:bCs/>
          <w:i/>
          <w:iCs/>
          <w:szCs w:val="18"/>
        </w:rPr>
        <w:t>ion</w:t>
      </w:r>
      <w:r>
        <w:rPr>
          <w:bCs/>
          <w:i/>
          <w:iCs/>
          <w:szCs w:val="18"/>
        </w:rPr>
        <w:t xml:space="preserve"> test</w:t>
      </w:r>
      <w:r w:rsidR="000208BE" w:rsidRPr="000208BE">
        <w:rPr>
          <w:bCs/>
          <w:i/>
          <w:iCs/>
          <w:szCs w:val="18"/>
        </w:rPr>
        <w:t xml:space="preserve"> </w:t>
      </w:r>
      <w:r>
        <w:rPr>
          <w:bCs/>
          <w:i/>
          <w:iCs/>
          <w:szCs w:val="18"/>
        </w:rPr>
        <w:t>please use the</w:t>
      </w:r>
      <w:r w:rsidR="00AA2F2E" w:rsidRPr="00AA2F2E">
        <w:rPr>
          <w:bCs/>
          <w:i/>
          <w:iCs/>
          <w:szCs w:val="18"/>
        </w:rPr>
        <w:t xml:space="preserve"> </w:t>
      </w:r>
      <w:r w:rsidR="00AA2F2E">
        <w:rPr>
          <w:bCs/>
          <w:i/>
          <w:iCs/>
          <w:szCs w:val="18"/>
        </w:rPr>
        <w:t>number of the</w:t>
      </w:r>
      <w:r>
        <w:rPr>
          <w:bCs/>
          <w:i/>
          <w:iCs/>
          <w:szCs w:val="18"/>
        </w:rPr>
        <w:t xml:space="preserve"> change document (e.g. normal change) </w:t>
      </w:r>
      <w:r w:rsidRPr="004C4C89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>s the reference ticket. The user acceptance test should refer to the respective IT Requirement.</w:t>
      </w:r>
    </w:p>
    <w:p w14:paraId="3C747FAF" w14:textId="5C532122" w:rsidR="00E37F19" w:rsidRPr="002330DB" w:rsidRDefault="00E37F19" w:rsidP="00364302">
      <w:pPr>
        <w:pStyle w:val="ListParagraph"/>
        <w:spacing w:after="0"/>
        <w:ind w:left="0"/>
        <w:rPr>
          <w:b/>
          <w:sz w:val="20"/>
        </w:rPr>
      </w:pPr>
    </w:p>
    <w:p w14:paraId="7C2AF6E8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32"/>
        <w:gridCol w:w="1229"/>
        <w:gridCol w:w="1738"/>
        <w:gridCol w:w="2749"/>
        <w:gridCol w:w="2017"/>
      </w:tblGrid>
      <w:tr w:rsidR="00DF3045" w:rsidRPr="00C26E36" w14:paraId="4AACCDF7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5"/>
            <w:vAlign w:val="center"/>
          </w:tcPr>
          <w:p w14:paraId="4586425D" w14:textId="3DC3406A" w:rsidR="00DF3045" w:rsidRPr="00C26E36" w:rsidRDefault="008D7A60" w:rsidP="004B70E1">
            <w:pPr>
              <w:pStyle w:val="ListParagraph"/>
              <w:ind w:left="0"/>
              <w:rPr>
                <w:b w:val="0"/>
                <w:sz w:val="20"/>
              </w:rPr>
            </w:pPr>
            <w:r>
              <w:rPr>
                <w:sz w:val="20"/>
              </w:rPr>
              <w:t>Test</w:t>
            </w:r>
            <w:r w:rsidR="00C47BC6"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 w:rsidR="00DF3045" w:rsidRPr="00C26E36">
              <w:rPr>
                <w:sz w:val="20"/>
              </w:rPr>
              <w:t xml:space="preserve">ocument </w:t>
            </w:r>
            <w:r w:rsidR="00C47BC6">
              <w:rPr>
                <w:sz w:val="20"/>
              </w:rPr>
              <w:t>h</w:t>
            </w:r>
            <w:r w:rsidR="00DF3045" w:rsidRPr="00C26E36">
              <w:rPr>
                <w:sz w:val="20"/>
              </w:rPr>
              <w:t>istory</w:t>
            </w:r>
            <w:r w:rsidR="005B4273">
              <w:rPr>
                <w:sz w:val="20"/>
              </w:rPr>
              <w:t xml:space="preserve"> – please fill</w:t>
            </w:r>
          </w:p>
        </w:tc>
      </w:tr>
      <w:tr w:rsidR="008E214E" w:rsidRPr="00C26E36" w14:paraId="5469E024" w14:textId="77777777" w:rsidTr="00193B83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gridSpan w:val="3"/>
            <w:vAlign w:val="center"/>
          </w:tcPr>
          <w:p w14:paraId="53BF4C44" w14:textId="77777777" w:rsidR="008E214E" w:rsidRPr="005C1F83" w:rsidRDefault="008E214E" w:rsidP="008E214E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Title / Filename</w:t>
            </w:r>
          </w:p>
        </w:tc>
        <w:tc>
          <w:tcPr>
            <w:tcW w:w="4733" w:type="dxa"/>
            <w:gridSpan w:val="2"/>
            <w:vAlign w:val="center"/>
          </w:tcPr>
          <w:p w14:paraId="0ECFC94A" w14:textId="7CD62381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</w:rPr>
            </w:pPr>
          </w:p>
        </w:tc>
      </w:tr>
      <w:tr w:rsidR="008E214E" w:rsidRPr="00C26E36" w14:paraId="486549B5" w14:textId="77777777" w:rsidTr="0004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vAlign w:val="center"/>
          </w:tcPr>
          <w:p w14:paraId="626650F3" w14:textId="7FB0BEE9" w:rsidR="008E214E" w:rsidRPr="005C1F83" w:rsidRDefault="008E214E" w:rsidP="008E214E">
            <w:pPr>
              <w:pStyle w:val="ListParagraph"/>
              <w:ind w:left="0"/>
              <w:rPr>
                <w:b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235" w:type="dxa"/>
            <w:vAlign w:val="center"/>
          </w:tcPr>
          <w:p w14:paraId="0888A576" w14:textId="145D66B8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Version</w:t>
            </w:r>
          </w:p>
        </w:tc>
        <w:tc>
          <w:tcPr>
            <w:tcW w:w="4551" w:type="dxa"/>
            <w:gridSpan w:val="2"/>
            <w:vAlign w:val="center"/>
          </w:tcPr>
          <w:p w14:paraId="65F615FF" w14:textId="403C0AF6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Short description</w:t>
            </w:r>
          </w:p>
        </w:tc>
        <w:tc>
          <w:tcPr>
            <w:tcW w:w="1942" w:type="dxa"/>
            <w:vAlign w:val="center"/>
          </w:tcPr>
          <w:p w14:paraId="0A3C5A6A" w14:textId="28BD0EAD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Created by</w:t>
            </w:r>
          </w:p>
        </w:tc>
      </w:tr>
      <w:tr w:rsidR="007136B1" w:rsidRPr="00C26E36" w14:paraId="70CA5FC5" w14:textId="77777777" w:rsidTr="00745639">
        <w:trPr>
          <w:trHeight w:val="427"/>
        </w:trPr>
        <w:sdt>
          <w:sdtPr>
            <w:rPr>
              <w:sz w:val="20"/>
            </w:rPr>
            <w:id w:val="1436713925"/>
            <w:placeholder>
              <w:docPart w:val="CCD620A168B24A31B16B81A988A9F58A"/>
            </w:placeholder>
            <w:date w:fullDate="2024-11-18T00:00:00Z">
              <w:dateFormat w:val="dd.MM.yyyy"/>
              <w:lid w:val="de-D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30D6262D" w14:textId="213EC0A7" w:rsidR="007136B1" w:rsidRPr="00BA7475" w:rsidRDefault="000E7801" w:rsidP="00745639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>
                  <w:rPr>
                    <w:sz w:val="20"/>
                    <w:lang w:val="de-DE"/>
                  </w:rPr>
                  <w:t>18.11.2024</w:t>
                </w:r>
              </w:p>
            </w:tc>
          </w:sdtContent>
        </w:sdt>
        <w:sdt>
          <w:sdtPr>
            <w:rPr>
              <w:sz w:val="20"/>
            </w:rPr>
            <w:id w:val="2104527840"/>
            <w:placeholder>
              <w:docPart w:val="331C66693AA54C8485FDF281CF79E051"/>
            </w:placeholder>
            <w:showingPlcHdr/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22835C4C" w14:textId="77777777" w:rsidR="007136B1" w:rsidRPr="00BA7475" w:rsidRDefault="007136B1" w:rsidP="00745639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1780529292"/>
            <w:placeholder>
              <w:docPart w:val="C985425FADBE4F15B65613024CC8310A"/>
            </w:placeholder>
            <w:text/>
          </w:sdtPr>
          <w:sdtEndPr/>
          <w:sdtContent>
            <w:tc>
              <w:tcPr>
                <w:tcW w:w="4551" w:type="dxa"/>
                <w:gridSpan w:val="2"/>
                <w:vAlign w:val="center"/>
              </w:tcPr>
              <w:p w14:paraId="2478A22F" w14:textId="3F6A3DCA" w:rsidR="007136B1" w:rsidRPr="00BA7475" w:rsidRDefault="000E7801" w:rsidP="00745639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>
                  <w:rPr>
                    <w:sz w:val="20"/>
                  </w:rPr>
                  <w:t xml:space="preserve">Creator vs </w:t>
                </w:r>
                <w:proofErr w:type="spellStart"/>
                <w:r>
                  <w:rPr>
                    <w:sz w:val="20"/>
                  </w:rPr>
                  <w:t>orderer</w:t>
                </w:r>
                <w:proofErr w:type="spellEnd"/>
                <w:r>
                  <w:rPr>
                    <w:sz w:val="20"/>
                  </w:rPr>
                  <w:t xml:space="preserve"> scenario</w:t>
                </w:r>
              </w:p>
            </w:tc>
          </w:sdtContent>
        </w:sdt>
        <w:sdt>
          <w:sdtPr>
            <w:rPr>
              <w:sz w:val="20"/>
            </w:rPr>
            <w:id w:val="900784826"/>
            <w:placeholder>
              <w:docPart w:val="C91CBE9C749A4686AB119EC7A96DD073"/>
            </w:placeholder>
            <w:text/>
          </w:sdtPr>
          <w:sdtEndPr/>
          <w:sdtContent>
            <w:tc>
              <w:tcPr>
                <w:tcW w:w="1942" w:type="dxa"/>
                <w:vAlign w:val="center"/>
              </w:tcPr>
              <w:p w14:paraId="42F29EFE" w14:textId="760C8037" w:rsidR="007136B1" w:rsidRPr="00BA7475" w:rsidRDefault="009A2965" w:rsidP="00745639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proofErr w:type="spellStart"/>
                <w:proofErr w:type="gramStart"/>
                <w:r>
                  <w:rPr>
                    <w:sz w:val="20"/>
                  </w:rPr>
                  <w:t>Rehulkova,Michaela</w:t>
                </w:r>
                <w:proofErr w:type="spellEnd"/>
                <w:proofErr w:type="gramEnd"/>
              </w:p>
            </w:tc>
          </w:sdtContent>
        </w:sdt>
      </w:tr>
      <w:tr w:rsidR="007136B1" w:rsidRPr="00C26E36" w14:paraId="50F3B82F" w14:textId="77777777" w:rsidTr="00044EBD">
        <w:trPr>
          <w:trHeight w:val="393"/>
        </w:trPr>
        <w:sdt>
          <w:sdtPr>
            <w:rPr>
              <w:sz w:val="20"/>
            </w:rPr>
            <w:id w:val="-2064399485"/>
            <w:placeholder>
              <w:docPart w:val="DFE6E633CE4D4C9BABF0CEAF87030737"/>
            </w:placeholder>
            <w:date>
              <w:dateFormat w:val="dd.MM.yyyy"/>
              <w:lid w:val="de-D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70C97D3E" w14:textId="4ECCB570" w:rsidR="007136B1" w:rsidRPr="00BA7475" w:rsidRDefault="004B6AEC" w:rsidP="007136B1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>
                  <w:rPr>
                    <w:sz w:val="20"/>
                    <w:lang w:val="de-DE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1283380163"/>
            <w:placeholder>
              <w:docPart w:val="94BE00622D0148BB858D3273CA1EA82E"/>
            </w:placeholder>
            <w:showingPlcHdr/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2AD52598" w14:textId="2C2E529C" w:rsidR="007136B1" w:rsidRPr="00BA7475" w:rsidRDefault="007136B1" w:rsidP="007136B1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417910925"/>
            <w:placeholder>
              <w:docPart w:val="C2C6ACC5B6D54A0488691D663EC8AD58"/>
            </w:placeholder>
            <w:showingPlcHdr/>
            <w:text/>
          </w:sdtPr>
          <w:sdtEndPr/>
          <w:sdtContent>
            <w:tc>
              <w:tcPr>
                <w:tcW w:w="4551" w:type="dxa"/>
                <w:gridSpan w:val="2"/>
                <w:vAlign w:val="center"/>
              </w:tcPr>
              <w:p w14:paraId="7B0DA119" w14:textId="0818E436" w:rsidR="007136B1" w:rsidRPr="00BA7475" w:rsidRDefault="007136B1" w:rsidP="007136B1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-1961251406"/>
            <w:placeholder>
              <w:docPart w:val="F3D952E4417E4897BB979FE7EDAADC33"/>
            </w:placeholder>
            <w:showingPlcHdr/>
            <w:text/>
          </w:sdtPr>
          <w:sdtEndPr/>
          <w:sdtContent>
            <w:tc>
              <w:tcPr>
                <w:tcW w:w="1942" w:type="dxa"/>
                <w:vAlign w:val="center"/>
              </w:tcPr>
              <w:p w14:paraId="7CD6A137" w14:textId="760D61BB" w:rsidR="007136B1" w:rsidRPr="00BA7475" w:rsidRDefault="007136B1" w:rsidP="007136B1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3B437D4C" w14:textId="77777777" w:rsidTr="00044EBD">
        <w:trPr>
          <w:trHeight w:val="427"/>
        </w:trPr>
        <w:sdt>
          <w:sdtPr>
            <w:rPr>
              <w:sz w:val="20"/>
            </w:rPr>
            <w:id w:val="-357888202"/>
            <w:placeholder>
              <w:docPart w:val="654BB3F8427D4CFE928EB7F39F5122B9"/>
            </w:placeholder>
            <w:showingPlcHdr/>
            <w:date w:fullDate="2019-08-09T00:00:00Z">
              <w:dateFormat w:val="dd.MM.yyyy"/>
              <w:lid w:val="de-D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30EDD0FF" w14:textId="4AAE6865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-195468479"/>
            <w:placeholder>
              <w:docPart w:val="28985F50D1004EADA37D9A3CC3D47FA0"/>
            </w:placeholder>
            <w:showingPlcHdr/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58DF6323" w14:textId="02C1E92B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1585805902"/>
            <w:placeholder>
              <w:docPart w:val="ED31C954987C4E82BF67AE8D84B0819C"/>
            </w:placeholder>
            <w:showingPlcHdr/>
            <w:text/>
          </w:sdtPr>
          <w:sdtEndPr/>
          <w:sdtContent>
            <w:tc>
              <w:tcPr>
                <w:tcW w:w="4551" w:type="dxa"/>
                <w:gridSpan w:val="2"/>
                <w:vAlign w:val="center"/>
              </w:tcPr>
              <w:p w14:paraId="364BCE8B" w14:textId="277D7E15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1942954795"/>
            <w:placeholder>
              <w:docPart w:val="63614F28EE7443CC8846398406241B77"/>
            </w:placeholder>
            <w:showingPlcHdr/>
            <w:text/>
          </w:sdtPr>
          <w:sdtEndPr/>
          <w:sdtContent>
            <w:tc>
              <w:tcPr>
                <w:tcW w:w="1942" w:type="dxa"/>
                <w:vAlign w:val="center"/>
              </w:tcPr>
              <w:p w14:paraId="2E778C06" w14:textId="33394D45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5C49BC90" w14:textId="77777777" w:rsidTr="00044EBD">
        <w:trPr>
          <w:trHeight w:val="405"/>
        </w:trPr>
        <w:sdt>
          <w:sdtPr>
            <w:rPr>
              <w:sz w:val="20"/>
            </w:rPr>
            <w:id w:val="1279062130"/>
            <w:placeholder>
              <w:docPart w:val="8A0A3A8295694455B604821E86BF0783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272AB284" w14:textId="5532CFD2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-1371907116"/>
            <w:placeholder>
              <w:docPart w:val="5921C69E10A44568817E08BB5C9309CD"/>
            </w:placeholder>
            <w:showingPlcHdr/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347AE153" w14:textId="140EF4A4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399441771"/>
            <w:placeholder>
              <w:docPart w:val="F9CE76A3626F499BA316BEC7DC667A55"/>
            </w:placeholder>
            <w:showingPlcHdr/>
            <w:text/>
          </w:sdtPr>
          <w:sdtEndPr/>
          <w:sdtContent>
            <w:tc>
              <w:tcPr>
                <w:tcW w:w="4551" w:type="dxa"/>
                <w:gridSpan w:val="2"/>
                <w:vAlign w:val="center"/>
              </w:tcPr>
              <w:p w14:paraId="41574252" w14:textId="50915C38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1406880210"/>
            <w:placeholder>
              <w:docPart w:val="BBDC003DBA34462FA714E01AE44FDEA8"/>
            </w:placeholder>
            <w:showingPlcHdr/>
            <w:text/>
          </w:sdtPr>
          <w:sdtEndPr/>
          <w:sdtContent>
            <w:tc>
              <w:tcPr>
                <w:tcW w:w="1942" w:type="dxa"/>
                <w:vAlign w:val="center"/>
              </w:tcPr>
              <w:p w14:paraId="2C0F26A1" w14:textId="1F6DA5AB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251E2BDA" w14:textId="77777777" w:rsidTr="00044EBD">
        <w:trPr>
          <w:trHeight w:val="425"/>
        </w:trPr>
        <w:sdt>
          <w:sdtPr>
            <w:rPr>
              <w:sz w:val="20"/>
            </w:rPr>
            <w:id w:val="392854699"/>
            <w:placeholder>
              <w:docPart w:val="393558A3F0804943AF4343119C994C21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1ECCED85" w14:textId="05DE2334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522831233"/>
            <w:placeholder>
              <w:docPart w:val="1A46671FFCA34A57BB9D46A24E3FBEB0"/>
            </w:placeholder>
            <w:showingPlcHdr/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36C0CD60" w14:textId="2EAA48C0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363214719"/>
            <w:placeholder>
              <w:docPart w:val="43E4D3196F624D9C954840B9EE2D1EEF"/>
            </w:placeholder>
            <w:showingPlcHdr/>
            <w:text/>
          </w:sdtPr>
          <w:sdtEndPr/>
          <w:sdtContent>
            <w:tc>
              <w:tcPr>
                <w:tcW w:w="4551" w:type="dxa"/>
                <w:gridSpan w:val="2"/>
                <w:vAlign w:val="center"/>
              </w:tcPr>
              <w:p w14:paraId="1D93AF59" w14:textId="32D4063F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-1956397180"/>
            <w:placeholder>
              <w:docPart w:val="F5D2686D578E47448519ACCF5E9D9DE5"/>
            </w:placeholder>
            <w:showingPlcHdr/>
            <w:text/>
          </w:sdtPr>
          <w:sdtEndPr/>
          <w:sdtContent>
            <w:tc>
              <w:tcPr>
                <w:tcW w:w="1942" w:type="dxa"/>
                <w:vAlign w:val="center"/>
              </w:tcPr>
              <w:p w14:paraId="45BAAA25" w14:textId="4C9141BE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71EE4C08" w14:textId="77777777" w:rsidTr="00044EBD">
        <w:trPr>
          <w:trHeight w:val="403"/>
        </w:trPr>
        <w:sdt>
          <w:sdtPr>
            <w:rPr>
              <w:sz w:val="20"/>
            </w:rPr>
            <w:id w:val="1537315310"/>
            <w:placeholder>
              <w:docPart w:val="5A1792DBB937472B8E46A39B00FD2B25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1A6D23F5" w14:textId="57059EED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-125467570"/>
            <w:placeholder>
              <w:docPart w:val="8F3437EFCC5C41AE89C8E22F300ED9B6"/>
            </w:placeholder>
            <w:showingPlcHdr/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680927C6" w14:textId="7C4B3066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245806202"/>
            <w:placeholder>
              <w:docPart w:val="1F79240ECAE04026A51290FF3DE2348A"/>
            </w:placeholder>
            <w:showingPlcHdr/>
            <w:text/>
          </w:sdtPr>
          <w:sdtEndPr/>
          <w:sdtContent>
            <w:tc>
              <w:tcPr>
                <w:tcW w:w="4551" w:type="dxa"/>
                <w:gridSpan w:val="2"/>
                <w:vAlign w:val="center"/>
              </w:tcPr>
              <w:p w14:paraId="4247B27E" w14:textId="4B601A3C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1594515278"/>
            <w:placeholder>
              <w:docPart w:val="13B99F0340C14B3287ABE4197982737A"/>
            </w:placeholder>
            <w:showingPlcHdr/>
            <w:text/>
          </w:sdtPr>
          <w:sdtEndPr/>
          <w:sdtContent>
            <w:tc>
              <w:tcPr>
                <w:tcW w:w="1942" w:type="dxa"/>
                <w:vAlign w:val="center"/>
              </w:tcPr>
              <w:p w14:paraId="53976443" w14:textId="48971AE1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</w:tbl>
    <w:p w14:paraId="105B5C01" w14:textId="7036A618" w:rsidR="00DF3045" w:rsidRPr="00C26E36" w:rsidRDefault="00DF3045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pPr w:leftFromText="141" w:rightFromText="141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4732"/>
        <w:gridCol w:w="1577"/>
        <w:gridCol w:w="1578"/>
        <w:gridCol w:w="1578"/>
      </w:tblGrid>
      <w:tr w:rsidR="00EA12BE" w:rsidRPr="00EA2AC3" w14:paraId="159C2166" w14:textId="77777777" w:rsidTr="0019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4"/>
            <w:vAlign w:val="center"/>
          </w:tcPr>
          <w:p w14:paraId="78B367A5" w14:textId="77777777" w:rsidR="00EA12BE" w:rsidRPr="005C16D0" w:rsidRDefault="00EA12BE" w:rsidP="00193B83">
            <w:pPr>
              <w:pStyle w:val="ListParagraph"/>
              <w:ind w:left="0"/>
              <w:rPr>
                <w:b w:val="0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t>Test</w:t>
            </w:r>
            <w:r>
              <w:rPr>
                <w:color w:val="000000" w:themeColor="text1"/>
                <w:sz w:val="20"/>
              </w:rPr>
              <w:t>ing details:</w:t>
            </w:r>
          </w:p>
        </w:tc>
      </w:tr>
      <w:tr w:rsidR="00B0742B" w:rsidRPr="00EA2AC3" w14:paraId="733F716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6E8CE729" w14:textId="1ABF5DC2" w:rsidR="00B0742B" w:rsidRPr="00DE1DAC" w:rsidRDefault="00B0742B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Date of test</w:t>
            </w:r>
          </w:p>
        </w:tc>
        <w:tc>
          <w:tcPr>
            <w:tcW w:w="4733" w:type="dxa"/>
            <w:gridSpan w:val="3"/>
            <w:vAlign w:val="center"/>
          </w:tcPr>
          <w:p w14:paraId="2E8D0682" w14:textId="35E25171" w:rsidR="00B0742B" w:rsidRPr="00BA7475" w:rsidRDefault="000E7801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18.11.2024</w:t>
            </w:r>
          </w:p>
        </w:tc>
      </w:tr>
      <w:tr w:rsidR="00EA12BE" w:rsidRPr="00EA2AC3" w14:paraId="621C9D1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21BA14A8" w14:textId="75CE04D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t>Name</w:t>
            </w:r>
            <w:r w:rsidR="00B0742B">
              <w:rPr>
                <w:color w:val="000000" w:themeColor="text1"/>
                <w:sz w:val="20"/>
              </w:rPr>
              <w:t xml:space="preserve"> and department</w:t>
            </w:r>
            <w:r>
              <w:rPr>
                <w:color w:val="000000" w:themeColor="text1"/>
                <w:sz w:val="20"/>
              </w:rPr>
              <w:t xml:space="preserve"> of tester</w:t>
            </w:r>
          </w:p>
        </w:tc>
        <w:tc>
          <w:tcPr>
            <w:tcW w:w="4733" w:type="dxa"/>
            <w:gridSpan w:val="3"/>
            <w:vAlign w:val="center"/>
          </w:tcPr>
          <w:p w14:paraId="7AB73942" w14:textId="72864D3E" w:rsidR="00EA12BE" w:rsidRPr="00BA7475" w:rsidRDefault="00EA12BE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</w:tr>
      <w:tr w:rsidR="00EA12BE" w:rsidRPr="00EA2AC3" w14:paraId="158ACEE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EC2C4BB" w14:textId="08493C6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  <w:lang w:val="de-DE"/>
              </w:rPr>
            </w:pPr>
            <w:r>
              <w:rPr>
                <w:color w:val="000000" w:themeColor="text1"/>
                <w:sz w:val="20"/>
                <w:lang w:val="de-DE"/>
              </w:rPr>
              <w:t>S</w:t>
            </w:r>
            <w:r w:rsidRPr="00DE1DAC">
              <w:rPr>
                <w:color w:val="000000" w:themeColor="text1"/>
                <w:sz w:val="20"/>
                <w:lang w:val="de-DE"/>
              </w:rPr>
              <w:t>ystem</w:t>
            </w:r>
          </w:p>
        </w:tc>
        <w:tc>
          <w:tcPr>
            <w:tcW w:w="1577" w:type="dxa"/>
            <w:vAlign w:val="center"/>
          </w:tcPr>
          <w:p w14:paraId="11022A2E" w14:textId="4DFAE0CC" w:rsidR="00EA12BE" w:rsidRPr="00B5072E" w:rsidRDefault="002F3C1C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-1948388225"/>
                <w:placeholder>
                  <w:docPart w:val="B564A5389B514D22B184A5409B7D43DC"/>
                </w:placeholder>
              </w:sdtPr>
              <w:sdtEndPr/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sdt>
                  <w:sdtPr>
                    <w:rPr>
                      <w:b/>
                      <w:sz w:val="20"/>
                    </w:rPr>
                    <w:id w:val="-134069739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6028A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☐</w:t>
                    </w:r>
                  </w:sdtContent>
                </w:sdt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DEV</w:t>
            </w:r>
          </w:p>
        </w:tc>
        <w:tc>
          <w:tcPr>
            <w:tcW w:w="1578" w:type="dxa"/>
            <w:vAlign w:val="center"/>
          </w:tcPr>
          <w:p w14:paraId="1B18DE16" w14:textId="246EA249" w:rsidR="00EA12BE" w:rsidRPr="00B5072E" w:rsidRDefault="002F3C1C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1308906268"/>
                <w:placeholder>
                  <w:docPart w:val="452A3F0AEF31402790B673EBCCC719C3"/>
                </w:placeholder>
              </w:sdtPr>
              <w:sdtEndPr/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sdt>
                  <w:sdtPr>
                    <w:rPr>
                      <w:b/>
                      <w:sz w:val="20"/>
                    </w:rPr>
                    <w:id w:val="-1426657468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0E7801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☒</w:t>
                    </w:r>
                  </w:sdtContent>
                </w:sdt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QA</w:t>
            </w:r>
          </w:p>
        </w:tc>
        <w:tc>
          <w:tcPr>
            <w:tcW w:w="1578" w:type="dxa"/>
            <w:vAlign w:val="center"/>
          </w:tcPr>
          <w:p w14:paraId="240CAE63" w14:textId="77777777" w:rsidR="00EA12BE" w:rsidRPr="00B5072E" w:rsidRDefault="002F3C1C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319167482"/>
                <w:placeholder>
                  <w:docPart w:val="D41F3CB6D6B349BD8190F522FFE66AB9"/>
                </w:placeholder>
              </w:sdtPr>
              <w:sdtEndPr/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sdt>
                  <w:sdtPr>
                    <w:rPr>
                      <w:b/>
                      <w:sz w:val="20"/>
                    </w:rPr>
                    <w:id w:val="-189796533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A12BE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☐</w:t>
                    </w:r>
                  </w:sdtContent>
                </w:sdt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 xml:space="preserve"> PROD</w:t>
            </w:r>
          </w:p>
        </w:tc>
      </w:tr>
      <w:tr w:rsidR="00EA12BE" w:rsidRPr="00EA2AC3" w14:paraId="64FECA9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092F4916" w14:textId="0B1A0AC8" w:rsidR="00EA12BE" w:rsidRPr="00B5072E" w:rsidRDefault="00EA12BE" w:rsidP="00193B83">
            <w:pPr>
              <w:pStyle w:val="ListParagraph"/>
              <w:ind w:hanging="72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Reference ticket </w:t>
            </w:r>
            <w:r w:rsidR="00945D81">
              <w:rPr>
                <w:color w:val="000000" w:themeColor="text1"/>
                <w:sz w:val="20"/>
              </w:rPr>
              <w:t>number</w:t>
            </w:r>
          </w:p>
        </w:tc>
        <w:sdt>
          <w:sdtPr>
            <w:rPr>
              <w:sz w:val="20"/>
              <w:lang w:val="de-DE"/>
            </w:rPr>
            <w:id w:val="535398101"/>
            <w:placeholder>
              <w:docPart w:val="BF9424D950784EABADDA5E952B4B9FA1"/>
            </w:placeholder>
          </w:sdtPr>
          <w:sdtEndPr/>
          <w:sdtContent>
            <w:tc>
              <w:tcPr>
                <w:tcW w:w="4733" w:type="dxa"/>
                <w:gridSpan w:val="3"/>
                <w:vAlign w:val="center"/>
              </w:tcPr>
              <w:p w14:paraId="76137F12" w14:textId="77777777" w:rsidR="00EA12BE" w:rsidRPr="00BA7475" w:rsidRDefault="00EA12BE" w:rsidP="00193B83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lang w:val="de-DE"/>
                  </w:rPr>
                </w:pPr>
                <w:r>
                  <w:t xml:space="preserve"> </w:t>
                </w:r>
                <w:r w:rsidRPr="00982F6B">
                  <w:rPr>
                    <w:sz w:val="20"/>
                    <w:lang w:val="de-DE"/>
                  </w:rPr>
                  <w:t xml:space="preserve"> </w:t>
                </w:r>
              </w:p>
            </w:tc>
          </w:sdtContent>
        </w:sdt>
      </w:tr>
    </w:tbl>
    <w:p w14:paraId="17EF01FA" w14:textId="53215909" w:rsidR="00C405D3" w:rsidRDefault="00C405D3" w:rsidP="008B094E"/>
    <w:tbl>
      <w:tblPr>
        <w:tblStyle w:val="GridTable1Light"/>
        <w:tblW w:w="0" w:type="auto"/>
        <w:tblInd w:w="137" w:type="dxa"/>
        <w:tblLook w:val="04A0" w:firstRow="1" w:lastRow="0" w:firstColumn="1" w:lastColumn="0" w:noHBand="0" w:noVBand="1"/>
      </w:tblPr>
      <w:tblGrid>
        <w:gridCol w:w="4595"/>
        <w:gridCol w:w="4733"/>
      </w:tblGrid>
      <w:tr w:rsidR="00C405D3" w:rsidRPr="00F61DA0" w14:paraId="2DFD7D3D" w14:textId="77777777" w:rsidTr="5C9A8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6AC6076" w14:textId="26480CC9" w:rsidR="00C405D3" w:rsidRPr="00F61DA0" w:rsidRDefault="00C405D3" w:rsidP="00193B83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r w:rsidRPr="00F61DA0">
              <w:rPr>
                <w:bCs w:val="0"/>
                <w:sz w:val="20"/>
              </w:rPr>
              <w:t>Testcase</w:t>
            </w:r>
          </w:p>
        </w:tc>
      </w:tr>
      <w:tr w:rsidR="00C405D3" w:rsidRPr="00F61DA0" w14:paraId="3781BA08" w14:textId="77777777" w:rsidTr="5C9A8DF9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0BA55FD" w14:textId="4BA0308B" w:rsidR="00C405D3" w:rsidRPr="00F61DA0" w:rsidRDefault="00114EBE" w:rsidP="00193B83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r>
              <w:rPr>
                <w:bCs w:val="0"/>
                <w:sz w:val="20"/>
              </w:rPr>
              <w:t>Describe shortly the test case and the</w:t>
            </w:r>
            <w:r w:rsidR="00C405D3" w:rsidRPr="00F61DA0">
              <w:rPr>
                <w:bCs w:val="0"/>
                <w:sz w:val="20"/>
              </w:rPr>
              <w:t xml:space="preserve"> expected results</w:t>
            </w:r>
            <w:r>
              <w:rPr>
                <w:bCs w:val="0"/>
                <w:sz w:val="20"/>
              </w:rPr>
              <w:t xml:space="preserve"> / purpose of the test</w:t>
            </w:r>
          </w:p>
        </w:tc>
      </w:tr>
      <w:tr w:rsidR="00C405D3" w:rsidRPr="00FF44D8" w14:paraId="54CC2038" w14:textId="77777777" w:rsidTr="5C9A8DF9">
        <w:trPr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DC7A69D" w14:textId="4C2DDA56" w:rsidR="000E7801" w:rsidRPr="000E7801" w:rsidRDefault="000E7801" w:rsidP="000E7801">
            <w:pPr>
              <w:rPr>
                <w:sz w:val="20"/>
              </w:rPr>
            </w:pPr>
            <w:r>
              <w:rPr>
                <w:sz w:val="20"/>
                <w:lang w:val="cs-CZ"/>
              </w:rPr>
              <w:t>C</w:t>
            </w:r>
            <w:proofErr w:type="spellStart"/>
            <w:r w:rsidRPr="000E7801">
              <w:rPr>
                <w:sz w:val="20"/>
              </w:rPr>
              <w:t>reat</w:t>
            </w:r>
            <w:proofErr w:type="spellEnd"/>
            <w:r>
              <w:rPr>
                <w:sz w:val="20"/>
                <w:lang w:val="cs-CZ"/>
              </w:rPr>
              <w:t>ion of</w:t>
            </w:r>
            <w:r w:rsidRPr="000E7801">
              <w:rPr>
                <w:sz w:val="20"/>
              </w:rPr>
              <w:t xml:space="preserve"> a SP for an </w:t>
            </w:r>
            <w:proofErr w:type="spellStart"/>
            <w:r w:rsidRPr="000E7801">
              <w:rPr>
                <w:sz w:val="20"/>
              </w:rPr>
              <w:t>orderer</w:t>
            </w:r>
            <w:proofErr w:type="spellEnd"/>
            <w:r w:rsidRPr="000E7801">
              <w:rPr>
                <w:sz w:val="20"/>
              </w:rPr>
              <w:t xml:space="preserve"> in </w:t>
            </w:r>
            <w:proofErr w:type="spellStart"/>
            <w:r w:rsidRPr="000E7801">
              <w:rPr>
                <w:sz w:val="20"/>
              </w:rPr>
              <w:t>myMall</w:t>
            </w:r>
            <w:proofErr w:type="spellEnd"/>
            <w:r w:rsidRPr="000E7801">
              <w:rPr>
                <w:sz w:val="20"/>
              </w:rPr>
              <w:t xml:space="preserve"> through the SAP job – ARE should be 3014, </w:t>
            </w:r>
            <w:proofErr w:type="spellStart"/>
            <w:r w:rsidRPr="000E7801">
              <w:rPr>
                <w:sz w:val="20"/>
              </w:rPr>
              <w:t>orderer</w:t>
            </w:r>
            <w:proofErr w:type="spellEnd"/>
            <w:r w:rsidRPr="000E7801">
              <w:rPr>
                <w:sz w:val="20"/>
              </w:rPr>
              <w:t xml:space="preserve"> should be myself GID Z0028XJ</w:t>
            </w:r>
          </w:p>
          <w:p w14:paraId="7F4FB9A9" w14:textId="77777777" w:rsidR="000E7801" w:rsidRPr="000E7801" w:rsidRDefault="000E7801" w:rsidP="000E7801">
            <w:pPr>
              <w:pStyle w:val="ListParagraph"/>
              <w:numPr>
                <w:ilvl w:val="0"/>
                <w:numId w:val="44"/>
              </w:numPr>
              <w:rPr>
                <w:sz w:val="20"/>
              </w:rPr>
            </w:pPr>
            <w:r w:rsidRPr="000E7801">
              <w:rPr>
                <w:sz w:val="20"/>
              </w:rPr>
              <w:t xml:space="preserve">ARE and CC from </w:t>
            </w:r>
            <w:proofErr w:type="spellStart"/>
            <w:r w:rsidRPr="000E7801">
              <w:rPr>
                <w:sz w:val="20"/>
              </w:rPr>
              <w:t>orderer</w:t>
            </w:r>
            <w:proofErr w:type="spellEnd"/>
            <w:r w:rsidRPr="000E7801">
              <w:rPr>
                <w:sz w:val="20"/>
              </w:rPr>
              <w:t xml:space="preserve"> must update to 3014 instead of 539D</w:t>
            </w:r>
          </w:p>
          <w:p w14:paraId="3092866D" w14:textId="77777777" w:rsidR="000E7801" w:rsidRPr="000E7801" w:rsidRDefault="000E7801" w:rsidP="000E7801">
            <w:pPr>
              <w:pStyle w:val="ListParagraph"/>
              <w:numPr>
                <w:ilvl w:val="0"/>
                <w:numId w:val="44"/>
              </w:numPr>
              <w:rPr>
                <w:sz w:val="20"/>
              </w:rPr>
            </w:pPr>
            <w:r w:rsidRPr="000E7801">
              <w:rPr>
                <w:sz w:val="20"/>
              </w:rPr>
              <w:t xml:space="preserve">System T4QCLNT100 and </w:t>
            </w:r>
            <w:proofErr w:type="spellStart"/>
            <w:r w:rsidRPr="000E7801">
              <w:rPr>
                <w:sz w:val="20"/>
              </w:rPr>
              <w:t>POrg</w:t>
            </w:r>
            <w:proofErr w:type="spellEnd"/>
            <w:r w:rsidRPr="000E7801">
              <w:rPr>
                <w:sz w:val="20"/>
              </w:rPr>
              <w:t xml:space="preserve"> to remain as is C501</w:t>
            </w:r>
          </w:p>
          <w:p w14:paraId="003BCB29" w14:textId="4F4172FF" w:rsidR="000E7801" w:rsidRPr="000E7801" w:rsidRDefault="000E7801" w:rsidP="000E7801">
            <w:pPr>
              <w:pStyle w:val="ListParagraph"/>
              <w:numPr>
                <w:ilvl w:val="0"/>
                <w:numId w:val="44"/>
              </w:numPr>
              <w:rPr>
                <w:sz w:val="20"/>
              </w:rPr>
            </w:pPr>
            <w:r w:rsidRPr="000E7801">
              <w:rPr>
                <w:sz w:val="20"/>
              </w:rPr>
              <w:t>Test</w:t>
            </w:r>
            <w:r>
              <w:rPr>
                <w:sz w:val="20"/>
                <w:lang w:val="cs-CZ"/>
              </w:rPr>
              <w:t>ing</w:t>
            </w:r>
            <w:r w:rsidRPr="000E7801">
              <w:rPr>
                <w:sz w:val="20"/>
              </w:rPr>
              <w:t xml:space="preserve"> with Kristine </w:t>
            </w:r>
            <w:r>
              <w:rPr>
                <w:sz w:val="20"/>
                <w:lang w:val="cs-CZ"/>
              </w:rPr>
              <w:t xml:space="preserve">Kanton </w:t>
            </w:r>
            <w:r w:rsidRPr="000E7801">
              <w:rPr>
                <w:sz w:val="20"/>
              </w:rPr>
              <w:t xml:space="preserve">whether </w:t>
            </w:r>
            <w:r>
              <w:rPr>
                <w:sz w:val="20"/>
                <w:lang w:val="cs-CZ"/>
              </w:rPr>
              <w:t xml:space="preserve">she </w:t>
            </w:r>
            <w:proofErr w:type="gramStart"/>
            <w:r>
              <w:rPr>
                <w:sz w:val="20"/>
                <w:lang w:val="cs-CZ"/>
              </w:rPr>
              <w:t>has to</w:t>
            </w:r>
            <w:proofErr w:type="gramEnd"/>
            <w:r>
              <w:rPr>
                <w:sz w:val="20"/>
                <w:lang w:val="cs-CZ"/>
              </w:rPr>
              <w:t xml:space="preserve"> select Viktor or Sven as orderer</w:t>
            </w:r>
          </w:p>
          <w:p w14:paraId="311EB58F" w14:textId="77777777" w:rsidR="00C405D3" w:rsidRPr="000E7801" w:rsidRDefault="00C405D3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0228081E" w14:textId="77777777" w:rsidR="00C405D3" w:rsidRPr="007B17FF" w:rsidRDefault="00C405D3" w:rsidP="00193B83">
            <w:pPr>
              <w:pStyle w:val="ListParagraph"/>
              <w:ind w:left="0"/>
              <w:rPr>
                <w:sz w:val="20"/>
              </w:rPr>
            </w:pPr>
          </w:p>
        </w:tc>
      </w:tr>
      <w:tr w:rsidR="00C405D3" w:rsidRPr="00F61DA0" w14:paraId="11E4DF70" w14:textId="77777777" w:rsidTr="5C9A8DF9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92D1755" w14:textId="12CF8756" w:rsidR="00C405D3" w:rsidRPr="00500F3A" w:rsidRDefault="00C405D3" w:rsidP="00193B83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r w:rsidRPr="00500F3A">
              <w:rPr>
                <w:bCs w:val="0"/>
                <w:sz w:val="20"/>
              </w:rPr>
              <w:t xml:space="preserve">Screenshots of test, error messages, </w:t>
            </w:r>
            <w:r w:rsidR="00512F17" w:rsidRPr="00500F3A">
              <w:rPr>
                <w:bCs w:val="0"/>
                <w:sz w:val="20"/>
              </w:rPr>
              <w:t>comments</w:t>
            </w:r>
            <w:r w:rsidR="00500F3A">
              <w:rPr>
                <w:bCs w:val="0"/>
                <w:sz w:val="20"/>
              </w:rPr>
              <w:t>, test result &amp; output</w:t>
            </w:r>
          </w:p>
        </w:tc>
      </w:tr>
      <w:tr w:rsidR="00C405D3" w:rsidRPr="006F69B9" w14:paraId="215932BC" w14:textId="77777777" w:rsidTr="5C9A8DF9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D1FB0D7" w14:textId="77777777" w:rsidR="007B4BC7" w:rsidRDefault="007B4BC7" w:rsidP="007B4BC7">
            <w:pPr>
              <w:pStyle w:val="ListParagraph"/>
              <w:ind w:left="0"/>
              <w:rPr>
                <w:sz w:val="20"/>
              </w:rPr>
            </w:pPr>
          </w:p>
          <w:p w14:paraId="0DD8B3F6" w14:textId="05857E58" w:rsidR="00A81BB6" w:rsidRPr="00A81BB6" w:rsidRDefault="00A81BB6" w:rsidP="00A81BB6">
            <w:pPr>
              <w:rPr>
                <w:sz w:val="20"/>
              </w:rPr>
            </w:pPr>
            <w:r w:rsidRPr="00A81BB6">
              <w:rPr>
                <w:sz w:val="20"/>
                <w:highlight w:val="yellow"/>
              </w:rPr>
              <w:t>Update Shopping profile:</w:t>
            </w:r>
          </w:p>
          <w:p w14:paraId="305B141B" w14:textId="77777777" w:rsidR="00A81BB6" w:rsidRPr="00FF44D8" w:rsidRDefault="00A81BB6" w:rsidP="00A81BB6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55365178" w14:textId="5FFA06D8" w:rsidR="00D15A86" w:rsidRDefault="000E7801" w:rsidP="00193B83">
            <w:pPr>
              <w:pStyle w:val="ListParagraph"/>
              <w:ind w:left="0"/>
              <w:rPr>
                <w:sz w:val="20"/>
              </w:rPr>
            </w:pPr>
            <w:r w:rsidRPr="000E7801">
              <w:rPr>
                <w:noProof/>
                <w:sz w:val="20"/>
              </w:rPr>
              <w:drawing>
                <wp:inline distT="0" distB="0" distL="0" distR="0" wp14:anchorId="15E57260" wp14:editId="52DD351C">
                  <wp:extent cx="4354670" cy="2387600"/>
                  <wp:effectExtent l="0" t="0" r="8255" b="0"/>
                  <wp:docPr id="1202096454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0964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7385" cy="238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0D082" w14:textId="319372FF" w:rsidR="00D15A86" w:rsidRDefault="00D15A86" w:rsidP="00193B83">
            <w:pPr>
              <w:pStyle w:val="ListParagraph"/>
              <w:ind w:left="0"/>
              <w:rPr>
                <w:sz w:val="20"/>
              </w:rPr>
            </w:pPr>
          </w:p>
          <w:p w14:paraId="6614F862" w14:textId="1EF7D540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  <w:r w:rsidRPr="000E7801">
              <w:rPr>
                <w:noProof/>
                <w:sz w:val="20"/>
              </w:rPr>
              <w:lastRenderedPageBreak/>
              <w:drawing>
                <wp:inline distT="0" distB="0" distL="0" distR="0" wp14:anchorId="24BCB937" wp14:editId="3F862B6E">
                  <wp:extent cx="4140200" cy="2264329"/>
                  <wp:effectExtent l="0" t="0" r="0" b="3175"/>
                  <wp:docPr id="1801667127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671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725" cy="2267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B3360" w14:textId="77777777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</w:p>
          <w:p w14:paraId="7F4A0593" w14:textId="002036BA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  <w:r w:rsidRPr="000E7801">
              <w:rPr>
                <w:noProof/>
                <w:sz w:val="20"/>
              </w:rPr>
              <w:drawing>
                <wp:inline distT="0" distB="0" distL="0" distR="0" wp14:anchorId="6EE03CF5" wp14:editId="78A5471C">
                  <wp:extent cx="4138692" cy="2032000"/>
                  <wp:effectExtent l="0" t="0" r="0" b="6350"/>
                  <wp:docPr id="987040323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0403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187" cy="2035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49E02" w14:textId="77777777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</w:p>
          <w:p w14:paraId="74AE6B73" w14:textId="4A1FEA16" w:rsidR="000E7801" w:rsidRDefault="000E7801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 w:rsidRPr="000E7801">
              <w:rPr>
                <w:noProof/>
                <w:sz w:val="20"/>
              </w:rPr>
              <w:drawing>
                <wp:inline distT="0" distB="0" distL="0" distR="0" wp14:anchorId="456428F5" wp14:editId="30D624F6">
                  <wp:extent cx="4165099" cy="2381250"/>
                  <wp:effectExtent l="0" t="0" r="6985" b="0"/>
                  <wp:docPr id="1226662240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6622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617" cy="2383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F5AFB" w14:textId="77777777" w:rsidR="00A81BB6" w:rsidRDefault="00A81BB6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733F4CF5" w14:textId="422C4269" w:rsidR="00A81BB6" w:rsidRPr="00A81BB6" w:rsidRDefault="00A81BB6" w:rsidP="00A81BB6">
            <w:pPr>
              <w:rPr>
                <w:sz w:val="20"/>
                <w:highlight w:val="yellow"/>
              </w:rPr>
            </w:pPr>
            <w:r w:rsidRPr="00A81BB6">
              <w:rPr>
                <w:sz w:val="20"/>
                <w:highlight w:val="yellow"/>
              </w:rPr>
              <w:t>Select product:</w:t>
            </w:r>
          </w:p>
          <w:p w14:paraId="2A607DCA" w14:textId="77777777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</w:p>
          <w:p w14:paraId="22CFA220" w14:textId="2C154DCE" w:rsidR="000E7801" w:rsidRDefault="000E7801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 w:rsidRPr="000E7801">
              <w:rPr>
                <w:noProof/>
                <w:sz w:val="20"/>
              </w:rPr>
              <w:lastRenderedPageBreak/>
              <w:drawing>
                <wp:inline distT="0" distB="0" distL="0" distR="0" wp14:anchorId="48569FB1" wp14:editId="10C7C28C">
                  <wp:extent cx="4379698" cy="2419350"/>
                  <wp:effectExtent l="0" t="0" r="1905" b="0"/>
                  <wp:docPr id="867133772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1337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964" cy="242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849E7" w14:textId="77777777" w:rsidR="009A2965" w:rsidRPr="009A2965" w:rsidRDefault="009A2965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292B098E" w14:textId="45DEAC70" w:rsidR="009A2965" w:rsidRDefault="009A2965" w:rsidP="009A2965">
            <w:pPr>
              <w:pStyle w:val="ListParagraph"/>
              <w:numPr>
                <w:ilvl w:val="0"/>
                <w:numId w:val="44"/>
              </w:numPr>
              <w:rPr>
                <w:sz w:val="20"/>
              </w:rPr>
            </w:pPr>
            <w:r w:rsidRPr="009A2965">
              <w:rPr>
                <w:b w:val="0"/>
                <w:bCs w:val="0"/>
                <w:sz w:val="20"/>
              </w:rPr>
              <w:t>Creator has Business Purpose automatically filled in the shopping cart with Indirect</w:t>
            </w:r>
          </w:p>
          <w:p w14:paraId="1EB5A8DC" w14:textId="77777777" w:rsidR="009A2965" w:rsidRDefault="009A2965" w:rsidP="00193B83">
            <w:pPr>
              <w:pStyle w:val="ListParagraph"/>
              <w:ind w:left="0"/>
              <w:rPr>
                <w:sz w:val="20"/>
              </w:rPr>
            </w:pPr>
          </w:p>
          <w:p w14:paraId="581F2F4A" w14:textId="18E4FEE5" w:rsidR="009A2965" w:rsidRDefault="009A2965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 w:rsidRPr="009A2965">
              <w:rPr>
                <w:noProof/>
                <w:sz w:val="20"/>
              </w:rPr>
              <w:drawing>
                <wp:inline distT="0" distB="0" distL="0" distR="0" wp14:anchorId="24134A12" wp14:editId="6E54BF95">
                  <wp:extent cx="4403461" cy="2380890"/>
                  <wp:effectExtent l="0" t="0" r="0" b="635"/>
                  <wp:docPr id="441361839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3618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480" cy="2384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EAB8A" w14:textId="77777777" w:rsidR="00A81BB6" w:rsidRDefault="00A81BB6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0B270440" w14:textId="077002F2" w:rsidR="00A81BB6" w:rsidRDefault="00A81BB6" w:rsidP="00193B83">
            <w:pPr>
              <w:pStyle w:val="ListParagraph"/>
              <w:ind w:left="0"/>
              <w:rPr>
                <w:sz w:val="20"/>
              </w:rPr>
            </w:pPr>
            <w:r w:rsidRPr="00A81BB6">
              <w:rPr>
                <w:sz w:val="20"/>
                <w:highlight w:val="yellow"/>
              </w:rPr>
              <w:t xml:space="preserve">Select </w:t>
            </w:r>
            <w:proofErr w:type="spellStart"/>
            <w:r w:rsidRPr="00A81BB6">
              <w:rPr>
                <w:sz w:val="20"/>
                <w:highlight w:val="yellow"/>
              </w:rPr>
              <w:t>orderer</w:t>
            </w:r>
            <w:proofErr w:type="spellEnd"/>
            <w:r w:rsidRPr="00A81BB6">
              <w:rPr>
                <w:sz w:val="20"/>
                <w:highlight w:val="yellow"/>
              </w:rPr>
              <w:t>:</w:t>
            </w:r>
          </w:p>
          <w:p w14:paraId="54239E2B" w14:textId="77777777" w:rsidR="00A81BB6" w:rsidRDefault="00A81BB6" w:rsidP="00193B83">
            <w:pPr>
              <w:pStyle w:val="ListParagraph"/>
              <w:ind w:left="0"/>
              <w:rPr>
                <w:sz w:val="20"/>
              </w:rPr>
            </w:pPr>
          </w:p>
          <w:p w14:paraId="0EFEE997" w14:textId="7200BDF1" w:rsidR="00A81BB6" w:rsidRDefault="00A81BB6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 w:rsidRPr="00A81BB6">
              <w:rPr>
                <w:noProof/>
                <w:sz w:val="20"/>
              </w:rPr>
              <w:drawing>
                <wp:inline distT="0" distB="0" distL="0" distR="0" wp14:anchorId="2183A99C" wp14:editId="06F51EDB">
                  <wp:extent cx="4430487" cy="2419350"/>
                  <wp:effectExtent l="0" t="0" r="8255" b="0"/>
                  <wp:docPr id="2008342207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3422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613" cy="242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FDFDE" w14:textId="77777777" w:rsidR="000E7801" w:rsidRDefault="000E7801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0ED15229" w14:textId="5626E60A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  <w:r w:rsidRPr="000E7801">
              <w:rPr>
                <w:noProof/>
                <w:sz w:val="20"/>
              </w:rPr>
              <w:drawing>
                <wp:inline distT="0" distB="0" distL="0" distR="0" wp14:anchorId="2D53F197" wp14:editId="7D7B520C">
                  <wp:extent cx="4430634" cy="2552700"/>
                  <wp:effectExtent l="0" t="0" r="8255" b="0"/>
                  <wp:docPr id="1986963735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9637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477" cy="2556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35CD6" w14:textId="77777777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</w:p>
          <w:p w14:paraId="0DCF7421" w14:textId="102E0D9F" w:rsidR="000E7801" w:rsidRDefault="000E7801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75083106" w14:textId="77777777" w:rsidR="00A81BB6" w:rsidRDefault="00A81BB6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79E55697" w14:textId="555CA15A" w:rsidR="00A81BB6" w:rsidRDefault="00A81BB6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 w:rsidRPr="00A81BB6">
              <w:rPr>
                <w:sz w:val="20"/>
                <w:highlight w:val="yellow"/>
              </w:rPr>
              <w:t xml:space="preserve">Checkout of the SC from </w:t>
            </w:r>
            <w:proofErr w:type="spellStart"/>
            <w:r w:rsidRPr="00A81BB6">
              <w:rPr>
                <w:sz w:val="20"/>
                <w:highlight w:val="yellow"/>
              </w:rPr>
              <w:t>Orderer</w:t>
            </w:r>
            <w:proofErr w:type="spellEnd"/>
          </w:p>
          <w:p w14:paraId="49F54E4B" w14:textId="77777777" w:rsidR="009A2965" w:rsidRDefault="009A2965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0EE39320" w14:textId="4EC19FFE" w:rsidR="000E7801" w:rsidRPr="00B471C9" w:rsidRDefault="009A2965" w:rsidP="00B471C9">
            <w:pPr>
              <w:pStyle w:val="ListParagraph"/>
              <w:numPr>
                <w:ilvl w:val="0"/>
                <w:numId w:val="44"/>
              </w:numPr>
              <w:rPr>
                <w:highlight w:val="red"/>
              </w:rPr>
            </w:pPr>
            <w:r w:rsidRPr="00B471C9">
              <w:rPr>
                <w:highlight w:val="red"/>
              </w:rPr>
              <w:t>Selected Business Purpose is missing</w:t>
            </w:r>
          </w:p>
          <w:p w14:paraId="3D603987" w14:textId="77777777" w:rsidR="00B471C9" w:rsidRPr="00B471C9" w:rsidRDefault="00B471C9" w:rsidP="00B471C9">
            <w:pPr>
              <w:pStyle w:val="ListParagraph"/>
              <w:rPr>
                <w:highlight w:val="red"/>
              </w:rPr>
            </w:pPr>
          </w:p>
          <w:p w14:paraId="6A616647" w14:textId="5E1A5EAA" w:rsidR="000E7801" w:rsidRDefault="000E7801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 w:rsidRPr="000E7801">
              <w:rPr>
                <w:noProof/>
                <w:sz w:val="20"/>
              </w:rPr>
              <w:drawing>
                <wp:inline distT="0" distB="0" distL="0" distR="0" wp14:anchorId="34AE764D" wp14:editId="321F7A76">
                  <wp:extent cx="4593640" cy="2794000"/>
                  <wp:effectExtent l="0" t="0" r="0" b="6350"/>
                  <wp:docPr id="624631303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6313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737" cy="279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31D13" w14:textId="77777777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</w:p>
          <w:p w14:paraId="48AE71CC" w14:textId="77777777" w:rsidR="00A81BB6" w:rsidRDefault="00A81BB6" w:rsidP="00193B83">
            <w:pPr>
              <w:pStyle w:val="ListParagraph"/>
              <w:ind w:left="0"/>
              <w:rPr>
                <w:sz w:val="20"/>
              </w:rPr>
            </w:pPr>
          </w:p>
          <w:p w14:paraId="176A7ADD" w14:textId="4FD162E0" w:rsidR="00A81BB6" w:rsidRDefault="00A81BB6" w:rsidP="00193B83">
            <w:pPr>
              <w:pStyle w:val="ListParagraph"/>
              <w:ind w:left="0"/>
              <w:rPr>
                <w:sz w:val="20"/>
              </w:rPr>
            </w:pPr>
            <w:r w:rsidRPr="00A81BB6">
              <w:rPr>
                <w:noProof/>
                <w:sz w:val="20"/>
              </w:rPr>
              <w:lastRenderedPageBreak/>
              <w:drawing>
                <wp:inline distT="0" distB="0" distL="0" distR="0" wp14:anchorId="2ECB0AC3" wp14:editId="08F3B361">
                  <wp:extent cx="4546600" cy="2292272"/>
                  <wp:effectExtent l="0" t="0" r="6350" b="0"/>
                  <wp:docPr id="1713925695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9256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833" cy="229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624C5" w14:textId="77777777" w:rsidR="00A81BB6" w:rsidRDefault="00A81BB6" w:rsidP="00193B83">
            <w:pPr>
              <w:pStyle w:val="ListParagraph"/>
              <w:ind w:left="0"/>
              <w:rPr>
                <w:sz w:val="20"/>
              </w:rPr>
            </w:pPr>
          </w:p>
          <w:p w14:paraId="11C61CB3" w14:textId="655B6CBA" w:rsidR="00A81BB6" w:rsidRDefault="00A81BB6" w:rsidP="00193B83">
            <w:pPr>
              <w:pStyle w:val="ListParagraph"/>
              <w:ind w:left="0"/>
              <w:rPr>
                <w:sz w:val="20"/>
              </w:rPr>
            </w:pPr>
            <w:r w:rsidRPr="00A81BB6">
              <w:rPr>
                <w:noProof/>
                <w:sz w:val="20"/>
              </w:rPr>
              <w:drawing>
                <wp:inline distT="0" distB="0" distL="0" distR="0" wp14:anchorId="7F6709B6" wp14:editId="1EC15FFF">
                  <wp:extent cx="4413250" cy="2765792"/>
                  <wp:effectExtent l="0" t="0" r="6350" b="0"/>
                  <wp:docPr id="480605168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6051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647" cy="2777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2E20F" w14:textId="58B10216" w:rsidR="009A2965" w:rsidRDefault="009A2965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13E2BB99" w14:textId="77777777" w:rsidR="009A2965" w:rsidRDefault="009A2965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49E89F5E" w14:textId="7C36B130" w:rsidR="009A2965" w:rsidRDefault="009A2965" w:rsidP="00193B83">
            <w:pPr>
              <w:pStyle w:val="ListParagraph"/>
              <w:ind w:left="0"/>
              <w:rPr>
                <w:sz w:val="20"/>
              </w:rPr>
            </w:pPr>
            <w:r w:rsidRPr="000E7801">
              <w:rPr>
                <w:noProof/>
                <w:sz w:val="20"/>
              </w:rPr>
              <w:drawing>
                <wp:inline distT="0" distB="0" distL="0" distR="0" wp14:anchorId="593868AF" wp14:editId="6414F14A">
                  <wp:extent cx="4488886" cy="2628900"/>
                  <wp:effectExtent l="0" t="0" r="6985" b="0"/>
                  <wp:docPr id="156119938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1993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63" cy="263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8A628" w14:textId="77777777" w:rsidR="00A81BB6" w:rsidRDefault="00A81BB6" w:rsidP="00193B83">
            <w:pPr>
              <w:pStyle w:val="ListParagraph"/>
              <w:ind w:left="0"/>
              <w:rPr>
                <w:sz w:val="20"/>
              </w:rPr>
            </w:pPr>
          </w:p>
          <w:p w14:paraId="54BB9CF7" w14:textId="77777777" w:rsidR="00A81BB6" w:rsidRDefault="00A81BB6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3805E120" w14:textId="77777777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</w:p>
          <w:p w14:paraId="5CE1C9E7" w14:textId="77777777" w:rsidR="000E7801" w:rsidRDefault="000E7801" w:rsidP="00193B83">
            <w:pPr>
              <w:pStyle w:val="ListParagraph"/>
              <w:ind w:left="0"/>
              <w:rPr>
                <w:sz w:val="20"/>
              </w:rPr>
            </w:pPr>
          </w:p>
          <w:p w14:paraId="1DE04317" w14:textId="77777777" w:rsidR="000E7801" w:rsidRDefault="000E7801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40265288" w14:textId="77777777" w:rsidR="00C405D3" w:rsidRDefault="00C405D3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193914AF" w14:textId="17807D88" w:rsidR="00C405D3" w:rsidRDefault="00C405D3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1E2363D1" w14:textId="77777777" w:rsidR="00C405D3" w:rsidRDefault="00C405D3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4EB9179A" w14:textId="0E7795EA" w:rsidR="00C405D3" w:rsidRDefault="00C405D3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2DCB3E25" w14:textId="77783532" w:rsidR="00C405D3" w:rsidRDefault="00C405D3" w:rsidP="00193B83">
            <w:pPr>
              <w:pStyle w:val="ListParagraph"/>
              <w:ind w:left="0"/>
              <w:rPr>
                <w:sz w:val="20"/>
              </w:rPr>
            </w:pPr>
          </w:p>
          <w:p w14:paraId="599DAB6F" w14:textId="77777777" w:rsidR="00CA2FBF" w:rsidRDefault="00CA2FBF" w:rsidP="00193B8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691BEB0E" w14:textId="5B732EE5" w:rsidR="00C405D3" w:rsidRDefault="00C405D3" w:rsidP="00193B83">
            <w:pPr>
              <w:pStyle w:val="ListParagraph"/>
              <w:ind w:left="0"/>
              <w:rPr>
                <w:sz w:val="20"/>
              </w:rPr>
            </w:pPr>
          </w:p>
          <w:p w14:paraId="6CDADE55" w14:textId="2390463C" w:rsidR="00500F3A" w:rsidRDefault="00500F3A" w:rsidP="00193B83">
            <w:pPr>
              <w:pStyle w:val="ListParagraph"/>
              <w:ind w:left="0"/>
              <w:rPr>
                <w:sz w:val="20"/>
              </w:rPr>
            </w:pPr>
          </w:p>
          <w:p w14:paraId="70E3403D" w14:textId="59245932" w:rsidR="00500F3A" w:rsidRDefault="00500F3A" w:rsidP="00193B83">
            <w:pPr>
              <w:pStyle w:val="ListParagraph"/>
              <w:ind w:left="0"/>
              <w:rPr>
                <w:sz w:val="20"/>
              </w:rPr>
            </w:pPr>
          </w:p>
          <w:p w14:paraId="627EC8E0" w14:textId="77777777" w:rsidR="00500F3A" w:rsidRDefault="00500F3A" w:rsidP="00193B83">
            <w:pPr>
              <w:pStyle w:val="ListParagraph"/>
              <w:ind w:left="0"/>
              <w:rPr>
                <w:b w:val="0"/>
                <w:sz w:val="20"/>
              </w:rPr>
            </w:pPr>
          </w:p>
          <w:p w14:paraId="6F155B37" w14:textId="77777777" w:rsidR="00C405D3" w:rsidRPr="006F69B9" w:rsidRDefault="00C405D3" w:rsidP="00193B83">
            <w:pPr>
              <w:pStyle w:val="ListParagraph"/>
              <w:ind w:left="0"/>
              <w:rPr>
                <w:sz w:val="20"/>
              </w:rPr>
            </w:pPr>
          </w:p>
        </w:tc>
      </w:tr>
      <w:tr w:rsidR="00C405D3" w:rsidRPr="00084BDE" w14:paraId="5A876BDB" w14:textId="77777777" w:rsidTr="5C9A8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5" w:type="dxa"/>
          </w:tcPr>
          <w:p w14:paraId="6C2A921D" w14:textId="77777777" w:rsidR="00C405D3" w:rsidRPr="00C762BA" w:rsidRDefault="00C405D3" w:rsidP="00193B83">
            <w:pPr>
              <w:pStyle w:val="ListParagraph"/>
              <w:ind w:left="0"/>
              <w:rPr>
                <w:b w:val="0"/>
                <w:color w:val="86BB40" w:themeColor="accent2"/>
                <w:sz w:val="20"/>
              </w:rPr>
            </w:pPr>
            <w:r w:rsidRPr="00C762BA">
              <w:rPr>
                <w:bCs w:val="0"/>
                <w:color w:val="86BB40" w:themeColor="accent2"/>
                <w:sz w:val="20"/>
              </w:rPr>
              <w:lastRenderedPageBreak/>
              <w:t>Test was successful</w:t>
            </w:r>
          </w:p>
          <w:p w14:paraId="38346031" w14:textId="77777777" w:rsidR="00C405D3" w:rsidRPr="00084BDE" w:rsidRDefault="00C405D3" w:rsidP="00193B83">
            <w:pPr>
              <w:pStyle w:val="ListParagraph"/>
              <w:ind w:left="0"/>
              <w:rPr>
                <w:b w:val="0"/>
                <w:sz w:val="20"/>
              </w:rPr>
            </w:pPr>
            <w:r w:rsidRPr="00C762BA">
              <w:rPr>
                <w:b w:val="0"/>
                <w:color w:val="86BB40" w:themeColor="accent2"/>
                <w:sz w:val="20"/>
              </w:rPr>
              <w:t>Please attach a screenshot of the result and of any documents output.</w:t>
            </w:r>
          </w:p>
        </w:tc>
        <w:sdt>
          <w:sdtPr>
            <w:rPr>
              <w:b/>
              <w:bCs/>
              <w:sz w:val="20"/>
            </w:rPr>
            <w:id w:val="4360282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33" w:type="dxa"/>
                <w:vAlign w:val="center"/>
              </w:tcPr>
              <w:p w14:paraId="4C5B02CE" w14:textId="7FF0E2BE" w:rsidR="00C405D3" w:rsidRPr="00084BDE" w:rsidRDefault="5C9A8DF9" w:rsidP="5C9A8DF9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  <w:sz w:val="20"/>
                  </w:rPr>
                </w:pPr>
                <w:r w:rsidRPr="5C9A8DF9">
                  <w:rPr>
                    <w:rFonts w:ascii="MS Gothic" w:eastAsia="MS Gothic" w:hAnsi="MS Gothic" w:cs="MS Gothic"/>
                    <w:b/>
                    <w:bCs/>
                    <w:sz w:val="20"/>
                  </w:rPr>
                  <w:t>☒</w:t>
                </w:r>
              </w:p>
            </w:tc>
          </w:sdtContent>
        </w:sdt>
      </w:tr>
      <w:tr w:rsidR="00C405D3" w:rsidRPr="00084BDE" w14:paraId="473462AE" w14:textId="77777777" w:rsidTr="5C9A8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5" w:type="dxa"/>
          </w:tcPr>
          <w:p w14:paraId="1841944A" w14:textId="77777777" w:rsidR="00C405D3" w:rsidRPr="00062731" w:rsidRDefault="00C405D3" w:rsidP="00193B83">
            <w:pPr>
              <w:pStyle w:val="ListParagraph"/>
              <w:ind w:left="0"/>
              <w:rPr>
                <w:b w:val="0"/>
                <w:color w:val="F3533F" w:themeColor="accent6"/>
                <w:sz w:val="20"/>
              </w:rPr>
            </w:pPr>
            <w:r w:rsidRPr="00062731">
              <w:rPr>
                <w:bCs w:val="0"/>
                <w:color w:val="F3533F" w:themeColor="accent6"/>
                <w:sz w:val="20"/>
              </w:rPr>
              <w:t>Test was not successful</w:t>
            </w:r>
          </w:p>
          <w:p w14:paraId="26E2ABA8" w14:textId="77777777" w:rsidR="00C405D3" w:rsidRPr="00062731" w:rsidRDefault="00C405D3" w:rsidP="00193B83">
            <w:pPr>
              <w:pStyle w:val="ListParagraph"/>
              <w:ind w:left="0"/>
              <w:rPr>
                <w:bCs w:val="0"/>
                <w:color w:val="F3533F" w:themeColor="accent6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>Please attach a screenshot of the result and any error messages.</w:t>
            </w:r>
          </w:p>
          <w:p w14:paraId="60E01E87" w14:textId="6F8816BE" w:rsidR="00C405D3" w:rsidRPr="00084BDE" w:rsidRDefault="00C405D3" w:rsidP="00193B83">
            <w:pPr>
              <w:pStyle w:val="ListParagraph"/>
              <w:ind w:left="0"/>
              <w:rPr>
                <w:b w:val="0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>Consider a new test. Test document should be</w:t>
            </w:r>
            <w:r w:rsidR="007F17CF" w:rsidRPr="00062731">
              <w:rPr>
                <w:b w:val="0"/>
                <w:color w:val="F3533F" w:themeColor="accent6"/>
                <w:sz w:val="20"/>
              </w:rPr>
              <w:t xml:space="preserve"> enhanced by a</w:t>
            </w:r>
            <w:r w:rsidR="008567C8" w:rsidRPr="00062731">
              <w:rPr>
                <w:b w:val="0"/>
                <w:color w:val="F3533F" w:themeColor="accent6"/>
                <w:sz w:val="20"/>
              </w:rPr>
              <w:t>nother test case.</w:t>
            </w:r>
          </w:p>
        </w:tc>
        <w:sdt>
          <w:sdtPr>
            <w:rPr>
              <w:b/>
              <w:bCs/>
              <w:sz w:val="20"/>
            </w:rPr>
            <w:id w:val="372196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733" w:type="dxa"/>
                <w:vAlign w:val="center"/>
              </w:tcPr>
              <w:p w14:paraId="10FFFA5C" w14:textId="77777777" w:rsidR="00C405D3" w:rsidRPr="00084BDE" w:rsidRDefault="00447B72" w:rsidP="00193B83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sz w:val="20"/>
                  </w:rPr>
                  <w:t>☐</w:t>
                </w:r>
              </w:p>
            </w:tc>
          </w:sdtContent>
        </w:sdt>
      </w:tr>
    </w:tbl>
    <w:p w14:paraId="41618EB4" w14:textId="77777777" w:rsidR="00C405D3" w:rsidRDefault="00C405D3" w:rsidP="008B094E"/>
    <w:sectPr w:rsidR="00C405D3" w:rsidSect="00A84E8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39" w:code="9"/>
      <w:pgMar w:top="2552" w:right="1440" w:bottom="1440" w:left="992" w:header="0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C7F245" w14:textId="77777777" w:rsidR="00203DB5" w:rsidRDefault="00203DB5">
      <w:pPr>
        <w:spacing w:after="0" w:line="240" w:lineRule="auto"/>
      </w:pPr>
      <w:r>
        <w:separator/>
      </w:r>
    </w:p>
  </w:endnote>
  <w:endnote w:type="continuationSeparator" w:id="0">
    <w:p w14:paraId="4709C074" w14:textId="77777777" w:rsidR="00203DB5" w:rsidRDefault="00203DB5">
      <w:pPr>
        <w:spacing w:after="0" w:line="240" w:lineRule="auto"/>
      </w:pPr>
      <w:r>
        <w:continuationSeparator/>
      </w:r>
    </w:p>
  </w:endnote>
  <w:endnote w:type="continuationNotice" w:id="1">
    <w:p w14:paraId="29F32DE5" w14:textId="77777777" w:rsidR="00203DB5" w:rsidRDefault="00203D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emens Sans Global">
    <w:altName w:val="Yu Gothic"/>
    <w:panose1 w:val="00000000000000000000"/>
    <w:charset w:val="80"/>
    <w:family w:val="auto"/>
    <w:pitch w:val="variable"/>
    <w:sig w:usb0="A580AEAF" w:usb1="99DFFFFF" w:usb2="0000001A" w:usb3="00000000" w:csb0="003F00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65D016" w14:textId="77777777" w:rsidR="0083032B" w:rsidRDefault="008303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C86310" w14:textId="31FC6530" w:rsidR="002A6CC7" w:rsidRPr="002A6CC7" w:rsidRDefault="007D7AF5" w:rsidP="00B4614D">
    <w:pPr>
      <w:pStyle w:val="Formatvorlage1"/>
      <w:framePr w:w="0" w:hRule="auto" w:wrap="auto" w:vAnchor="margin" w:hAnchor="text" w:xAlign="left" w:yAlign="inline"/>
      <w:tabs>
        <w:tab w:val="left" w:pos="7200"/>
        <w:tab w:val="right" w:pos="9639"/>
      </w:tabs>
      <w:rPr>
        <w:rFonts w:eastAsia="Siemens Sans Global"/>
        <w:noProof/>
      </w:rPr>
    </w:pPr>
    <w:r>
      <w:rPr>
        <w:rFonts w:eastAsia="Siemens Sans Global"/>
        <w:noProof/>
      </w:rPr>
      <w:fldChar w:fldCharType="begin"/>
    </w:r>
    <w:r>
      <w:rPr>
        <w:rFonts w:eastAsia="Siemens Sans Global"/>
        <w:noProof/>
      </w:rPr>
      <w:instrText xml:space="preserve"> FILENAME   \* MERGEFORMAT </w:instrText>
    </w:r>
    <w:r>
      <w:rPr>
        <w:rFonts w:eastAsia="Siemens Sans Global"/>
        <w:noProof/>
      </w:rPr>
      <w:fldChar w:fldCharType="separate"/>
    </w:r>
    <w:r w:rsidR="00B85C1A">
      <w:rPr>
        <w:rFonts w:eastAsia="Siemens Sans Global"/>
        <w:noProof/>
      </w:rPr>
      <w:t>SX_TMP_TestDocu</w:t>
    </w:r>
    <w:r w:rsidR="000E7801" w:rsidRPr="000E7801">
      <w:t xml:space="preserve"> </w:t>
    </w:r>
    <w:r w:rsidR="000E7801" w:rsidRPr="000E7801">
      <w:rPr>
        <w:rFonts w:eastAsia="Siemens Sans Global"/>
        <w:noProof/>
      </w:rPr>
      <w:t xml:space="preserve">creator order scenario for Buzias on T4Q </w:t>
    </w:r>
    <w:r w:rsidR="00B85C1A">
      <w:rPr>
        <w:rFonts w:eastAsia="Siemens Sans Global"/>
        <w:noProof/>
      </w:rPr>
      <w:t>ment.docx</w:t>
    </w:r>
    <w:r>
      <w:rPr>
        <w:rFonts w:eastAsia="Siemens Sans Global"/>
        <w:noProof/>
      </w:rPr>
      <w:fldChar w:fldCharType="end"/>
    </w:r>
    <w:r w:rsidR="00CC5F34">
      <w:rPr>
        <w:rFonts w:eastAsia="Siemens Sans Global"/>
        <w:noProof/>
      </w:rPr>
      <w:tab/>
    </w:r>
    <w:r w:rsidR="00B4614D">
      <w:tab/>
    </w:r>
    <w:r w:rsidR="002A6CC7">
      <w:fldChar w:fldCharType="begin"/>
    </w:r>
    <w:r w:rsidR="002A6CC7">
      <w:instrText xml:space="preserve"> PAGE   \* MERGEFORMAT </w:instrText>
    </w:r>
    <w:r w:rsidR="002A6CC7">
      <w:fldChar w:fldCharType="separate"/>
    </w:r>
    <w:r w:rsidR="002A6CC7">
      <w:t>10</w:t>
    </w:r>
    <w:r w:rsidR="002A6CC7">
      <w:rPr>
        <w:noProof/>
      </w:rPr>
      <w:fldChar w:fldCharType="end"/>
    </w:r>
    <w:r w:rsidR="002A6CC7">
      <w:t xml:space="preserve"> of </w:t>
    </w:r>
    <w:r w:rsidR="002A6CC7">
      <w:rPr>
        <w:noProof/>
      </w:rPr>
      <w:fldChar w:fldCharType="begin"/>
    </w:r>
    <w:r w:rsidR="002A6CC7">
      <w:rPr>
        <w:noProof/>
      </w:rPr>
      <w:instrText xml:space="preserve"> NUMPAGES   \* MERGEFORMAT </w:instrText>
    </w:r>
    <w:r w:rsidR="002A6CC7">
      <w:rPr>
        <w:noProof/>
      </w:rPr>
      <w:fldChar w:fldCharType="separate"/>
    </w:r>
    <w:r w:rsidR="002A6CC7">
      <w:rPr>
        <w:noProof/>
      </w:rPr>
      <w:t>10</w:t>
    </w:r>
    <w:r w:rsidR="002A6CC7">
      <w:rPr>
        <w:noProof/>
      </w:rPr>
      <w:fldChar w:fldCharType="end"/>
    </w:r>
  </w:p>
  <w:p w14:paraId="1665B62A" w14:textId="785748A2" w:rsidR="00E01FA8" w:rsidRPr="00E01FA8" w:rsidRDefault="00195939" w:rsidP="00FC3C70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proofErr w:type="spellStart"/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60532C">
      <w:rPr>
        <w:rFonts w:eastAsia="Siemens Sans Global"/>
        <w:b/>
        <w:color w:val="2C283A" w:themeColor="text2"/>
        <w:sz w:val="18"/>
        <w:szCs w:val="18"/>
      </w:rPr>
      <w:t>Siemens</w:t>
    </w:r>
    <w:proofErr w:type="spellEnd"/>
    <w:r w:rsidR="0060532C">
      <w:rPr>
        <w:rFonts w:eastAsia="Siemens Sans Global"/>
        <w:b/>
        <w:color w:val="2C283A" w:themeColor="text2"/>
        <w:sz w:val="18"/>
        <w:szCs w:val="18"/>
      </w:rPr>
      <w:t xml:space="preserve">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0E7801">
      <w:rPr>
        <w:rFonts w:eastAsia="Siemens Sans Global"/>
        <w:b/>
        <w:color w:val="2C283A" w:themeColor="text2"/>
        <w:sz w:val="18"/>
        <w:szCs w:val="18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8F887" w14:textId="3BA19D94" w:rsidR="00341916" w:rsidRPr="00341916" w:rsidRDefault="00733013" w:rsidP="00872486">
    <w:pPr>
      <w:pStyle w:val="Formatvorlage1"/>
      <w:framePr w:w="0" w:hRule="auto" w:wrap="auto" w:vAnchor="margin" w:hAnchor="text" w:xAlign="left" w:yAlign="inline"/>
      <w:tabs>
        <w:tab w:val="left" w:pos="4536"/>
        <w:tab w:val="right" w:pos="9639"/>
      </w:tabs>
      <w:rPr>
        <w:noProof/>
      </w:rPr>
    </w:pPr>
    <w:r>
      <w:rPr>
        <w:rFonts w:eastAsia="Siemens Sans Global"/>
        <w:noProof/>
      </w:rPr>
      <w:fldChar w:fldCharType="begin"/>
    </w:r>
    <w:r>
      <w:rPr>
        <w:rFonts w:eastAsia="Siemens Sans Global"/>
        <w:noProof/>
      </w:rPr>
      <w:instrText xml:space="preserve"> FILENAME   \* MERGEFORMAT </w:instrText>
    </w:r>
    <w:r>
      <w:rPr>
        <w:rFonts w:eastAsia="Siemens Sans Global"/>
        <w:noProof/>
      </w:rPr>
      <w:fldChar w:fldCharType="separate"/>
    </w:r>
    <w:r w:rsidR="00473926">
      <w:rPr>
        <w:rFonts w:eastAsia="Siemens Sans Global"/>
        <w:noProof/>
      </w:rPr>
      <w:t>SX_TMP_TestDoc</w:t>
    </w:r>
    <w:r w:rsidR="000E7801" w:rsidRPr="000E7801">
      <w:t xml:space="preserve"> </w:t>
    </w:r>
    <w:r w:rsidR="000E7801" w:rsidRPr="000E7801">
      <w:rPr>
        <w:rFonts w:eastAsia="Siemens Sans Global"/>
        <w:noProof/>
      </w:rPr>
      <w:t xml:space="preserve">creator order scenario for Buzias on T4Q </w:t>
    </w:r>
    <w:r w:rsidR="00473926">
      <w:rPr>
        <w:rFonts w:eastAsia="Siemens Sans Global"/>
        <w:noProof/>
      </w:rPr>
      <w:t>ument.docx</w:t>
    </w:r>
    <w:r>
      <w:rPr>
        <w:rFonts w:eastAsia="Siemens Sans Global"/>
        <w:noProof/>
      </w:rPr>
      <w:fldChar w:fldCharType="end"/>
    </w:r>
    <w:r w:rsidR="009E7448">
      <w:rPr>
        <w:rFonts w:eastAsia="Siemens Sans Global"/>
        <w:noProof/>
      </w:rPr>
      <w:tab/>
    </w:r>
    <w:r w:rsidR="009E7448">
      <w:tab/>
    </w:r>
    <w:r w:rsidR="009E7448">
      <w:fldChar w:fldCharType="begin"/>
    </w:r>
    <w:r w:rsidR="009E7448">
      <w:instrText xml:space="preserve"> PAGE   \* MERGEFORMAT </w:instrText>
    </w:r>
    <w:r w:rsidR="009E7448">
      <w:fldChar w:fldCharType="separate"/>
    </w:r>
    <w:r w:rsidR="009E7448">
      <w:t>2</w:t>
    </w:r>
    <w:r w:rsidR="009E7448">
      <w:rPr>
        <w:noProof/>
      </w:rPr>
      <w:fldChar w:fldCharType="end"/>
    </w:r>
    <w:r w:rsidR="009E7448">
      <w:t xml:space="preserve"> of </w:t>
    </w:r>
    <w:r w:rsidR="009E7448">
      <w:rPr>
        <w:noProof/>
      </w:rPr>
      <w:fldChar w:fldCharType="begin"/>
    </w:r>
    <w:r w:rsidR="009E7448">
      <w:rPr>
        <w:noProof/>
      </w:rPr>
      <w:instrText xml:space="preserve"> NUMPAGES   \* MERGEFORMAT </w:instrText>
    </w:r>
    <w:r w:rsidR="009E7448">
      <w:rPr>
        <w:noProof/>
      </w:rPr>
      <w:fldChar w:fldCharType="separate"/>
    </w:r>
    <w:r w:rsidR="009E7448">
      <w:rPr>
        <w:noProof/>
      </w:rPr>
      <w:t>3</w:t>
    </w:r>
    <w:r w:rsidR="009E7448">
      <w:rPr>
        <w:noProof/>
      </w:rPr>
      <w:fldChar w:fldCharType="end"/>
    </w:r>
  </w:p>
  <w:p w14:paraId="56954AC8" w14:textId="095B2031" w:rsidR="00341916" w:rsidRPr="00872486" w:rsidRDefault="00BB3FE9" w:rsidP="00341916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proofErr w:type="spellStart"/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9E7448">
      <w:rPr>
        <w:rFonts w:eastAsia="Siemens Sans Global"/>
        <w:b/>
        <w:color w:val="2C283A" w:themeColor="text2"/>
        <w:sz w:val="18"/>
        <w:szCs w:val="18"/>
      </w:rPr>
      <w:t>Siemens</w:t>
    </w:r>
    <w:proofErr w:type="spellEnd"/>
    <w:r w:rsidR="009E7448">
      <w:rPr>
        <w:rFonts w:eastAsia="Siemens Sans Global"/>
        <w:b/>
        <w:color w:val="2C283A" w:themeColor="text2"/>
        <w:sz w:val="18"/>
        <w:szCs w:val="18"/>
      </w:rPr>
      <w:t xml:space="preserve">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0E7801">
      <w:rPr>
        <w:rFonts w:eastAsia="Siemens Sans Global"/>
        <w:b/>
        <w:color w:val="2C283A" w:themeColor="text2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4AD5A" w14:textId="77777777" w:rsidR="00203DB5" w:rsidRDefault="00203DB5">
      <w:pPr>
        <w:spacing w:after="0" w:line="240" w:lineRule="auto"/>
      </w:pPr>
      <w:r>
        <w:separator/>
      </w:r>
    </w:p>
  </w:footnote>
  <w:footnote w:type="continuationSeparator" w:id="0">
    <w:p w14:paraId="704F25DC" w14:textId="77777777" w:rsidR="00203DB5" w:rsidRDefault="00203DB5">
      <w:pPr>
        <w:spacing w:after="0" w:line="240" w:lineRule="auto"/>
      </w:pPr>
      <w:r>
        <w:continuationSeparator/>
      </w:r>
    </w:p>
  </w:footnote>
  <w:footnote w:type="continuationNotice" w:id="1">
    <w:p w14:paraId="03381754" w14:textId="77777777" w:rsidR="00203DB5" w:rsidRDefault="00203D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765B6" w14:textId="77777777" w:rsidR="0083032B" w:rsidRDefault="008303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5"/>
      <w:gridCol w:w="3155"/>
      <w:gridCol w:w="3155"/>
    </w:tblGrid>
    <w:tr w:rsidR="065D069C" w14:paraId="721C948C" w14:textId="77777777" w:rsidTr="065D069C">
      <w:trPr>
        <w:trHeight w:val="300"/>
      </w:trPr>
      <w:tc>
        <w:tcPr>
          <w:tcW w:w="3155" w:type="dxa"/>
        </w:tcPr>
        <w:p w14:paraId="457F6943" w14:textId="26744422" w:rsidR="065D069C" w:rsidRDefault="065D069C" w:rsidP="065D069C">
          <w:pPr>
            <w:pStyle w:val="Header"/>
            <w:ind w:left="-115"/>
          </w:pPr>
        </w:p>
      </w:tc>
      <w:tc>
        <w:tcPr>
          <w:tcW w:w="3155" w:type="dxa"/>
        </w:tcPr>
        <w:p w14:paraId="25CE3985" w14:textId="257F2383" w:rsidR="065D069C" w:rsidRDefault="065D069C" w:rsidP="065D069C">
          <w:pPr>
            <w:pStyle w:val="Header"/>
            <w:jc w:val="center"/>
          </w:pPr>
        </w:p>
      </w:tc>
      <w:tc>
        <w:tcPr>
          <w:tcW w:w="3155" w:type="dxa"/>
        </w:tcPr>
        <w:p w14:paraId="66D49E34" w14:textId="2E6EC922" w:rsidR="065D069C" w:rsidRDefault="065D069C" w:rsidP="065D069C">
          <w:pPr>
            <w:pStyle w:val="Header"/>
            <w:ind w:right="-115"/>
            <w:jc w:val="right"/>
          </w:pPr>
        </w:p>
      </w:tc>
    </w:tr>
  </w:tbl>
  <w:p w14:paraId="42D7BB76" w14:textId="7CE613D3" w:rsidR="065D069C" w:rsidRDefault="065D069C" w:rsidP="065D06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71B88" w14:textId="39A71F8F" w:rsidR="00CC5F34" w:rsidRDefault="000E7801" w:rsidP="00837913">
    <w:pPr>
      <w:pStyle w:val="Header"/>
      <w:ind w:left="-992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6954673" wp14:editId="6F259999">
              <wp:simplePos x="0" y="0"/>
              <wp:positionH relativeFrom="margin">
                <wp:align>left</wp:align>
              </wp:positionH>
              <wp:positionV relativeFrom="page">
                <wp:posOffset>928421</wp:posOffset>
              </wp:positionV>
              <wp:extent cx="5784850" cy="1033145"/>
              <wp:effectExtent l="0" t="0" r="0" b="0"/>
              <wp:wrapNone/>
              <wp:docPr id="14" name="Textfeld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84850" cy="1033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57AE0B" w14:textId="69A7B3F7" w:rsidR="00A345E4" w:rsidRPr="00C26E36" w:rsidRDefault="000E7801">
                          <w:pPr>
                            <w:rPr>
                              <w:b/>
                              <w:color w:val="FFFFFF" w:themeColor="background1"/>
                              <w:sz w:val="44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4"/>
                            </w:rPr>
                            <w:t>C</w:t>
                          </w:r>
                          <w:r w:rsidRPr="000E7801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reator </w:t>
                          </w:r>
                          <w:r w:rsidR="0083032B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vs </w:t>
                          </w:r>
                          <w:proofErr w:type="spellStart"/>
                          <w:r w:rsidRPr="000E7801">
                            <w:rPr>
                              <w:b/>
                              <w:color w:val="FFFFFF" w:themeColor="background1"/>
                              <w:sz w:val="44"/>
                            </w:rPr>
                            <w:t>order</w:t>
                          </w:r>
                          <w:r w:rsidR="0083032B">
                            <w:rPr>
                              <w:b/>
                              <w:color w:val="FFFFFF" w:themeColor="background1"/>
                              <w:sz w:val="44"/>
                            </w:rPr>
                            <w:t>er</w:t>
                          </w:r>
                          <w:proofErr w:type="spellEnd"/>
                          <w:r w:rsidRPr="000E7801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 scenario for </w:t>
                          </w:r>
                          <w:proofErr w:type="spellStart"/>
                          <w:r w:rsidRPr="000E7801">
                            <w:rPr>
                              <w:b/>
                              <w:color w:val="FFFFFF" w:themeColor="background1"/>
                              <w:sz w:val="44"/>
                            </w:rPr>
                            <w:t>Buzias</w:t>
                          </w:r>
                          <w:proofErr w:type="spellEnd"/>
                          <w:r w:rsidRPr="000E7801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 on T4Q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954673" id="_x0000_t202" coordsize="21600,21600" o:spt="202" path="m,l,21600r21600,l21600,xe">
              <v:stroke joinstyle="miter"/>
              <v:path gradientshapeok="t" o:connecttype="rect"/>
            </v:shapetype>
            <v:shape id="Textfeld 14" o:spid="_x0000_s1026" type="#_x0000_t202" style="position:absolute;left:0;text-align:left;margin-left:0;margin-top:73.1pt;width:455.5pt;height:81.3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" filled="f" stroked="f" strokeweight=".5pt">
              <v:textbox>
                <w:txbxContent>
                  <w:p w14:paraId="4F57AE0B" w14:textId="69A7B3F7" w:rsidR="00A345E4" w:rsidRPr="00C26E36" w:rsidRDefault="000E7801">
                    <w:pPr>
                      <w:rPr>
                        <w:b/>
                        <w:color w:val="FFFFFF" w:themeColor="background1"/>
                        <w:sz w:val="44"/>
                      </w:rPr>
                    </w:pPr>
                    <w:r>
                      <w:rPr>
                        <w:b/>
                        <w:color w:val="FFFFFF" w:themeColor="background1"/>
                        <w:sz w:val="44"/>
                      </w:rPr>
                      <w:t>C</w:t>
                    </w:r>
                    <w:r w:rsidRPr="000E7801">
                      <w:rPr>
                        <w:b/>
                        <w:color w:val="FFFFFF" w:themeColor="background1"/>
                        <w:sz w:val="44"/>
                      </w:rPr>
                      <w:t xml:space="preserve">reator </w:t>
                    </w:r>
                    <w:r w:rsidR="0083032B">
                      <w:rPr>
                        <w:b/>
                        <w:color w:val="FFFFFF" w:themeColor="background1"/>
                        <w:sz w:val="44"/>
                      </w:rPr>
                      <w:t xml:space="preserve">vs </w:t>
                    </w:r>
                    <w:proofErr w:type="spellStart"/>
                    <w:r w:rsidRPr="000E7801">
                      <w:rPr>
                        <w:b/>
                        <w:color w:val="FFFFFF" w:themeColor="background1"/>
                        <w:sz w:val="44"/>
                      </w:rPr>
                      <w:t>order</w:t>
                    </w:r>
                    <w:r w:rsidR="0083032B">
                      <w:rPr>
                        <w:b/>
                        <w:color w:val="FFFFFF" w:themeColor="background1"/>
                        <w:sz w:val="44"/>
                      </w:rPr>
                      <w:t>er</w:t>
                    </w:r>
                    <w:proofErr w:type="spellEnd"/>
                    <w:r w:rsidRPr="000E7801">
                      <w:rPr>
                        <w:b/>
                        <w:color w:val="FFFFFF" w:themeColor="background1"/>
                        <w:sz w:val="44"/>
                      </w:rPr>
                      <w:t xml:space="preserve"> scenario for </w:t>
                    </w:r>
                    <w:proofErr w:type="spellStart"/>
                    <w:r w:rsidRPr="000E7801">
                      <w:rPr>
                        <w:b/>
                        <w:color w:val="FFFFFF" w:themeColor="background1"/>
                        <w:sz w:val="44"/>
                      </w:rPr>
                      <w:t>Buzias</w:t>
                    </w:r>
                    <w:proofErr w:type="spellEnd"/>
                    <w:r w:rsidRPr="000E7801">
                      <w:rPr>
                        <w:b/>
                        <w:color w:val="FFFFFF" w:themeColor="background1"/>
                        <w:sz w:val="44"/>
                      </w:rPr>
                      <w:t xml:space="preserve"> on T4Q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3E38EF" w:rsidRPr="003E38EF">
      <w:rPr>
        <w:noProof/>
      </w:rPr>
      <w:drawing>
        <wp:anchor distT="0" distB="0" distL="114300" distR="114300" simplePos="0" relativeHeight="251659264" behindDoc="0" locked="0" layoutInCell="1" allowOverlap="1" wp14:anchorId="0154AECF" wp14:editId="619144F0">
          <wp:simplePos x="0" y="0"/>
          <wp:positionH relativeFrom="rightMargin">
            <wp:posOffset>-221994</wp:posOffset>
          </wp:positionH>
          <wp:positionV relativeFrom="paragraph">
            <wp:posOffset>201881</wp:posOffset>
          </wp:positionV>
          <wp:extent cx="882701" cy="882701"/>
          <wp:effectExtent l="0" t="0" r="0" b="0"/>
          <wp:wrapNone/>
          <wp:docPr id="9" name="Imagem 8">
            <a:extLst xmlns:a="http://schemas.openxmlformats.org/drawingml/2006/main">
              <a:ext uri="{FF2B5EF4-FFF2-40B4-BE49-F238E27FC236}">
                <a16:creationId xmlns:a16="http://schemas.microsoft.com/office/drawing/2014/main" id="{CF8E12BE-5009-AA46-AB61-BD27337D3D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8">
                    <a:extLst>
                      <a:ext uri="{FF2B5EF4-FFF2-40B4-BE49-F238E27FC236}">
                        <a16:creationId xmlns:a16="http://schemas.microsoft.com/office/drawing/2014/main" id="{CF8E12BE-5009-AA46-AB61-BD27337D3D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701" cy="882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28D5">
      <w:rPr>
        <w:noProof/>
      </w:rPr>
      <w:drawing>
        <wp:inline distT="0" distB="0" distL="0" distR="0" wp14:anchorId="54CE5775" wp14:editId="752ED0EC">
          <wp:extent cx="8037925" cy="2609474"/>
          <wp:effectExtent l="0" t="0" r="1270" b="63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143" b="21143"/>
                  <a:stretch>
                    <a:fillRect/>
                  </a:stretch>
                </pic:blipFill>
                <pic:spPr bwMode="auto">
                  <a:xfrm>
                    <a:off x="0" y="0"/>
                    <a:ext cx="8037925" cy="26094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771E3"/>
    <w:multiLevelType w:val="hybridMultilevel"/>
    <w:tmpl w:val="1BF603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4DC"/>
    <w:multiLevelType w:val="hybridMultilevel"/>
    <w:tmpl w:val="810E54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0472B"/>
    <w:multiLevelType w:val="hybridMultilevel"/>
    <w:tmpl w:val="8B6A037A"/>
    <w:lvl w:ilvl="0" w:tplc="77BABF04"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E5BB9"/>
    <w:multiLevelType w:val="hybridMultilevel"/>
    <w:tmpl w:val="F97CD4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C67C9"/>
    <w:multiLevelType w:val="hybridMultilevel"/>
    <w:tmpl w:val="09347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C3CC8"/>
    <w:multiLevelType w:val="hybridMultilevel"/>
    <w:tmpl w:val="E558E4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07C3E"/>
    <w:multiLevelType w:val="multilevel"/>
    <w:tmpl w:val="1E8C33FC"/>
    <w:lvl w:ilvl="0">
      <w:start w:val="1"/>
      <w:numFmt w:val="decimal"/>
      <w:pStyle w:val="Styleheading1"/>
      <w:lvlText w:val="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2C283A" w:themeColor="text2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yle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yle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tyle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Style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Styleheadlin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94259AA"/>
    <w:multiLevelType w:val="hybridMultilevel"/>
    <w:tmpl w:val="53CE636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70E63"/>
    <w:multiLevelType w:val="singleLevel"/>
    <w:tmpl w:val="720462E8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11" w15:restartNumberingAfterBreak="0">
    <w:nsid w:val="5196253B"/>
    <w:multiLevelType w:val="hybridMultilevel"/>
    <w:tmpl w:val="E2F44228"/>
    <w:lvl w:ilvl="0" w:tplc="04070013">
      <w:start w:val="1"/>
      <w:numFmt w:val="upperRoman"/>
      <w:lvlText w:val="%1."/>
      <w:lvlJc w:val="righ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442F1D"/>
    <w:multiLevelType w:val="hybridMultilevel"/>
    <w:tmpl w:val="8BC8E1B4"/>
    <w:lvl w:ilvl="0" w:tplc="BF524D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1F644A"/>
    <w:multiLevelType w:val="hybridMultilevel"/>
    <w:tmpl w:val="E70EB15A"/>
    <w:lvl w:ilvl="0" w:tplc="AF18D92C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18429">
    <w:abstractNumId w:val="0"/>
  </w:num>
  <w:num w:numId="2" w16cid:durableId="1637103686">
    <w:abstractNumId w:val="14"/>
  </w:num>
  <w:num w:numId="3" w16cid:durableId="662928549">
    <w:abstractNumId w:val="14"/>
    <w:lvlOverride w:ilvl="0">
      <w:startOverride w:val="1"/>
    </w:lvlOverride>
  </w:num>
  <w:num w:numId="4" w16cid:durableId="1231649967">
    <w:abstractNumId w:val="2"/>
  </w:num>
  <w:num w:numId="5" w16cid:durableId="1252159218">
    <w:abstractNumId w:val="10"/>
  </w:num>
  <w:num w:numId="6" w16cid:durableId="289436044">
    <w:abstractNumId w:val="8"/>
  </w:num>
  <w:num w:numId="7" w16cid:durableId="1812474997">
    <w:abstractNumId w:val="2"/>
  </w:num>
  <w:num w:numId="8" w16cid:durableId="119350593">
    <w:abstractNumId w:val="2"/>
  </w:num>
  <w:num w:numId="9" w16cid:durableId="632250167">
    <w:abstractNumId w:val="2"/>
  </w:num>
  <w:num w:numId="10" w16cid:durableId="1225262242">
    <w:abstractNumId w:val="2"/>
  </w:num>
  <w:num w:numId="11" w16cid:durableId="2027441383">
    <w:abstractNumId w:val="2"/>
  </w:num>
  <w:num w:numId="12" w16cid:durableId="657266014">
    <w:abstractNumId w:val="2"/>
  </w:num>
  <w:num w:numId="13" w16cid:durableId="1943799761">
    <w:abstractNumId w:val="2"/>
  </w:num>
  <w:num w:numId="14" w16cid:durableId="945694640">
    <w:abstractNumId w:val="2"/>
  </w:num>
  <w:num w:numId="15" w16cid:durableId="1803841008">
    <w:abstractNumId w:val="2"/>
  </w:num>
  <w:num w:numId="16" w16cid:durableId="820465012">
    <w:abstractNumId w:val="2"/>
  </w:num>
  <w:num w:numId="17" w16cid:durableId="476729096">
    <w:abstractNumId w:val="2"/>
  </w:num>
  <w:num w:numId="18" w16cid:durableId="962728231">
    <w:abstractNumId w:val="2"/>
  </w:num>
  <w:num w:numId="19" w16cid:durableId="1394810603">
    <w:abstractNumId w:val="2"/>
  </w:num>
  <w:num w:numId="20" w16cid:durableId="93404689">
    <w:abstractNumId w:val="2"/>
  </w:num>
  <w:num w:numId="21" w16cid:durableId="672149970">
    <w:abstractNumId w:val="2"/>
  </w:num>
  <w:num w:numId="22" w16cid:durableId="223492208">
    <w:abstractNumId w:val="2"/>
  </w:num>
  <w:num w:numId="23" w16cid:durableId="692075042">
    <w:abstractNumId w:val="2"/>
  </w:num>
  <w:num w:numId="24" w16cid:durableId="1057319523">
    <w:abstractNumId w:val="2"/>
  </w:num>
  <w:num w:numId="25" w16cid:durableId="844974316">
    <w:abstractNumId w:val="2"/>
  </w:num>
  <w:num w:numId="26" w16cid:durableId="1867869913">
    <w:abstractNumId w:val="2"/>
  </w:num>
  <w:num w:numId="27" w16cid:durableId="152651396">
    <w:abstractNumId w:val="2"/>
  </w:num>
  <w:num w:numId="28" w16cid:durableId="2055501378">
    <w:abstractNumId w:val="2"/>
  </w:num>
  <w:num w:numId="29" w16cid:durableId="1145244523">
    <w:abstractNumId w:val="2"/>
  </w:num>
  <w:num w:numId="30" w16cid:durableId="1829396417">
    <w:abstractNumId w:val="2"/>
  </w:num>
  <w:num w:numId="31" w16cid:durableId="288123109">
    <w:abstractNumId w:val="7"/>
  </w:num>
  <w:num w:numId="32" w16cid:durableId="889150119">
    <w:abstractNumId w:val="1"/>
  </w:num>
  <w:num w:numId="33" w16cid:durableId="1939365151">
    <w:abstractNumId w:val="2"/>
    <w:lvlOverride w:ilvl="0">
      <w:startOverride w:val="1"/>
    </w:lvlOverride>
  </w:num>
  <w:num w:numId="34" w16cid:durableId="1274171613">
    <w:abstractNumId w:val="2"/>
  </w:num>
  <w:num w:numId="35" w16cid:durableId="1899241438">
    <w:abstractNumId w:val="2"/>
    <w:lvlOverride w:ilvl="0">
      <w:startOverride w:val="4"/>
    </w:lvlOverride>
  </w:num>
  <w:num w:numId="36" w16cid:durableId="1229532692">
    <w:abstractNumId w:val="12"/>
  </w:num>
  <w:num w:numId="37" w16cid:durableId="45036664">
    <w:abstractNumId w:val="2"/>
  </w:num>
  <w:num w:numId="38" w16cid:durableId="190077134">
    <w:abstractNumId w:val="3"/>
  </w:num>
  <w:num w:numId="39" w16cid:durableId="1689286304">
    <w:abstractNumId w:val="9"/>
  </w:num>
  <w:num w:numId="40" w16cid:durableId="900411334">
    <w:abstractNumId w:val="5"/>
  </w:num>
  <w:num w:numId="41" w16cid:durableId="477042211">
    <w:abstractNumId w:val="13"/>
  </w:num>
  <w:num w:numId="42" w16cid:durableId="1566600219">
    <w:abstractNumId w:val="11"/>
  </w:num>
  <w:num w:numId="43" w16cid:durableId="1531263122">
    <w:abstractNumId w:val="6"/>
  </w:num>
  <w:num w:numId="44" w16cid:durableId="477495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87"/>
    <w:rsid w:val="00002B62"/>
    <w:rsid w:val="00005131"/>
    <w:rsid w:val="000118BD"/>
    <w:rsid w:val="000127C3"/>
    <w:rsid w:val="00017A0F"/>
    <w:rsid w:val="000208BE"/>
    <w:rsid w:val="00044EBD"/>
    <w:rsid w:val="00045379"/>
    <w:rsid w:val="00061985"/>
    <w:rsid w:val="00062731"/>
    <w:rsid w:val="00064766"/>
    <w:rsid w:val="000658A7"/>
    <w:rsid w:val="00072987"/>
    <w:rsid w:val="000739EF"/>
    <w:rsid w:val="000852D2"/>
    <w:rsid w:val="0009783F"/>
    <w:rsid w:val="000A18D1"/>
    <w:rsid w:val="000B68A6"/>
    <w:rsid w:val="000C2293"/>
    <w:rsid w:val="000C509A"/>
    <w:rsid w:val="000D0A9E"/>
    <w:rsid w:val="000E7801"/>
    <w:rsid w:val="000F0EC3"/>
    <w:rsid w:val="00102006"/>
    <w:rsid w:val="00113D05"/>
    <w:rsid w:val="00114EBE"/>
    <w:rsid w:val="001213CC"/>
    <w:rsid w:val="00137CCF"/>
    <w:rsid w:val="0015150E"/>
    <w:rsid w:val="00167412"/>
    <w:rsid w:val="001843FE"/>
    <w:rsid w:val="001867C4"/>
    <w:rsid w:val="001915E2"/>
    <w:rsid w:val="001930D6"/>
    <w:rsid w:val="00193B83"/>
    <w:rsid w:val="00194259"/>
    <w:rsid w:val="00195939"/>
    <w:rsid w:val="00197146"/>
    <w:rsid w:val="001A2110"/>
    <w:rsid w:val="001A3F6F"/>
    <w:rsid w:val="001B3989"/>
    <w:rsid w:val="001B6C23"/>
    <w:rsid w:val="001D0337"/>
    <w:rsid w:val="001D08EB"/>
    <w:rsid w:val="001D468E"/>
    <w:rsid w:val="001D690B"/>
    <w:rsid w:val="001E53CE"/>
    <w:rsid w:val="00203DB5"/>
    <w:rsid w:val="002058EB"/>
    <w:rsid w:val="00214A9D"/>
    <w:rsid w:val="002330DB"/>
    <w:rsid w:val="00236E8D"/>
    <w:rsid w:val="0024564D"/>
    <w:rsid w:val="002575F6"/>
    <w:rsid w:val="002638DB"/>
    <w:rsid w:val="00264197"/>
    <w:rsid w:val="002717A8"/>
    <w:rsid w:val="00274D86"/>
    <w:rsid w:val="00286DF9"/>
    <w:rsid w:val="0029082C"/>
    <w:rsid w:val="00295D2A"/>
    <w:rsid w:val="002A2B80"/>
    <w:rsid w:val="002A4180"/>
    <w:rsid w:val="002A6CC7"/>
    <w:rsid w:val="002C3880"/>
    <w:rsid w:val="002C5431"/>
    <w:rsid w:val="002D217A"/>
    <w:rsid w:val="002D3A42"/>
    <w:rsid w:val="002D65B1"/>
    <w:rsid w:val="002E2D5F"/>
    <w:rsid w:val="002E2DC2"/>
    <w:rsid w:val="002F3C1C"/>
    <w:rsid w:val="0030378E"/>
    <w:rsid w:val="0030640A"/>
    <w:rsid w:val="00321A92"/>
    <w:rsid w:val="003368A4"/>
    <w:rsid w:val="00341916"/>
    <w:rsid w:val="00343AC7"/>
    <w:rsid w:val="00346CB9"/>
    <w:rsid w:val="00360147"/>
    <w:rsid w:val="00364302"/>
    <w:rsid w:val="00367954"/>
    <w:rsid w:val="003711C1"/>
    <w:rsid w:val="00377941"/>
    <w:rsid w:val="00381E0B"/>
    <w:rsid w:val="0038262B"/>
    <w:rsid w:val="0038530C"/>
    <w:rsid w:val="00386CBC"/>
    <w:rsid w:val="00390DB0"/>
    <w:rsid w:val="00393C49"/>
    <w:rsid w:val="00395472"/>
    <w:rsid w:val="003A3B88"/>
    <w:rsid w:val="003C59A2"/>
    <w:rsid w:val="003D4232"/>
    <w:rsid w:val="003D6ABF"/>
    <w:rsid w:val="003E0CC1"/>
    <w:rsid w:val="003E2E23"/>
    <w:rsid w:val="003E33C5"/>
    <w:rsid w:val="003E38EF"/>
    <w:rsid w:val="003E7600"/>
    <w:rsid w:val="003F6ED2"/>
    <w:rsid w:val="0043188A"/>
    <w:rsid w:val="00447B72"/>
    <w:rsid w:val="00461503"/>
    <w:rsid w:val="0047321E"/>
    <w:rsid w:val="00473926"/>
    <w:rsid w:val="004B103C"/>
    <w:rsid w:val="004B1C93"/>
    <w:rsid w:val="004B6AEC"/>
    <w:rsid w:val="004B70E1"/>
    <w:rsid w:val="004D1B17"/>
    <w:rsid w:val="004E017F"/>
    <w:rsid w:val="004E2C3B"/>
    <w:rsid w:val="004F0373"/>
    <w:rsid w:val="004F25C1"/>
    <w:rsid w:val="00500F3A"/>
    <w:rsid w:val="005033C4"/>
    <w:rsid w:val="00503786"/>
    <w:rsid w:val="00512F17"/>
    <w:rsid w:val="00516E68"/>
    <w:rsid w:val="00532C17"/>
    <w:rsid w:val="005369FE"/>
    <w:rsid w:val="00536C81"/>
    <w:rsid w:val="0054422D"/>
    <w:rsid w:val="00544D6E"/>
    <w:rsid w:val="00546194"/>
    <w:rsid w:val="005503A4"/>
    <w:rsid w:val="00560C54"/>
    <w:rsid w:val="00561A6F"/>
    <w:rsid w:val="005667E0"/>
    <w:rsid w:val="0058293F"/>
    <w:rsid w:val="00586FA6"/>
    <w:rsid w:val="005932B5"/>
    <w:rsid w:val="005963A1"/>
    <w:rsid w:val="005B0E6C"/>
    <w:rsid w:val="005B4273"/>
    <w:rsid w:val="005C16D0"/>
    <w:rsid w:val="005C1F83"/>
    <w:rsid w:val="005C2D08"/>
    <w:rsid w:val="005C5C47"/>
    <w:rsid w:val="005D04A9"/>
    <w:rsid w:val="005D7FC5"/>
    <w:rsid w:val="0060532C"/>
    <w:rsid w:val="0061140F"/>
    <w:rsid w:val="0061440D"/>
    <w:rsid w:val="00616287"/>
    <w:rsid w:val="006169D6"/>
    <w:rsid w:val="00616F90"/>
    <w:rsid w:val="00623B89"/>
    <w:rsid w:val="00623F87"/>
    <w:rsid w:val="00632051"/>
    <w:rsid w:val="00656AF7"/>
    <w:rsid w:val="00657C6D"/>
    <w:rsid w:val="00664299"/>
    <w:rsid w:val="0066535A"/>
    <w:rsid w:val="006834AC"/>
    <w:rsid w:val="006A6061"/>
    <w:rsid w:val="006A65C0"/>
    <w:rsid w:val="006C0586"/>
    <w:rsid w:val="006C162F"/>
    <w:rsid w:val="006D5782"/>
    <w:rsid w:val="006F2DBD"/>
    <w:rsid w:val="006F69B9"/>
    <w:rsid w:val="007108EA"/>
    <w:rsid w:val="007136B1"/>
    <w:rsid w:val="0073198E"/>
    <w:rsid w:val="007329A7"/>
    <w:rsid w:val="00733013"/>
    <w:rsid w:val="007374E8"/>
    <w:rsid w:val="0075332D"/>
    <w:rsid w:val="007561B4"/>
    <w:rsid w:val="007573D3"/>
    <w:rsid w:val="00764EAA"/>
    <w:rsid w:val="00767EB8"/>
    <w:rsid w:val="007805AE"/>
    <w:rsid w:val="00781301"/>
    <w:rsid w:val="00787B4D"/>
    <w:rsid w:val="00791B66"/>
    <w:rsid w:val="007B07C0"/>
    <w:rsid w:val="007B17FF"/>
    <w:rsid w:val="007B2EBB"/>
    <w:rsid w:val="007B4BC7"/>
    <w:rsid w:val="007C0682"/>
    <w:rsid w:val="007D0D86"/>
    <w:rsid w:val="007D10EC"/>
    <w:rsid w:val="007D7AF5"/>
    <w:rsid w:val="007E3006"/>
    <w:rsid w:val="007E61F5"/>
    <w:rsid w:val="007F17CF"/>
    <w:rsid w:val="00806157"/>
    <w:rsid w:val="00822209"/>
    <w:rsid w:val="0083032B"/>
    <w:rsid w:val="00832294"/>
    <w:rsid w:val="00837913"/>
    <w:rsid w:val="00842B61"/>
    <w:rsid w:val="008440DC"/>
    <w:rsid w:val="008567C8"/>
    <w:rsid w:val="00871B3F"/>
    <w:rsid w:val="00872486"/>
    <w:rsid w:val="00873CA4"/>
    <w:rsid w:val="008803BD"/>
    <w:rsid w:val="00881B62"/>
    <w:rsid w:val="00891ACB"/>
    <w:rsid w:val="008A0178"/>
    <w:rsid w:val="008A372E"/>
    <w:rsid w:val="008B094E"/>
    <w:rsid w:val="008C06B5"/>
    <w:rsid w:val="008C641C"/>
    <w:rsid w:val="008D7A60"/>
    <w:rsid w:val="008E214E"/>
    <w:rsid w:val="008E6F96"/>
    <w:rsid w:val="008F3F4A"/>
    <w:rsid w:val="00904912"/>
    <w:rsid w:val="00906CCB"/>
    <w:rsid w:val="009070D2"/>
    <w:rsid w:val="00925067"/>
    <w:rsid w:val="00926F61"/>
    <w:rsid w:val="0092708E"/>
    <w:rsid w:val="00931673"/>
    <w:rsid w:val="009434A2"/>
    <w:rsid w:val="00945D81"/>
    <w:rsid w:val="00955260"/>
    <w:rsid w:val="0096028A"/>
    <w:rsid w:val="00964AEC"/>
    <w:rsid w:val="00970F45"/>
    <w:rsid w:val="00971EF5"/>
    <w:rsid w:val="00973459"/>
    <w:rsid w:val="009762A6"/>
    <w:rsid w:val="009807A9"/>
    <w:rsid w:val="009A2965"/>
    <w:rsid w:val="009C2BBD"/>
    <w:rsid w:val="009D2F27"/>
    <w:rsid w:val="009E19EA"/>
    <w:rsid w:val="009E2DDD"/>
    <w:rsid w:val="009E7448"/>
    <w:rsid w:val="009F450E"/>
    <w:rsid w:val="00A00863"/>
    <w:rsid w:val="00A01226"/>
    <w:rsid w:val="00A02401"/>
    <w:rsid w:val="00A1493F"/>
    <w:rsid w:val="00A20596"/>
    <w:rsid w:val="00A22A03"/>
    <w:rsid w:val="00A302A0"/>
    <w:rsid w:val="00A31337"/>
    <w:rsid w:val="00A3377B"/>
    <w:rsid w:val="00A34011"/>
    <w:rsid w:val="00A345E4"/>
    <w:rsid w:val="00A35CE5"/>
    <w:rsid w:val="00A429FE"/>
    <w:rsid w:val="00A47D82"/>
    <w:rsid w:val="00A6538D"/>
    <w:rsid w:val="00A81BB6"/>
    <w:rsid w:val="00A84E87"/>
    <w:rsid w:val="00A85EB5"/>
    <w:rsid w:val="00A939C1"/>
    <w:rsid w:val="00AA2F2E"/>
    <w:rsid w:val="00AA6FE4"/>
    <w:rsid w:val="00AB29B7"/>
    <w:rsid w:val="00AB5A4B"/>
    <w:rsid w:val="00AC0223"/>
    <w:rsid w:val="00AC7CF7"/>
    <w:rsid w:val="00AD347C"/>
    <w:rsid w:val="00AE3997"/>
    <w:rsid w:val="00AF2C54"/>
    <w:rsid w:val="00AF33AD"/>
    <w:rsid w:val="00AF7B52"/>
    <w:rsid w:val="00B039FA"/>
    <w:rsid w:val="00B0742B"/>
    <w:rsid w:val="00B105BA"/>
    <w:rsid w:val="00B11355"/>
    <w:rsid w:val="00B25996"/>
    <w:rsid w:val="00B335C9"/>
    <w:rsid w:val="00B4133C"/>
    <w:rsid w:val="00B431F0"/>
    <w:rsid w:val="00B4614D"/>
    <w:rsid w:val="00B471C9"/>
    <w:rsid w:val="00B51FBA"/>
    <w:rsid w:val="00B62834"/>
    <w:rsid w:val="00B7361F"/>
    <w:rsid w:val="00B817C4"/>
    <w:rsid w:val="00B832F8"/>
    <w:rsid w:val="00B85C1A"/>
    <w:rsid w:val="00B96EBE"/>
    <w:rsid w:val="00BA0979"/>
    <w:rsid w:val="00BA7475"/>
    <w:rsid w:val="00BB0423"/>
    <w:rsid w:val="00BB3FE9"/>
    <w:rsid w:val="00BC3A8F"/>
    <w:rsid w:val="00BC7975"/>
    <w:rsid w:val="00BD2881"/>
    <w:rsid w:val="00BD639A"/>
    <w:rsid w:val="00BD7BD4"/>
    <w:rsid w:val="00BE2B2E"/>
    <w:rsid w:val="00BF232A"/>
    <w:rsid w:val="00C067BC"/>
    <w:rsid w:val="00C21C5B"/>
    <w:rsid w:val="00C228D5"/>
    <w:rsid w:val="00C26E36"/>
    <w:rsid w:val="00C36F13"/>
    <w:rsid w:val="00C37C75"/>
    <w:rsid w:val="00C40199"/>
    <w:rsid w:val="00C402B6"/>
    <w:rsid w:val="00C405D3"/>
    <w:rsid w:val="00C47BC6"/>
    <w:rsid w:val="00C52E77"/>
    <w:rsid w:val="00C53456"/>
    <w:rsid w:val="00C57A4C"/>
    <w:rsid w:val="00C61D9E"/>
    <w:rsid w:val="00C638DF"/>
    <w:rsid w:val="00C67B0E"/>
    <w:rsid w:val="00C7031F"/>
    <w:rsid w:val="00C762BA"/>
    <w:rsid w:val="00C93654"/>
    <w:rsid w:val="00C93B45"/>
    <w:rsid w:val="00C95F46"/>
    <w:rsid w:val="00CA2FBF"/>
    <w:rsid w:val="00CA4018"/>
    <w:rsid w:val="00CB335B"/>
    <w:rsid w:val="00CC2699"/>
    <w:rsid w:val="00CC5F34"/>
    <w:rsid w:val="00CD0BF3"/>
    <w:rsid w:val="00CD5AAB"/>
    <w:rsid w:val="00CE5CE8"/>
    <w:rsid w:val="00D12C3B"/>
    <w:rsid w:val="00D15A86"/>
    <w:rsid w:val="00D17219"/>
    <w:rsid w:val="00D21D9F"/>
    <w:rsid w:val="00D24B67"/>
    <w:rsid w:val="00D25F8B"/>
    <w:rsid w:val="00D34B73"/>
    <w:rsid w:val="00D4452C"/>
    <w:rsid w:val="00D60AB4"/>
    <w:rsid w:val="00D62896"/>
    <w:rsid w:val="00D6369C"/>
    <w:rsid w:val="00D6726E"/>
    <w:rsid w:val="00D74B21"/>
    <w:rsid w:val="00D96FBE"/>
    <w:rsid w:val="00DA07CA"/>
    <w:rsid w:val="00DA3E17"/>
    <w:rsid w:val="00DB344D"/>
    <w:rsid w:val="00DD0701"/>
    <w:rsid w:val="00DD51E7"/>
    <w:rsid w:val="00DE1DAC"/>
    <w:rsid w:val="00DE774C"/>
    <w:rsid w:val="00DF3045"/>
    <w:rsid w:val="00DF31D1"/>
    <w:rsid w:val="00DF345B"/>
    <w:rsid w:val="00DF4998"/>
    <w:rsid w:val="00E006EF"/>
    <w:rsid w:val="00E01FA8"/>
    <w:rsid w:val="00E14E7A"/>
    <w:rsid w:val="00E16501"/>
    <w:rsid w:val="00E22A37"/>
    <w:rsid w:val="00E2422F"/>
    <w:rsid w:val="00E33006"/>
    <w:rsid w:val="00E3576C"/>
    <w:rsid w:val="00E37F19"/>
    <w:rsid w:val="00E40B04"/>
    <w:rsid w:val="00E46970"/>
    <w:rsid w:val="00E47A21"/>
    <w:rsid w:val="00E54A19"/>
    <w:rsid w:val="00E54F6C"/>
    <w:rsid w:val="00E55BE3"/>
    <w:rsid w:val="00E55EAE"/>
    <w:rsid w:val="00E609BF"/>
    <w:rsid w:val="00E71A7B"/>
    <w:rsid w:val="00E75F25"/>
    <w:rsid w:val="00E80467"/>
    <w:rsid w:val="00E81D1F"/>
    <w:rsid w:val="00EA12BE"/>
    <w:rsid w:val="00EA1E46"/>
    <w:rsid w:val="00EA2258"/>
    <w:rsid w:val="00EA2AC3"/>
    <w:rsid w:val="00EB781F"/>
    <w:rsid w:val="00EC67B5"/>
    <w:rsid w:val="00EC6E19"/>
    <w:rsid w:val="00ED7D87"/>
    <w:rsid w:val="00EE68D6"/>
    <w:rsid w:val="00EF4D80"/>
    <w:rsid w:val="00F06556"/>
    <w:rsid w:val="00F1264A"/>
    <w:rsid w:val="00F1327E"/>
    <w:rsid w:val="00F264E9"/>
    <w:rsid w:val="00F35E80"/>
    <w:rsid w:val="00F35F79"/>
    <w:rsid w:val="00F3793B"/>
    <w:rsid w:val="00F42209"/>
    <w:rsid w:val="00F53B5C"/>
    <w:rsid w:val="00F61D0E"/>
    <w:rsid w:val="00F626EE"/>
    <w:rsid w:val="00F63F02"/>
    <w:rsid w:val="00F82B9A"/>
    <w:rsid w:val="00F8345D"/>
    <w:rsid w:val="00F86FB6"/>
    <w:rsid w:val="00F92FBC"/>
    <w:rsid w:val="00FA0A88"/>
    <w:rsid w:val="00FA0D1C"/>
    <w:rsid w:val="00FB5F61"/>
    <w:rsid w:val="00FC16D4"/>
    <w:rsid w:val="00FC3612"/>
    <w:rsid w:val="00FC3C70"/>
    <w:rsid w:val="00FD175A"/>
    <w:rsid w:val="00FD5788"/>
    <w:rsid w:val="00FD59B0"/>
    <w:rsid w:val="00FE4BA1"/>
    <w:rsid w:val="00FF1709"/>
    <w:rsid w:val="00FF7C74"/>
    <w:rsid w:val="00FF7EC1"/>
    <w:rsid w:val="065D069C"/>
    <w:rsid w:val="5C9A8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C801CF"/>
  <w15:chartTrackingRefBased/>
  <w15:docId w15:val="{2D3CB098-7E73-46CD-ADDB-4A7E8565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de-DE" w:eastAsia="de-DE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5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ptext">
    <w:name w:val="Tipp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FootnoteTextChar">
    <w:name w:val="Footnote Text Char"/>
    <w:basedOn w:val="DefaultParagraphFont"/>
    <w:link w:val="FootnoteText"/>
    <w:uiPriority w:val="12"/>
    <w:rPr>
      <w:i/>
      <w:iCs/>
      <w:sz w:val="14"/>
    </w:rPr>
  </w:style>
  <w:style w:type="paragraph" w:styleId="NormalWeb">
    <w:name w:val="Normal (Web)"/>
    <w:basedOn w:val="Normal"/>
    <w:uiPriority w:val="99"/>
    <w:semiHidden/>
    <w:unhideWhenUsed/>
    <w:rsid w:val="0059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805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heading1">
    <w:name w:val="Style_heading1"/>
    <w:basedOn w:val="Normal"/>
    <w:next w:val="Normal"/>
    <w:qFormat/>
    <w:rsid w:val="00632051"/>
    <w:pPr>
      <w:numPr>
        <w:numId w:val="6"/>
      </w:numPr>
      <w:spacing w:before="240" w:after="360" w:line="240" w:lineRule="auto"/>
      <w:outlineLvl w:val="0"/>
    </w:pPr>
    <w:rPr>
      <w:rFonts w:ascii="Arial" w:eastAsia="Times New Roman" w:hAnsi="Arial" w:cs="Times New Roman"/>
      <w:color w:val="2C283A" w:themeColor="text2"/>
      <w:spacing w:val="2"/>
      <w:kern w:val="10"/>
      <w:sz w:val="40"/>
      <w:szCs w:val="18"/>
    </w:rPr>
  </w:style>
  <w:style w:type="paragraph" w:customStyle="1" w:styleId="Styleheading2">
    <w:name w:val="Style_heading2"/>
    <w:basedOn w:val="Normal"/>
    <w:next w:val="Normal"/>
    <w:link w:val="Styleheading2Char"/>
    <w:qFormat/>
    <w:rsid w:val="00632051"/>
    <w:pPr>
      <w:numPr>
        <w:ilvl w:val="1"/>
        <w:numId w:val="6"/>
      </w:numPr>
      <w:spacing w:before="120" w:after="120" w:line="240" w:lineRule="auto"/>
      <w:outlineLvl w:val="1"/>
    </w:pPr>
    <w:rPr>
      <w:rFonts w:ascii="Arial" w:eastAsia="Times New Roman" w:hAnsi="Arial" w:cs="Times New Roman"/>
      <w:color w:val="auto"/>
      <w:spacing w:val="2"/>
      <w:kern w:val="10"/>
      <w:sz w:val="30"/>
      <w:szCs w:val="18"/>
    </w:rPr>
  </w:style>
  <w:style w:type="character" w:customStyle="1" w:styleId="Styleheading2Char">
    <w:name w:val="Style_heading2 Char"/>
    <w:basedOn w:val="DefaultParagraphFont"/>
    <w:link w:val="Styleheading2"/>
    <w:rsid w:val="00632051"/>
    <w:rPr>
      <w:rFonts w:ascii="Arial" w:eastAsia="Times New Roman" w:hAnsi="Arial" w:cs="Times New Roman"/>
      <w:color w:val="auto"/>
      <w:spacing w:val="2"/>
      <w:kern w:val="10"/>
      <w:sz w:val="30"/>
      <w:szCs w:val="18"/>
      <w:lang w:val="en-US"/>
    </w:rPr>
  </w:style>
  <w:style w:type="paragraph" w:customStyle="1" w:styleId="Styleheading3">
    <w:name w:val="Style_heading3"/>
    <w:basedOn w:val="Styleheading2"/>
    <w:next w:val="Normal"/>
    <w:qFormat/>
    <w:rsid w:val="00632051"/>
    <w:pPr>
      <w:numPr>
        <w:ilvl w:val="2"/>
      </w:numPr>
      <w:ind w:left="2160" w:hanging="360"/>
      <w:outlineLvl w:val="2"/>
    </w:pPr>
    <w:rPr>
      <w:sz w:val="24"/>
    </w:rPr>
  </w:style>
  <w:style w:type="paragraph" w:customStyle="1" w:styleId="Styleheading4">
    <w:name w:val="Style_heading4"/>
    <w:basedOn w:val="Styleheading3"/>
    <w:next w:val="Normal"/>
    <w:qFormat/>
    <w:rsid w:val="00632051"/>
    <w:pPr>
      <w:numPr>
        <w:ilvl w:val="3"/>
      </w:numPr>
      <w:ind w:left="2880" w:hanging="360"/>
    </w:pPr>
  </w:style>
  <w:style w:type="paragraph" w:customStyle="1" w:styleId="Styleheading5">
    <w:name w:val="Style_heading5"/>
    <w:basedOn w:val="Styleheading4"/>
    <w:next w:val="Normal"/>
    <w:autoRedefine/>
    <w:qFormat/>
    <w:rsid w:val="00632051"/>
    <w:pPr>
      <w:numPr>
        <w:ilvl w:val="4"/>
      </w:numPr>
      <w:ind w:left="3600" w:hanging="360"/>
    </w:pPr>
    <w:rPr>
      <w:rFonts w:eastAsia="Siemens Sans Global"/>
      <w:lang w:val="de-DE"/>
    </w:rPr>
  </w:style>
  <w:style w:type="paragraph" w:customStyle="1" w:styleId="Styleheadline6">
    <w:name w:val="Style_headline6"/>
    <w:basedOn w:val="Styleheading5"/>
    <w:next w:val="Normal"/>
    <w:qFormat/>
    <w:rsid w:val="00632051"/>
    <w:pPr>
      <w:numPr>
        <w:ilvl w:val="5"/>
      </w:numPr>
      <w:ind w:left="4320" w:hanging="360"/>
    </w:pPr>
  </w:style>
  <w:style w:type="paragraph" w:customStyle="1" w:styleId="Text1UC">
    <w:name w:val="Text 1 UC"/>
    <w:basedOn w:val="Normal"/>
    <w:link w:val="Text1UCZchn"/>
    <w:qFormat/>
    <w:rsid w:val="002A6CC7"/>
    <w:pPr>
      <w:suppressAutoHyphens/>
      <w:spacing w:line="240" w:lineRule="auto"/>
    </w:pPr>
    <w:rPr>
      <w:rFonts w:ascii="Arial" w:eastAsia="Times New Roman" w:hAnsi="Arial" w:cs="Arial"/>
      <w:color w:val="auto"/>
      <w:spacing w:val="2"/>
      <w:kern w:val="10"/>
      <w:sz w:val="22"/>
      <w:szCs w:val="22"/>
    </w:rPr>
  </w:style>
  <w:style w:type="character" w:customStyle="1" w:styleId="Text1UCZchn">
    <w:name w:val="Text 1 UC Zchn"/>
    <w:basedOn w:val="DefaultParagraphFont"/>
    <w:link w:val="Text1UC"/>
    <w:rsid w:val="002A6CC7"/>
    <w:rPr>
      <w:rFonts w:ascii="Arial" w:eastAsia="Times New Roman" w:hAnsi="Arial" w:cs="Arial"/>
      <w:color w:val="auto"/>
      <w:spacing w:val="2"/>
      <w:kern w:val="10"/>
      <w:sz w:val="22"/>
      <w:szCs w:val="22"/>
      <w:lang w:val="en-US"/>
    </w:rPr>
  </w:style>
  <w:style w:type="paragraph" w:customStyle="1" w:styleId="Formatvorlage1">
    <w:name w:val="Formatvorlage1"/>
    <w:basedOn w:val="Normal"/>
    <w:link w:val="Formatvorlage1Zchn"/>
    <w:qFormat/>
    <w:rsid w:val="002A6CC7"/>
    <w:pPr>
      <w:framePr w:w="9752" w:h="401" w:hRule="exact" w:wrap="around" w:vAnchor="page" w:hAnchor="page" w:x="1135" w:y="15854" w:anchorLock="1"/>
      <w:spacing w:after="0" w:line="227" w:lineRule="exact"/>
    </w:pPr>
    <w:rPr>
      <w:rFonts w:ascii="Arial" w:eastAsia="Times New Roman" w:hAnsi="Arial" w:cs="Arial"/>
      <w:b/>
      <w:color w:val="auto"/>
      <w:spacing w:val="2"/>
      <w:kern w:val="10"/>
      <w:szCs w:val="18"/>
    </w:rPr>
  </w:style>
  <w:style w:type="character" w:customStyle="1" w:styleId="Formatvorlage1Zchn">
    <w:name w:val="Formatvorlage1 Zchn"/>
    <w:basedOn w:val="DefaultParagraphFont"/>
    <w:link w:val="Formatvorlage1"/>
    <w:rsid w:val="002A6CC7"/>
    <w:rPr>
      <w:rFonts w:ascii="Arial" w:eastAsia="Times New Roman" w:hAnsi="Arial" w:cs="Arial"/>
      <w:b/>
      <w:color w:val="auto"/>
      <w:spacing w:val="2"/>
      <w:kern w:val="10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E46970"/>
    <w:rPr>
      <w:color w:val="40AC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9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1140F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EA2A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93D7B1908CD4F5CB48E7D5344AE0B782">
    <w:name w:val="E93D7B1908CD4F5CB48E7D5344AE0B782"/>
    <w:rsid w:val="00044EBD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B2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9B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9B7"/>
    <w:rPr>
      <w:sz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9B7"/>
    <w:rPr>
      <w:b/>
      <w:bCs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9B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9B7"/>
    <w:rPr>
      <w:rFonts w:ascii="Segoe UI" w:hAnsi="Segoe UI" w:cs="Segoe UI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8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g"/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3s0190\AppData\Roaming\Microsoft\Templates\Projektumfa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36B319A563243888F57A20AFCF526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A54019-ED3A-4EBD-B8A9-B86F8F9E8A24}"/>
      </w:docPartPr>
      <w:docPartBody>
        <w:p w:rsidR="00325239" w:rsidRDefault="008440DC" w:rsidP="008440DC">
          <w:pPr>
            <w:pStyle w:val="236B319A563243888F57A20AFCF5269E26"/>
          </w:pPr>
          <w:r>
            <w:rPr>
              <w:color w:val="808080" w:themeColor="background1" w:themeShade="80"/>
              <w:szCs w:val="18"/>
              <w:lang w:val="de-DE"/>
            </w:rPr>
            <w:t>Classification</w:t>
          </w:r>
        </w:p>
      </w:docPartBody>
    </w:docPart>
    <w:docPart>
      <w:docPartPr>
        <w:name w:val="5EDC8FF1340B412B9FA47E04385E42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924121-758A-488E-BA73-9CA173129BEE}"/>
      </w:docPartPr>
      <w:docPartBody>
        <w:p w:rsidR="00661638" w:rsidRDefault="008440DC" w:rsidP="008440DC">
          <w:pPr>
            <w:pStyle w:val="5EDC8FF1340B412B9FA47E04385E4234"/>
          </w:pPr>
          <w:r>
            <w:rPr>
              <w:rStyle w:val="PlaceholderText"/>
              <w:lang w:val="de-DE"/>
            </w:rPr>
            <w:t>V</w:t>
          </w:r>
          <w:r w:rsidRPr="001E53CE">
            <w:rPr>
              <w:rStyle w:val="PlaceholderText"/>
              <w:lang w:val="de-DE"/>
            </w:rPr>
            <w:t>ersion</w:t>
          </w:r>
        </w:p>
      </w:docPartBody>
    </w:docPart>
    <w:docPart>
      <w:docPartPr>
        <w:name w:val="654BB3F8427D4CFE928EB7F39F5122B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CAE005-CC78-4AAC-90FE-0851AF1CA4E8}"/>
      </w:docPartPr>
      <w:docPartBody>
        <w:p w:rsidR="004D0B9C" w:rsidRDefault="0015150E" w:rsidP="0015150E">
          <w:pPr>
            <w:pStyle w:val="654BB3F8427D4CFE928EB7F39F5122B9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28985F50D1004EADA37D9A3CC3D47FA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570F06-8F22-48CA-B3CF-27E35A43E698}"/>
      </w:docPartPr>
      <w:docPartBody>
        <w:p w:rsidR="004D0B9C" w:rsidRDefault="0015150E" w:rsidP="0015150E">
          <w:pPr>
            <w:pStyle w:val="28985F50D1004EADA37D9A3CC3D47FA0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ED31C954987C4E82BF67AE8D84B081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311C32B-37FA-42E1-A04C-D0B27B59D00A}"/>
      </w:docPartPr>
      <w:docPartBody>
        <w:p w:rsidR="004D0B9C" w:rsidRDefault="0015150E" w:rsidP="0015150E">
          <w:pPr>
            <w:pStyle w:val="ED31C954987C4E82BF67AE8D84B0819C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63614F28EE7443CC8846398406241B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E8E435-768B-434D-9AC0-493B3DF7EAB0}"/>
      </w:docPartPr>
      <w:docPartBody>
        <w:p w:rsidR="004D0B9C" w:rsidRDefault="0015150E" w:rsidP="0015150E">
          <w:pPr>
            <w:pStyle w:val="63614F28EE7443CC8846398406241B77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8A0A3A8295694455B604821E86BF078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81A53BB-F755-4244-A56E-8058D4843C09}"/>
      </w:docPartPr>
      <w:docPartBody>
        <w:p w:rsidR="004D0B9C" w:rsidRDefault="0015150E" w:rsidP="0015150E">
          <w:pPr>
            <w:pStyle w:val="8A0A3A8295694455B604821E86BF0783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5921C69E10A44568817E08BB5C9309C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5B6290-082C-4CE9-9429-25028A84D19B}"/>
      </w:docPartPr>
      <w:docPartBody>
        <w:p w:rsidR="004D0B9C" w:rsidRDefault="0015150E" w:rsidP="0015150E">
          <w:pPr>
            <w:pStyle w:val="5921C69E10A44568817E08BB5C9309CD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F9CE76A3626F499BA316BEC7DC667A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D3BB77-A4CD-4D3F-BB0C-742D5A513C96}"/>
      </w:docPartPr>
      <w:docPartBody>
        <w:p w:rsidR="004D0B9C" w:rsidRDefault="0015150E" w:rsidP="0015150E">
          <w:pPr>
            <w:pStyle w:val="F9CE76A3626F499BA316BEC7DC667A55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BBDC003DBA34462FA714E01AE44FDE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0B7905A-DEF7-4B15-B5CC-C84F76E7704D}"/>
      </w:docPartPr>
      <w:docPartBody>
        <w:p w:rsidR="004D0B9C" w:rsidRDefault="0015150E" w:rsidP="0015150E">
          <w:pPr>
            <w:pStyle w:val="BBDC003DBA34462FA714E01AE44FDEA8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393558A3F0804943AF4343119C994C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22E8DC-40F1-481B-AF57-89B447D6BDEB}"/>
      </w:docPartPr>
      <w:docPartBody>
        <w:p w:rsidR="004D0B9C" w:rsidRDefault="0015150E" w:rsidP="0015150E">
          <w:pPr>
            <w:pStyle w:val="393558A3F0804943AF4343119C994C21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1A46671FFCA34A57BB9D46A24E3FBE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692322-0CE6-4DA0-B923-2CC1CCE81C32}"/>
      </w:docPartPr>
      <w:docPartBody>
        <w:p w:rsidR="004D0B9C" w:rsidRDefault="0015150E" w:rsidP="0015150E">
          <w:pPr>
            <w:pStyle w:val="1A46671FFCA34A57BB9D46A24E3FBEB0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43E4D3196F624D9C954840B9EE2D1E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7334C1-6F8C-499B-82DD-C282E2DC8ECC}"/>
      </w:docPartPr>
      <w:docPartBody>
        <w:p w:rsidR="004D0B9C" w:rsidRDefault="0015150E" w:rsidP="0015150E">
          <w:pPr>
            <w:pStyle w:val="43E4D3196F624D9C954840B9EE2D1EEF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F5D2686D578E47448519ACCF5E9D9D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5EE866-CF75-4CDA-A80B-D60152AA5ECF}"/>
      </w:docPartPr>
      <w:docPartBody>
        <w:p w:rsidR="004D0B9C" w:rsidRDefault="0015150E" w:rsidP="0015150E">
          <w:pPr>
            <w:pStyle w:val="F5D2686D578E47448519ACCF5E9D9DE5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5A1792DBB937472B8E46A39B00FD2B2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D1177CE-3F64-431A-B038-5875FF69285F}"/>
      </w:docPartPr>
      <w:docPartBody>
        <w:p w:rsidR="004D0B9C" w:rsidRDefault="0015150E" w:rsidP="0015150E">
          <w:pPr>
            <w:pStyle w:val="5A1792DBB937472B8E46A39B00FD2B25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8F3437EFCC5C41AE89C8E22F300ED9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80CC6B4-6C8A-43CF-A60C-9093F5C33E93}"/>
      </w:docPartPr>
      <w:docPartBody>
        <w:p w:rsidR="004D0B9C" w:rsidRDefault="0015150E" w:rsidP="0015150E">
          <w:pPr>
            <w:pStyle w:val="8F3437EFCC5C41AE89C8E22F300ED9B6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1F79240ECAE04026A51290FF3DE234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91CC428-43EA-4095-89DB-B847890846E4}"/>
      </w:docPartPr>
      <w:docPartBody>
        <w:p w:rsidR="004D0B9C" w:rsidRDefault="0015150E" w:rsidP="0015150E">
          <w:pPr>
            <w:pStyle w:val="1F79240ECAE04026A51290FF3DE2348A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13B99F0340C14B3287ABE4197982737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8BCC42-16D9-4EB5-8666-8A5917A2775B}"/>
      </w:docPartPr>
      <w:docPartBody>
        <w:p w:rsidR="004D0B9C" w:rsidRDefault="0015150E" w:rsidP="0015150E">
          <w:pPr>
            <w:pStyle w:val="13B99F0340C14B3287ABE4197982737A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B564A5389B514D22B184A5409B7D4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0D561-FE31-4767-BC0D-A6AA42840616}"/>
      </w:docPartPr>
      <w:docPartBody>
        <w:p w:rsidR="004D1416" w:rsidRDefault="002575F6" w:rsidP="002575F6">
          <w:pPr>
            <w:pStyle w:val="B564A5389B514D22B184A5409B7D43DC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452A3F0AEF31402790B673EBCCC71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A0D5B-D62F-426B-89C8-6EC9DE1A1A45}"/>
      </w:docPartPr>
      <w:docPartBody>
        <w:p w:rsidR="004D1416" w:rsidRDefault="002575F6" w:rsidP="002575F6">
          <w:pPr>
            <w:pStyle w:val="452A3F0AEF31402790B673EBCCC719C3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D41F3CB6D6B349BD8190F522FFE66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13825-6F78-418E-9205-7C960626822C}"/>
      </w:docPartPr>
      <w:docPartBody>
        <w:p w:rsidR="004D1416" w:rsidRDefault="002575F6" w:rsidP="002575F6">
          <w:pPr>
            <w:pStyle w:val="D41F3CB6D6B349BD8190F522FFE66AB9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BF9424D950784EABADDA5E952B4B9FA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4500A82-EEA8-4738-975B-7FC58AC7ABF1}"/>
      </w:docPartPr>
      <w:docPartBody>
        <w:p w:rsidR="00F81441" w:rsidRDefault="002575F6">
          <w:pPr>
            <w:pStyle w:val="BF9424D950784EABADDA5E952B4B9FA1"/>
          </w:pPr>
          <w:r w:rsidRPr="00BA7475">
            <w:rPr>
              <w:rStyle w:val="PlaceholderText"/>
            </w:rPr>
            <w:t>Ticket number</w:t>
          </w:r>
        </w:p>
      </w:docPartBody>
    </w:docPart>
    <w:docPart>
      <w:docPartPr>
        <w:name w:val="CCD620A168B24A31B16B81A988A9F5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E7160B8-98FA-4C46-BFA0-EF4B080D7A0D}"/>
      </w:docPartPr>
      <w:docPartBody>
        <w:p w:rsidR="00043F1C" w:rsidRDefault="00AF33AD" w:rsidP="00AF33AD">
          <w:pPr>
            <w:pStyle w:val="CCD620A168B24A31B16B81A988A9F58A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331C66693AA54C8485FDF281CF79E05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F4734B-7967-47C9-96B0-ADFFA845AA4C}"/>
      </w:docPartPr>
      <w:docPartBody>
        <w:p w:rsidR="00043F1C" w:rsidRDefault="00AF33AD" w:rsidP="00AF33AD">
          <w:pPr>
            <w:pStyle w:val="331C66693AA54C8485FDF281CF79E051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C985425FADBE4F15B65613024CC831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1A9590-0B0E-48B2-A13F-ABEC3604968D}"/>
      </w:docPartPr>
      <w:docPartBody>
        <w:p w:rsidR="00043F1C" w:rsidRDefault="00AF33AD" w:rsidP="00AF33AD">
          <w:pPr>
            <w:pStyle w:val="C985425FADBE4F15B65613024CC8310A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C91CBE9C749A4686AB119EC7A96DD0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017D029-59E4-4F88-8102-68616BB754F7}"/>
      </w:docPartPr>
      <w:docPartBody>
        <w:p w:rsidR="00043F1C" w:rsidRDefault="00AF33AD" w:rsidP="00AF33AD">
          <w:pPr>
            <w:pStyle w:val="C91CBE9C749A4686AB119EC7A96DD073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DFE6E633CE4D4C9BABF0CEAF870307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4BC30A-AC4F-4C62-87B0-DF7035565E26}"/>
      </w:docPartPr>
      <w:docPartBody>
        <w:p w:rsidR="00043F1C" w:rsidRDefault="00AF33AD" w:rsidP="00AF33AD">
          <w:pPr>
            <w:pStyle w:val="DFE6E633CE4D4C9BABF0CEAF87030737"/>
          </w:pPr>
          <w:r w:rsidRPr="00C47BC6">
            <w:rPr>
              <w:rStyle w:val="PlaceholderText"/>
            </w:rPr>
            <w:t>DD/MM/YYYY</w:t>
          </w:r>
        </w:p>
      </w:docPartBody>
    </w:docPart>
    <w:docPart>
      <w:docPartPr>
        <w:name w:val="94BE00622D0148BB858D3273CA1EA8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3B25FC-AE09-4732-ADD4-5CC77B75C1C5}"/>
      </w:docPartPr>
      <w:docPartBody>
        <w:p w:rsidR="00043F1C" w:rsidRDefault="00AF33AD" w:rsidP="00AF33AD">
          <w:pPr>
            <w:pStyle w:val="94BE00622D0148BB858D3273CA1EA82E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C2C6ACC5B6D54A0488691D663EC8AD5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E81CA2E-D1FA-4734-89FF-8767E565CBBE}"/>
      </w:docPartPr>
      <w:docPartBody>
        <w:p w:rsidR="00043F1C" w:rsidRDefault="00AF33AD" w:rsidP="00AF33AD">
          <w:pPr>
            <w:pStyle w:val="C2C6ACC5B6D54A0488691D663EC8AD58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F3D952E4417E4897BB979FE7EDAADC3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B834EC8-3C3F-4D3E-A0E5-16997C0C511E}"/>
      </w:docPartPr>
      <w:docPartBody>
        <w:p w:rsidR="00043F1C" w:rsidRDefault="00AF33AD" w:rsidP="00AF33AD">
          <w:pPr>
            <w:pStyle w:val="F3D952E4417E4897BB979FE7EDAADC33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emens Sans Global">
    <w:altName w:val="Yu Gothic"/>
    <w:panose1 w:val="00000000000000000000"/>
    <w:charset w:val="80"/>
    <w:family w:val="auto"/>
    <w:pitch w:val="variable"/>
    <w:sig w:usb0="A580AEAF" w:usb1="99DFFFFF" w:usb2="0000001A" w:usb3="00000000" w:csb0="003F00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22"/>
    <w:rsid w:val="00043F1C"/>
    <w:rsid w:val="00065C2F"/>
    <w:rsid w:val="0009341B"/>
    <w:rsid w:val="000E083F"/>
    <w:rsid w:val="0015150E"/>
    <w:rsid w:val="001A7C54"/>
    <w:rsid w:val="001B0A10"/>
    <w:rsid w:val="001E0D98"/>
    <w:rsid w:val="002575F6"/>
    <w:rsid w:val="00263923"/>
    <w:rsid w:val="002876EC"/>
    <w:rsid w:val="00293EDA"/>
    <w:rsid w:val="002A7395"/>
    <w:rsid w:val="00325239"/>
    <w:rsid w:val="003454FF"/>
    <w:rsid w:val="004926A1"/>
    <w:rsid w:val="004D0B9C"/>
    <w:rsid w:val="004D1416"/>
    <w:rsid w:val="00556A4C"/>
    <w:rsid w:val="005713A0"/>
    <w:rsid w:val="00596543"/>
    <w:rsid w:val="005A0228"/>
    <w:rsid w:val="005A2479"/>
    <w:rsid w:val="005B1A16"/>
    <w:rsid w:val="005E37AA"/>
    <w:rsid w:val="00637E86"/>
    <w:rsid w:val="00661638"/>
    <w:rsid w:val="00762A55"/>
    <w:rsid w:val="00774F4D"/>
    <w:rsid w:val="007E67D2"/>
    <w:rsid w:val="007E79D9"/>
    <w:rsid w:val="008440DC"/>
    <w:rsid w:val="00893E0D"/>
    <w:rsid w:val="008B25FB"/>
    <w:rsid w:val="008C301F"/>
    <w:rsid w:val="008D680E"/>
    <w:rsid w:val="00911829"/>
    <w:rsid w:val="00A90562"/>
    <w:rsid w:val="00AE4D05"/>
    <w:rsid w:val="00AF33AD"/>
    <w:rsid w:val="00B039FA"/>
    <w:rsid w:val="00B32B01"/>
    <w:rsid w:val="00BA0979"/>
    <w:rsid w:val="00BF737A"/>
    <w:rsid w:val="00C02A23"/>
    <w:rsid w:val="00C02A61"/>
    <w:rsid w:val="00C16ED8"/>
    <w:rsid w:val="00C71B43"/>
    <w:rsid w:val="00CA0944"/>
    <w:rsid w:val="00CB7896"/>
    <w:rsid w:val="00CF2AE2"/>
    <w:rsid w:val="00D97922"/>
    <w:rsid w:val="00DB03B8"/>
    <w:rsid w:val="00DC3725"/>
    <w:rsid w:val="00E50F26"/>
    <w:rsid w:val="00E9483A"/>
    <w:rsid w:val="00F200DA"/>
    <w:rsid w:val="00F35382"/>
    <w:rsid w:val="00F416BA"/>
    <w:rsid w:val="00F57DC4"/>
    <w:rsid w:val="00F77B40"/>
    <w:rsid w:val="00F81441"/>
    <w:rsid w:val="00FE3B03"/>
    <w:rsid w:val="00FE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96F9D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33AD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CB7896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EDC8FF1340B412B9FA47E04385E4234">
    <w:name w:val="5EDC8FF1340B412B9FA47E04385E4234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236B319A563243888F57A20AFCF5269E26">
    <w:name w:val="236B319A563243888F57A20AFCF5269E26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654BB3F8427D4CFE928EB7F39F5122B92">
    <w:name w:val="654BB3F8427D4CFE928EB7F39F5122B9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28985F50D1004EADA37D9A3CC3D47FA02">
    <w:name w:val="28985F50D1004EADA37D9A3CC3D47FA0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ED31C954987C4E82BF67AE8D84B0819C2">
    <w:name w:val="ED31C954987C4E82BF67AE8D84B0819C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63614F28EE7443CC8846398406241B772">
    <w:name w:val="63614F28EE7443CC8846398406241B77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8A0A3A8295694455B604821E86BF07832">
    <w:name w:val="8A0A3A8295694455B604821E86BF0783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921C69E10A44568817E08BB5C9309CD2">
    <w:name w:val="5921C69E10A44568817E08BB5C9309CD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F9CE76A3626F499BA316BEC7DC667A552">
    <w:name w:val="F9CE76A3626F499BA316BEC7DC667A5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BBDC003DBA34462FA714E01AE44FDEA82">
    <w:name w:val="BBDC003DBA34462FA714E01AE44FDEA8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393558A3F0804943AF4343119C994C212">
    <w:name w:val="393558A3F0804943AF4343119C994C21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A46671FFCA34A57BB9D46A24E3FBEB02">
    <w:name w:val="1A46671FFCA34A57BB9D46A24E3FBEB0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43E4D3196F624D9C954840B9EE2D1EEF2">
    <w:name w:val="43E4D3196F624D9C954840B9EE2D1EEF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F5D2686D578E47448519ACCF5E9D9DE52">
    <w:name w:val="F5D2686D578E47448519ACCF5E9D9DE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A1792DBB937472B8E46A39B00FD2B252">
    <w:name w:val="5A1792DBB937472B8E46A39B00FD2B2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8F3437EFCC5C41AE89C8E22F300ED9B62">
    <w:name w:val="8F3437EFCC5C41AE89C8E22F300ED9B6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F79240ECAE04026A51290FF3DE2348A2">
    <w:name w:val="1F79240ECAE04026A51290FF3DE2348A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3B99F0340C14B3287ABE4197982737A2">
    <w:name w:val="13B99F0340C14B3287ABE4197982737A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B564A5389B514D22B184A5409B7D43DC">
    <w:name w:val="B564A5389B514D22B184A5409B7D43DC"/>
    <w:rsid w:val="002575F6"/>
  </w:style>
  <w:style w:type="paragraph" w:customStyle="1" w:styleId="452A3F0AEF31402790B673EBCCC719C3">
    <w:name w:val="452A3F0AEF31402790B673EBCCC719C3"/>
    <w:rsid w:val="002575F6"/>
  </w:style>
  <w:style w:type="paragraph" w:customStyle="1" w:styleId="D41F3CB6D6B349BD8190F522FFE66AB9">
    <w:name w:val="D41F3CB6D6B349BD8190F522FFE66AB9"/>
    <w:rsid w:val="002575F6"/>
  </w:style>
  <w:style w:type="paragraph" w:customStyle="1" w:styleId="BF9424D950784EABADDA5E952B4B9FA1">
    <w:name w:val="BF9424D950784EABADDA5E952B4B9FA1"/>
    <w:rPr>
      <w:lang w:val="en-US" w:eastAsia="en-US"/>
    </w:rPr>
  </w:style>
  <w:style w:type="paragraph" w:customStyle="1" w:styleId="CCD620A168B24A31B16B81A988A9F58A">
    <w:name w:val="CCD620A168B24A31B16B81A988A9F58A"/>
    <w:rsid w:val="00AF33AD"/>
  </w:style>
  <w:style w:type="paragraph" w:customStyle="1" w:styleId="331C66693AA54C8485FDF281CF79E051">
    <w:name w:val="331C66693AA54C8485FDF281CF79E051"/>
    <w:rsid w:val="00AF33AD"/>
  </w:style>
  <w:style w:type="paragraph" w:customStyle="1" w:styleId="C985425FADBE4F15B65613024CC8310A">
    <w:name w:val="C985425FADBE4F15B65613024CC8310A"/>
    <w:rsid w:val="00AF33AD"/>
  </w:style>
  <w:style w:type="paragraph" w:customStyle="1" w:styleId="C91CBE9C749A4686AB119EC7A96DD073">
    <w:name w:val="C91CBE9C749A4686AB119EC7A96DD073"/>
    <w:rsid w:val="00AF33AD"/>
  </w:style>
  <w:style w:type="paragraph" w:customStyle="1" w:styleId="DFE6E633CE4D4C9BABF0CEAF87030737">
    <w:name w:val="DFE6E633CE4D4C9BABF0CEAF87030737"/>
    <w:rsid w:val="00AF33AD"/>
  </w:style>
  <w:style w:type="paragraph" w:customStyle="1" w:styleId="94BE00622D0148BB858D3273CA1EA82E">
    <w:name w:val="94BE00622D0148BB858D3273CA1EA82E"/>
    <w:rsid w:val="00AF33AD"/>
  </w:style>
  <w:style w:type="paragraph" w:customStyle="1" w:styleId="C2C6ACC5B6D54A0488691D663EC8AD58">
    <w:name w:val="C2C6ACC5B6D54A0488691D663EC8AD58"/>
    <w:rsid w:val="00AF33AD"/>
  </w:style>
  <w:style w:type="paragraph" w:customStyle="1" w:styleId="F3D952E4417E4897BB979FE7EDAADC33">
    <w:name w:val="F3D952E4417E4897BB979FE7EDAADC33"/>
    <w:rsid w:val="00AF33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7A985AC6C0EB4CBE587C5DC8BC094D" ma:contentTypeVersion="16" ma:contentTypeDescription="Criar um novo documento." ma:contentTypeScope="" ma:versionID="bfb18d6f2dc4c7bb0c250b3a137a5259">
  <xsd:schema xmlns:xsd="http://www.w3.org/2001/XMLSchema" xmlns:xs="http://www.w3.org/2001/XMLSchema" xmlns:p="http://schemas.microsoft.com/office/2006/metadata/properties" xmlns:ns2="5fc4d2a8-9a5c-4d04-a235-1ebbb84cf218" xmlns:ns3="b7313ddf-ae2e-42e2-82d4-c89584ce8844" xmlns:ns4="56810815-8df0-4f10-8da7-34164765fbe3" targetNamespace="http://schemas.microsoft.com/office/2006/metadata/properties" ma:root="true" ma:fieldsID="9430bc7ca0d0230d3126410fcf404094" ns2:_="" ns3:_="" ns4:_="">
    <xsd:import namespace="5fc4d2a8-9a5c-4d04-a235-1ebbb84cf218"/>
    <xsd:import namespace="b7313ddf-ae2e-42e2-82d4-c89584ce8844"/>
    <xsd:import namespace="56810815-8df0-4f10-8da7-34164765fb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4d2a8-9a5c-4d04-a235-1ebbb84cf2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m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13ddf-ae2e-42e2-82d4-c89584ce88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10815-8df0-4f10-8da7-34164765fbe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73dbfdae-fdc0-4114-88d4-4800aae6cac1}" ma:internalName="TaxCatchAll" ma:showField="CatchAllData" ma:web="b7313ddf-ae2e-42e2-82d4-c89584ce88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313ddf-ae2e-42e2-82d4-c89584ce8844">
      <UserInfo>
        <DisplayName>Belger, Michael (ext) (IT APD ERP-COR C01)</DisplayName>
        <AccountId>364</AccountId>
        <AccountType/>
      </UserInfo>
    </SharedWithUsers>
    <TaxCatchAll xmlns="56810815-8df0-4f10-8da7-34164765fbe3" xsi:nil="true"/>
    <lcf76f155ced4ddcb4097134ff3c332f xmlns="5fc4d2a8-9a5c-4d04-a235-1ebbb84cf21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AA5A541B-85A9-47FC-B471-B68C002056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98F692-71CA-42D5-9C69-6940DCE93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4d2a8-9a5c-4d04-a235-1ebbb84cf218"/>
    <ds:schemaRef ds:uri="b7313ddf-ae2e-42e2-82d4-c89584ce8844"/>
    <ds:schemaRef ds:uri="56810815-8df0-4f10-8da7-34164765fb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E7D730-5E86-448E-9D36-1D4992128EDC}">
  <ds:schemaRefs>
    <ds:schemaRef ds:uri="http://www.w3.org/XML/1998/namespace"/>
    <ds:schemaRef ds:uri="http://purl.org/dc/dcmitype/"/>
    <ds:schemaRef ds:uri="http://purl.org/dc/terms/"/>
    <ds:schemaRef ds:uri="5fc4d2a8-9a5c-4d04-a235-1ebbb84cf218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56810815-8df0-4f10-8da7-34164765fbe3"/>
    <ds:schemaRef ds:uri="b7313ddf-ae2e-42e2-82d4-c89584ce8844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D1838728-C832-40FD-B853-A9856547F0B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07c3c3c-9479-4e9e-ace6-d736970bf3b0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Projektumfang.dotx</Template>
  <TotalTime>0</TotalTime>
  <Pages>7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Mesecke, Yvonne (GS IT CF R-BP 1)</dc:creator>
  <cp:keywords>C_Confidential</cp:keywords>
  <cp:lastModifiedBy>Gautam, Ajit (IT ECP PLG P)</cp:lastModifiedBy>
  <cp:revision>2</cp:revision>
  <dcterms:created xsi:type="dcterms:W3CDTF">2024-11-18T14:29:00Z</dcterms:created>
  <dcterms:modified xsi:type="dcterms:W3CDTF">2024-11-18T14:29:00Z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  <property fmtid="{D5CDD505-2E9C-101B-9397-08002B2CF9AE}" pid="3" name="ContentTypeId">
    <vt:lpwstr>0x0101002B7A985AC6C0EB4CBE587C5DC8BC094D</vt:lpwstr>
  </property>
  <property fmtid="{D5CDD505-2E9C-101B-9397-08002B2CF9AE}" pid="4" name="_NewReviewCycle">
    <vt:lpwstr/>
  </property>
  <property fmtid="{D5CDD505-2E9C-101B-9397-08002B2CF9AE}" pid="5" name="Document Confidentiality">
    <vt:lpwstr>Confidential</vt:lpwstr>
  </property>
  <property fmtid="{D5CDD505-2E9C-101B-9397-08002B2CF9AE}" pid="6" name="sodocoClasLang">
    <vt:lpwstr>Vertraulich</vt:lpwstr>
  </property>
  <property fmtid="{D5CDD505-2E9C-101B-9397-08002B2CF9AE}" pid="7" name="sodocoClasLangId">
    <vt:i4>0</vt:i4>
  </property>
  <property fmtid="{D5CDD505-2E9C-101B-9397-08002B2CF9AE}" pid="8" name="sodocoClasId">
    <vt:i4>2</vt:i4>
  </property>
  <property fmtid="{D5CDD505-2E9C-101B-9397-08002B2CF9AE}" pid="9" name="_dlc_policyId">
    <vt:lpwstr/>
  </property>
  <property fmtid="{D5CDD505-2E9C-101B-9397-08002B2CF9AE}" pid="10" name="ItemRetentionFormula">
    <vt:lpwstr/>
  </property>
  <property fmtid="{D5CDD505-2E9C-101B-9397-08002B2CF9AE}" pid="11" name="_ExtendedDescription">
    <vt:lpwstr/>
  </property>
  <property fmtid="{D5CDD505-2E9C-101B-9397-08002B2CF9AE}" pid="12" name="MSIP_Label_707c3c3c-9479-4e9e-ace6-d736970bf3b0_Enabled">
    <vt:lpwstr>true</vt:lpwstr>
  </property>
  <property fmtid="{D5CDD505-2E9C-101B-9397-08002B2CF9AE}" pid="13" name="MSIP_Label_707c3c3c-9479-4e9e-ace6-d736970bf3b0_SetDate">
    <vt:lpwstr>2023-01-09T12:44:34Z</vt:lpwstr>
  </property>
  <property fmtid="{D5CDD505-2E9C-101B-9397-08002B2CF9AE}" pid="14" name="MSIP_Label_707c3c3c-9479-4e9e-ace6-d736970bf3b0_Method">
    <vt:lpwstr>Standard</vt:lpwstr>
  </property>
  <property fmtid="{D5CDD505-2E9C-101B-9397-08002B2CF9AE}" pid="15" name="MSIP_Label_707c3c3c-9479-4e9e-ace6-d736970bf3b0_Name">
    <vt:lpwstr>confidential-default</vt:lpwstr>
  </property>
  <property fmtid="{D5CDD505-2E9C-101B-9397-08002B2CF9AE}" pid="16" name="MSIP_Label_707c3c3c-9479-4e9e-ace6-d736970bf3b0_SiteId">
    <vt:lpwstr>38ae3bcd-9579-4fd4-adda-b42e1495d55a</vt:lpwstr>
  </property>
  <property fmtid="{D5CDD505-2E9C-101B-9397-08002B2CF9AE}" pid="17" name="MSIP_Label_707c3c3c-9479-4e9e-ace6-d736970bf3b0_ActionId">
    <vt:lpwstr>96259241-fdd4-44db-9634-7f2f7c2da4cd</vt:lpwstr>
  </property>
  <property fmtid="{D5CDD505-2E9C-101B-9397-08002B2CF9AE}" pid="18" name="MSIP_Label_707c3c3c-9479-4e9e-ace6-d736970bf3b0_ContentBits">
    <vt:lpwstr>0</vt:lpwstr>
  </property>
  <property fmtid="{D5CDD505-2E9C-101B-9397-08002B2CF9AE}" pid="19" name="Document_Confidentiality">
    <vt:lpwstr>Confidential</vt:lpwstr>
  </property>
  <property fmtid="{D5CDD505-2E9C-101B-9397-08002B2CF9AE}" pid="20" name="MediaServiceImageTags">
    <vt:lpwstr/>
  </property>
</Properties>
</file>