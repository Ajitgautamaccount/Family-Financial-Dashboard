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0ADC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732"/>
        <w:gridCol w:w="4733"/>
      </w:tblGrid>
      <w:tr w:rsidR="00DF3045" w:rsidRPr="00C26E36" w14:paraId="6A096974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2"/>
            <w:vAlign w:val="center"/>
          </w:tcPr>
          <w:p w14:paraId="2F945EE6" w14:textId="3C94BCBF" w:rsidR="00DF3045" w:rsidRPr="00DD51E7" w:rsidRDefault="00C53456" w:rsidP="004B70E1">
            <w:pPr>
              <w:pStyle w:val="ListParagraph"/>
              <w:ind w:left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Template d</w:t>
            </w:r>
            <w:r w:rsidR="0060532C" w:rsidRPr="00DD51E7">
              <w:rPr>
                <w:color w:val="808080" w:themeColor="background1" w:themeShade="80"/>
                <w:sz w:val="20"/>
              </w:rPr>
              <w:t>o</w:t>
            </w:r>
            <w:r w:rsidR="00C26E36" w:rsidRPr="00DD51E7">
              <w:rPr>
                <w:color w:val="808080" w:themeColor="background1" w:themeShade="80"/>
                <w:sz w:val="20"/>
              </w:rPr>
              <w:t>c</w:t>
            </w:r>
            <w:r w:rsidR="0060532C" w:rsidRPr="00DD51E7">
              <w:rPr>
                <w:color w:val="808080" w:themeColor="background1" w:themeShade="80"/>
                <w:sz w:val="20"/>
              </w:rPr>
              <w:t>ument</w:t>
            </w:r>
            <w:r w:rsidR="00C26E36" w:rsidRPr="00DD51E7">
              <w:rPr>
                <w:color w:val="808080" w:themeColor="background1" w:themeShade="80"/>
                <w:sz w:val="20"/>
              </w:rPr>
              <w:t xml:space="preserve"> </w:t>
            </w:r>
            <w:r w:rsidR="0060532C" w:rsidRPr="00DD51E7">
              <w:rPr>
                <w:color w:val="808080" w:themeColor="background1" w:themeShade="80"/>
                <w:sz w:val="20"/>
              </w:rPr>
              <w:t>status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– </w:t>
            </w:r>
            <w:r w:rsidR="00C95F46">
              <w:rPr>
                <w:color w:val="808080" w:themeColor="background1" w:themeShade="80"/>
                <w:sz w:val="20"/>
              </w:rPr>
              <w:t>do not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change</w:t>
            </w:r>
          </w:p>
        </w:tc>
      </w:tr>
      <w:tr w:rsidR="00DF3045" w:rsidRPr="00C26E36" w14:paraId="519940AA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475BF086" w14:textId="2AB6F2DD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Version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1623718576"/>
            <w:placeholder>
              <w:docPart w:val="5EDC8FF1340B412B9FA47E04385E4234"/>
            </w:placeholder>
          </w:sdtPr>
          <w:sdtEndPr/>
          <w:sdtContent>
            <w:tc>
              <w:tcPr>
                <w:tcW w:w="4733" w:type="dxa"/>
                <w:vAlign w:val="center"/>
              </w:tcPr>
              <w:p w14:paraId="2D2723E8" w14:textId="5BB78035" w:rsidR="00DF3045" w:rsidRPr="00DD51E7" w:rsidRDefault="001A56D1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>
                  <w:rPr>
                    <w:color w:val="808080" w:themeColor="background1" w:themeShade="80"/>
                    <w:sz w:val="20"/>
                  </w:rPr>
                  <w:t>1</w:t>
                </w:r>
                <w:r w:rsidR="00061985" w:rsidRPr="00DD51E7">
                  <w:rPr>
                    <w:color w:val="808080" w:themeColor="background1" w:themeShade="80"/>
                    <w:sz w:val="20"/>
                  </w:rPr>
                  <w:t>.0</w:t>
                </w:r>
              </w:p>
            </w:tc>
          </w:sdtContent>
        </w:sdt>
      </w:tr>
      <w:tr w:rsidR="00B51FBA" w:rsidRPr="00C26E36" w14:paraId="0FE9B81E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AAC4CF4" w14:textId="42191E1C" w:rsidR="00B51FBA" w:rsidRPr="00C95F46" w:rsidRDefault="00B51FBA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Date </w:t>
            </w:r>
          </w:p>
        </w:tc>
        <w:tc>
          <w:tcPr>
            <w:tcW w:w="4733" w:type="dxa"/>
            <w:vAlign w:val="center"/>
          </w:tcPr>
          <w:p w14:paraId="3F1125F3" w14:textId="685DC584" w:rsidR="00B51FBA" w:rsidRPr="00DD51E7" w:rsidRDefault="00C93654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</w:rPr>
              <w:t>0</w:t>
            </w:r>
            <w:r w:rsidR="00CB211B">
              <w:rPr>
                <w:color w:val="808080" w:themeColor="background1" w:themeShade="80"/>
                <w:sz w:val="20"/>
              </w:rPr>
              <w:t>6</w:t>
            </w:r>
            <w:r>
              <w:rPr>
                <w:color w:val="808080" w:themeColor="background1" w:themeShade="80"/>
                <w:sz w:val="20"/>
              </w:rPr>
              <w:t>/202</w:t>
            </w:r>
            <w:r w:rsidR="00EA4CF0">
              <w:rPr>
                <w:color w:val="808080" w:themeColor="background1" w:themeShade="80"/>
                <w:sz w:val="20"/>
              </w:rPr>
              <w:t>5</w:t>
            </w:r>
          </w:p>
        </w:tc>
      </w:tr>
      <w:tr w:rsidR="00DF3045" w:rsidRPr="00C26E36" w14:paraId="50D795DA" w14:textId="77777777" w:rsidTr="00044EBD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F529B3C" w14:textId="3FE071D1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Status</w:t>
            </w:r>
          </w:p>
        </w:tc>
        <w:tc>
          <w:tcPr>
            <w:tcW w:w="4733" w:type="dxa"/>
            <w:vAlign w:val="center"/>
          </w:tcPr>
          <w:p w14:paraId="1F1A5911" w14:textId="456C7C4D" w:rsidR="00DF3045" w:rsidRPr="00DD51E7" w:rsidRDefault="00B51FBA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Releas</w:t>
            </w:r>
            <w:r w:rsidR="00546194" w:rsidRPr="00DD51E7">
              <w:rPr>
                <w:color w:val="808080" w:themeColor="background1" w:themeShade="80"/>
                <w:sz w:val="20"/>
              </w:rPr>
              <w:t>ed</w:t>
            </w:r>
          </w:p>
        </w:tc>
      </w:tr>
      <w:tr w:rsidR="00DF3045" w:rsidRPr="00C26E36" w14:paraId="64EF9E2E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99C9A44" w14:textId="0ADA2EB5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Classification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-2146801673"/>
            <w:placeholder>
              <w:docPart w:val="236B319A563243888F57A20AFCF5269E"/>
            </w:placeholder>
          </w:sdtPr>
          <w:sdtEndPr/>
          <w:sdtContent>
            <w:tc>
              <w:tcPr>
                <w:tcW w:w="4733" w:type="dxa"/>
                <w:vAlign w:val="center"/>
              </w:tcPr>
              <w:p w14:paraId="07D72D40" w14:textId="7DFBE39A" w:rsidR="00DF3045" w:rsidRPr="00DD51E7" w:rsidRDefault="00061985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 w:rsidRPr="00DD51E7">
                  <w:rPr>
                    <w:color w:val="808080" w:themeColor="background1" w:themeShade="80"/>
                    <w:sz w:val="20"/>
                  </w:rPr>
                  <w:t>Restricted</w:t>
                </w:r>
              </w:p>
            </w:tc>
          </w:sdtContent>
        </w:sdt>
      </w:tr>
      <w:tr w:rsidR="0009783F" w:rsidRPr="00C26E36" w14:paraId="0BD2F998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33817328" w14:textId="0C3A1FF7" w:rsidR="0009783F" w:rsidRPr="00C95F46" w:rsidRDefault="0009783F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Te</w:t>
            </w:r>
            <w:r w:rsidR="00DB344D"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mplate document </w:t>
            </w: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responsible</w:t>
            </w:r>
          </w:p>
        </w:tc>
        <w:tc>
          <w:tcPr>
            <w:tcW w:w="4733" w:type="dxa"/>
            <w:vAlign w:val="center"/>
          </w:tcPr>
          <w:p w14:paraId="082B9A81" w14:textId="755618E8" w:rsidR="00516E68" w:rsidRPr="00DD51E7" w:rsidRDefault="00516E68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</w:p>
        </w:tc>
      </w:tr>
    </w:tbl>
    <w:p w14:paraId="50F1C6C7" w14:textId="2A5102BC" w:rsidR="00DF3045" w:rsidRDefault="00DF3045" w:rsidP="00364302">
      <w:pPr>
        <w:pStyle w:val="ListParagraph"/>
        <w:spacing w:after="0"/>
        <w:ind w:left="0"/>
        <w:rPr>
          <w:b/>
          <w:sz w:val="20"/>
        </w:rPr>
      </w:pPr>
    </w:p>
    <w:p w14:paraId="00E2B234" w14:textId="77777777" w:rsidR="002330DB" w:rsidRPr="00C26E36" w:rsidRDefault="002330DB" w:rsidP="00364302">
      <w:pPr>
        <w:pStyle w:val="ListParagraph"/>
        <w:spacing w:after="0"/>
        <w:ind w:left="0"/>
        <w:rPr>
          <w:b/>
          <w:sz w:val="20"/>
        </w:rPr>
      </w:pPr>
    </w:p>
    <w:p w14:paraId="665A5912" w14:textId="6D066B58" w:rsidR="002330D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sz w:val="20"/>
          <w:u w:val="single"/>
        </w:rPr>
        <w:t>Important</w:t>
      </w:r>
      <w:r w:rsidRPr="00B5072E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n</w:t>
      </w:r>
      <w:r w:rsidRPr="00B5072E">
        <w:rPr>
          <w:b/>
          <w:sz w:val="20"/>
          <w:u w:val="single"/>
        </w:rPr>
        <w:t>ote</w:t>
      </w:r>
      <w:r>
        <w:rPr>
          <w:b/>
          <w:sz w:val="20"/>
          <w:u w:val="single"/>
        </w:rPr>
        <w:t>s</w:t>
      </w:r>
      <w:r w:rsidRPr="00B5072E">
        <w:rPr>
          <w:b/>
          <w:sz w:val="20"/>
          <w:u w:val="single"/>
        </w:rPr>
        <w:t>:</w:t>
      </w:r>
      <w:r w:rsidRPr="004B0BB7">
        <w:rPr>
          <w:b/>
          <w:i/>
          <w:iCs/>
          <w:szCs w:val="18"/>
        </w:rPr>
        <w:t xml:space="preserve"> </w:t>
      </w:r>
      <w:r>
        <w:rPr>
          <w:b/>
          <w:i/>
          <w:iCs/>
          <w:szCs w:val="18"/>
        </w:rPr>
        <w:br/>
      </w:r>
      <w:r>
        <w:rPr>
          <w:b/>
          <w:i/>
          <w:iCs/>
          <w:szCs w:val="18"/>
        </w:rPr>
        <w:br/>
        <w:t>Test responsible:</w:t>
      </w:r>
    </w:p>
    <w:p w14:paraId="42541FDF" w14:textId="43B0B131" w:rsidR="00955260" w:rsidRDefault="002330DB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>
        <w:rPr>
          <w:bCs/>
          <w:i/>
          <w:iCs/>
          <w:szCs w:val="18"/>
        </w:rPr>
        <w:t xml:space="preserve">In the IT </w:t>
      </w:r>
      <w:r w:rsidR="00C36F13">
        <w:rPr>
          <w:bCs/>
          <w:i/>
          <w:iCs/>
          <w:szCs w:val="18"/>
        </w:rPr>
        <w:t>R</w:t>
      </w:r>
      <w:r>
        <w:rPr>
          <w:bCs/>
          <w:i/>
          <w:iCs/>
          <w:szCs w:val="18"/>
        </w:rPr>
        <w:t xml:space="preserve">equirement </w:t>
      </w:r>
      <w:r w:rsidR="00C36F13">
        <w:rPr>
          <w:bCs/>
          <w:i/>
          <w:iCs/>
          <w:szCs w:val="18"/>
        </w:rPr>
        <w:t xml:space="preserve">(ITR) </w:t>
      </w:r>
      <w:r>
        <w:rPr>
          <w:bCs/>
          <w:i/>
          <w:iCs/>
          <w:szCs w:val="18"/>
        </w:rPr>
        <w:t xml:space="preserve">process the user acceptance test </w:t>
      </w:r>
      <w:r w:rsidR="00811432">
        <w:rPr>
          <w:bCs/>
          <w:i/>
          <w:iCs/>
          <w:szCs w:val="18"/>
        </w:rPr>
        <w:t>is responsible for</w:t>
      </w:r>
      <w:r>
        <w:rPr>
          <w:bCs/>
          <w:i/>
          <w:iCs/>
          <w:szCs w:val="18"/>
        </w:rPr>
        <w:t xml:space="preserve"> the </w:t>
      </w:r>
      <w:r w:rsidR="00657C6D">
        <w:rPr>
          <w:bCs/>
          <w:i/>
          <w:iCs/>
          <w:szCs w:val="18"/>
        </w:rPr>
        <w:t>Requester</w:t>
      </w:r>
      <w:r w:rsidR="0038262B" w:rsidRPr="0038262B">
        <w:rPr>
          <w:bCs/>
          <w:i/>
          <w:iCs/>
          <w:szCs w:val="18"/>
        </w:rPr>
        <w:t>/K</w:t>
      </w:r>
      <w:r w:rsidR="0038262B">
        <w:rPr>
          <w:bCs/>
          <w:i/>
          <w:iCs/>
          <w:szCs w:val="18"/>
        </w:rPr>
        <w:t>ey User</w:t>
      </w:r>
      <w:r>
        <w:rPr>
          <w:bCs/>
          <w:i/>
          <w:iCs/>
          <w:szCs w:val="18"/>
        </w:rPr>
        <w:t xml:space="preserve">. </w:t>
      </w:r>
      <w:r w:rsidR="00FD5788" w:rsidRPr="00FD5788">
        <w:rPr>
          <w:bCs/>
          <w:i/>
          <w:iCs/>
          <w:szCs w:val="18"/>
        </w:rPr>
        <w:t xml:space="preserve">For </w:t>
      </w:r>
      <w:r w:rsidR="00931673">
        <w:rPr>
          <w:bCs/>
          <w:i/>
          <w:iCs/>
          <w:szCs w:val="18"/>
        </w:rPr>
        <w:t xml:space="preserve">the internal integration test </w:t>
      </w:r>
      <w:r w:rsidR="00926F61">
        <w:rPr>
          <w:bCs/>
          <w:i/>
          <w:iCs/>
          <w:szCs w:val="18"/>
        </w:rPr>
        <w:t xml:space="preserve">as part of </w:t>
      </w:r>
      <w:r w:rsidR="007E61F5">
        <w:rPr>
          <w:bCs/>
          <w:i/>
          <w:iCs/>
          <w:szCs w:val="18"/>
        </w:rPr>
        <w:t xml:space="preserve">a bug fix (Change request) </w:t>
      </w:r>
      <w:r w:rsidR="00906CCB">
        <w:rPr>
          <w:bCs/>
          <w:i/>
          <w:iCs/>
          <w:szCs w:val="18"/>
        </w:rPr>
        <w:t xml:space="preserve">the test is in </w:t>
      </w:r>
      <w:r w:rsidR="001D0337">
        <w:rPr>
          <w:bCs/>
          <w:i/>
          <w:iCs/>
          <w:szCs w:val="18"/>
        </w:rPr>
        <w:t>r</w:t>
      </w:r>
      <w:r w:rsidR="00906CCB">
        <w:rPr>
          <w:bCs/>
          <w:i/>
          <w:iCs/>
          <w:szCs w:val="18"/>
        </w:rPr>
        <w:t xml:space="preserve">esponsibility of the </w:t>
      </w:r>
      <w:r w:rsidR="001D0337">
        <w:rPr>
          <w:bCs/>
          <w:i/>
          <w:iCs/>
          <w:szCs w:val="18"/>
        </w:rPr>
        <w:t>A</w:t>
      </w:r>
      <w:r w:rsidR="00D6369C">
        <w:rPr>
          <w:bCs/>
          <w:i/>
          <w:iCs/>
          <w:szCs w:val="18"/>
        </w:rPr>
        <w:t>ppli</w:t>
      </w:r>
      <w:r>
        <w:rPr>
          <w:bCs/>
          <w:i/>
          <w:iCs/>
          <w:szCs w:val="18"/>
        </w:rPr>
        <w:t xml:space="preserve">cation </w:t>
      </w:r>
      <w:r w:rsidR="001D0337" w:rsidRPr="00767EB8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 xml:space="preserve">nalyst. </w:t>
      </w:r>
    </w:p>
    <w:p w14:paraId="09C9A6B1" w14:textId="77777777" w:rsidR="00955260" w:rsidRPr="00955260" w:rsidRDefault="00955260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 w:rsidRPr="00955260">
        <w:rPr>
          <w:b/>
          <w:i/>
          <w:iCs/>
          <w:szCs w:val="18"/>
        </w:rPr>
        <w:t>Test result:</w:t>
      </w:r>
    </w:p>
    <w:p w14:paraId="331801F9" w14:textId="76B30E40" w:rsidR="002330DB" w:rsidRPr="00CA7377" w:rsidRDefault="00955260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 w:rsidRPr="00955260">
        <w:rPr>
          <w:bCs/>
          <w:i/>
          <w:iCs/>
          <w:szCs w:val="18"/>
        </w:rPr>
        <w:t>The test result must be recognizable.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/>
          <w:i/>
          <w:iCs/>
          <w:szCs w:val="18"/>
        </w:rPr>
        <w:t>Screenshots: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Cs/>
          <w:i/>
          <w:iCs/>
          <w:szCs w:val="18"/>
        </w:rPr>
        <w:t xml:space="preserve">All screenshots must have an </w:t>
      </w:r>
      <w:r w:rsidR="002330DB" w:rsidRPr="00CA7377">
        <w:rPr>
          <w:bCs/>
          <w:i/>
          <w:iCs/>
          <w:szCs w:val="18"/>
        </w:rPr>
        <w:t>IPE-compliant display</w:t>
      </w:r>
      <w:r w:rsidR="002330DB">
        <w:rPr>
          <w:bCs/>
          <w:i/>
          <w:iCs/>
          <w:szCs w:val="18"/>
        </w:rPr>
        <w:t xml:space="preserve"> which means </w:t>
      </w:r>
      <w:r w:rsidR="002330DB" w:rsidRPr="00DC359D">
        <w:rPr>
          <w:bCs/>
          <w:i/>
          <w:iCs/>
          <w:szCs w:val="18"/>
        </w:rPr>
        <w:t>th</w:t>
      </w:r>
      <w:r w:rsidR="002330DB">
        <w:rPr>
          <w:bCs/>
          <w:i/>
          <w:iCs/>
          <w:szCs w:val="18"/>
        </w:rPr>
        <w:t xml:space="preserve">at </w:t>
      </w:r>
      <w:r w:rsidR="002330DB" w:rsidRPr="00B5072E">
        <w:rPr>
          <w:bCs/>
          <w:i/>
          <w:iCs/>
          <w:szCs w:val="18"/>
        </w:rPr>
        <w:t>date, time and the SAP System</w:t>
      </w:r>
      <w:r w:rsidR="00767EB8">
        <w:rPr>
          <w:bCs/>
          <w:i/>
          <w:iCs/>
          <w:szCs w:val="18"/>
        </w:rPr>
        <w:t>/Client</w:t>
      </w:r>
      <w:r w:rsidR="002330DB" w:rsidRPr="00B5072E">
        <w:rPr>
          <w:bCs/>
          <w:i/>
          <w:iCs/>
          <w:szCs w:val="18"/>
        </w:rPr>
        <w:t xml:space="preserve"> must be included in every screenshot</w:t>
      </w:r>
      <w:r w:rsidR="002330DB">
        <w:rPr>
          <w:bCs/>
          <w:i/>
          <w:iCs/>
          <w:szCs w:val="18"/>
        </w:rPr>
        <w:t>.</w:t>
      </w:r>
    </w:p>
    <w:p w14:paraId="102969DB" w14:textId="0FA1D679" w:rsidR="00D25F8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Naming Convention:</w:t>
      </w:r>
      <w:r>
        <w:rPr>
          <w:b/>
          <w:i/>
          <w:iCs/>
          <w:szCs w:val="18"/>
        </w:rPr>
        <w:br/>
      </w:r>
      <w:r w:rsidR="00D25F8B">
        <w:rPr>
          <w:bCs/>
          <w:i/>
          <w:iCs/>
          <w:szCs w:val="18"/>
        </w:rPr>
        <w:t xml:space="preserve">Name of the test document should start with </w:t>
      </w:r>
      <w:r w:rsidR="000658A7">
        <w:rPr>
          <w:bCs/>
          <w:i/>
          <w:iCs/>
          <w:szCs w:val="18"/>
        </w:rPr>
        <w:t>S</w:t>
      </w:r>
      <w:r w:rsidR="00B85C1A">
        <w:rPr>
          <w:bCs/>
          <w:i/>
          <w:iCs/>
          <w:szCs w:val="18"/>
        </w:rPr>
        <w:t>X</w:t>
      </w:r>
      <w:r w:rsidR="00D25F8B">
        <w:rPr>
          <w:bCs/>
          <w:i/>
          <w:iCs/>
          <w:szCs w:val="18"/>
        </w:rPr>
        <w:t xml:space="preserve">_ </w:t>
      </w:r>
      <w:r w:rsidR="00360147" w:rsidRPr="00360147">
        <w:rPr>
          <w:bCs/>
          <w:i/>
          <w:iCs/>
          <w:szCs w:val="18"/>
        </w:rPr>
        <w:t>fo</w:t>
      </w:r>
      <w:r w:rsidR="00360147">
        <w:rPr>
          <w:bCs/>
          <w:i/>
          <w:iCs/>
          <w:szCs w:val="18"/>
        </w:rPr>
        <w:t>llowed</w:t>
      </w:r>
      <w:r w:rsidR="00D25F8B" w:rsidRPr="00D25F8B">
        <w:rPr>
          <w:bCs/>
          <w:i/>
          <w:iCs/>
          <w:szCs w:val="18"/>
        </w:rPr>
        <w:t xml:space="preserve"> </w:t>
      </w:r>
      <w:r w:rsidR="00D25F8B">
        <w:rPr>
          <w:bCs/>
          <w:i/>
          <w:iCs/>
          <w:szCs w:val="18"/>
        </w:rPr>
        <w:t>by the ticket number</w:t>
      </w:r>
      <w:r w:rsidR="00D17219" w:rsidRPr="00D17219">
        <w:rPr>
          <w:bCs/>
          <w:i/>
          <w:iCs/>
          <w:szCs w:val="18"/>
        </w:rPr>
        <w:t xml:space="preserve"> </w:t>
      </w:r>
      <w:r w:rsidR="00D17219">
        <w:rPr>
          <w:bCs/>
          <w:i/>
          <w:iCs/>
          <w:szCs w:val="18"/>
        </w:rPr>
        <w:t>of the change document</w:t>
      </w:r>
      <w:r w:rsidR="00D25F8B">
        <w:rPr>
          <w:bCs/>
          <w:i/>
          <w:iCs/>
          <w:szCs w:val="18"/>
        </w:rPr>
        <w:t>. Optionally the document type UAT</w:t>
      </w:r>
      <w:r w:rsidR="00D25F8B" w:rsidRPr="00E22A37">
        <w:rPr>
          <w:bCs/>
          <w:i/>
          <w:iCs/>
          <w:szCs w:val="18"/>
        </w:rPr>
        <w:t xml:space="preserve"> </w:t>
      </w:r>
      <w:r w:rsidR="00B96EBE" w:rsidRPr="000208BE">
        <w:rPr>
          <w:bCs/>
          <w:i/>
          <w:iCs/>
          <w:szCs w:val="18"/>
        </w:rPr>
        <w:t xml:space="preserve">(FTC) </w:t>
      </w:r>
      <w:r w:rsidR="00D25F8B" w:rsidRPr="00E22A37">
        <w:rPr>
          <w:bCs/>
          <w:i/>
          <w:iCs/>
          <w:szCs w:val="18"/>
        </w:rPr>
        <w:t xml:space="preserve">can be added, e.g. </w:t>
      </w:r>
      <w:r w:rsidR="000658A7">
        <w:rPr>
          <w:bCs/>
          <w:i/>
          <w:iCs/>
          <w:szCs w:val="18"/>
        </w:rPr>
        <w:t>S</w:t>
      </w:r>
      <w:r w:rsidR="00D25F8B" w:rsidRPr="00E22A37">
        <w:rPr>
          <w:bCs/>
          <w:i/>
          <w:iCs/>
          <w:szCs w:val="18"/>
        </w:rPr>
        <w:t>_</w:t>
      </w:r>
      <w:r w:rsidR="0066535A" w:rsidRPr="00F35E80">
        <w:rPr>
          <w:bCs/>
          <w:i/>
          <w:iCs/>
          <w:szCs w:val="18"/>
        </w:rPr>
        <w:t>UAT</w:t>
      </w:r>
      <w:r w:rsidR="00D25F8B" w:rsidRPr="00E22A37">
        <w:rPr>
          <w:bCs/>
          <w:i/>
          <w:iCs/>
          <w:szCs w:val="18"/>
        </w:rPr>
        <w:t>_4100002725</w:t>
      </w:r>
      <w:r w:rsidR="000852D2" w:rsidRPr="00F35E80">
        <w:rPr>
          <w:bCs/>
          <w:i/>
          <w:iCs/>
          <w:szCs w:val="18"/>
        </w:rPr>
        <w:t>_testdocument</w:t>
      </w:r>
      <w:r w:rsidR="00D25F8B" w:rsidRPr="00E22A37">
        <w:rPr>
          <w:bCs/>
          <w:i/>
          <w:iCs/>
          <w:szCs w:val="18"/>
        </w:rPr>
        <w:t>.</w:t>
      </w:r>
      <w:r w:rsidR="000C2293">
        <w:rPr>
          <w:bCs/>
          <w:i/>
          <w:iCs/>
          <w:szCs w:val="18"/>
        </w:rPr>
        <w:t xml:space="preserve"> – to be revised with the completion of the SHERPA</w:t>
      </w:r>
      <w:r w:rsidR="00B85C1A">
        <w:rPr>
          <w:bCs/>
          <w:i/>
          <w:iCs/>
          <w:szCs w:val="18"/>
        </w:rPr>
        <w:t xml:space="preserve"> X</w:t>
      </w:r>
      <w:r w:rsidR="000C2293">
        <w:rPr>
          <w:bCs/>
          <w:i/>
          <w:iCs/>
          <w:szCs w:val="18"/>
        </w:rPr>
        <w:t xml:space="preserve"> transition</w:t>
      </w:r>
    </w:p>
    <w:p w14:paraId="02FE0D7A" w14:textId="09E5EC58" w:rsidR="002330DB" w:rsidRPr="00CA7377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Reference ticket</w:t>
      </w:r>
      <w:r w:rsidR="008B094E">
        <w:rPr>
          <w:b/>
          <w:i/>
          <w:iCs/>
          <w:szCs w:val="18"/>
        </w:rPr>
        <w:t xml:space="preserve"> number</w:t>
      </w:r>
      <w:r>
        <w:rPr>
          <w:b/>
          <w:i/>
          <w:iCs/>
          <w:szCs w:val="18"/>
        </w:rPr>
        <w:t>:</w:t>
      </w:r>
      <w:r>
        <w:rPr>
          <w:b/>
          <w:i/>
          <w:iCs/>
          <w:szCs w:val="18"/>
        </w:rPr>
        <w:br/>
      </w:r>
      <w:r w:rsidRPr="00CA7377">
        <w:rPr>
          <w:bCs/>
          <w:i/>
          <w:iCs/>
          <w:szCs w:val="18"/>
        </w:rPr>
        <w:t>F</w:t>
      </w:r>
      <w:r>
        <w:rPr>
          <w:bCs/>
          <w:i/>
          <w:iCs/>
          <w:szCs w:val="18"/>
        </w:rPr>
        <w:t xml:space="preserve">or </w:t>
      </w:r>
      <w:r w:rsidR="005932B5" w:rsidRPr="005932B5">
        <w:rPr>
          <w:bCs/>
          <w:i/>
          <w:iCs/>
          <w:szCs w:val="18"/>
        </w:rPr>
        <w:t>internal integrat</w:t>
      </w:r>
      <w:r w:rsidR="005932B5">
        <w:rPr>
          <w:bCs/>
          <w:i/>
          <w:iCs/>
          <w:szCs w:val="18"/>
        </w:rPr>
        <w:t>ion</w:t>
      </w:r>
      <w:r>
        <w:rPr>
          <w:bCs/>
          <w:i/>
          <w:iCs/>
          <w:szCs w:val="18"/>
        </w:rPr>
        <w:t xml:space="preserve"> test</w:t>
      </w:r>
      <w:r w:rsidR="000208BE" w:rsidRPr="000208BE">
        <w:rPr>
          <w:bCs/>
          <w:i/>
          <w:iCs/>
          <w:szCs w:val="18"/>
        </w:rPr>
        <w:t xml:space="preserve"> </w:t>
      </w:r>
      <w:r>
        <w:rPr>
          <w:bCs/>
          <w:i/>
          <w:iCs/>
          <w:szCs w:val="18"/>
        </w:rPr>
        <w:t>please use the</w:t>
      </w:r>
      <w:r w:rsidR="00AA2F2E" w:rsidRPr="00AA2F2E">
        <w:rPr>
          <w:bCs/>
          <w:i/>
          <w:iCs/>
          <w:szCs w:val="18"/>
        </w:rPr>
        <w:t xml:space="preserve"> </w:t>
      </w:r>
      <w:r w:rsidR="00AA2F2E">
        <w:rPr>
          <w:bCs/>
          <w:i/>
          <w:iCs/>
          <w:szCs w:val="18"/>
        </w:rPr>
        <w:t>number of the</w:t>
      </w:r>
      <w:r>
        <w:rPr>
          <w:bCs/>
          <w:i/>
          <w:iCs/>
          <w:szCs w:val="18"/>
        </w:rPr>
        <w:t xml:space="preserve"> change document (e.g. normal change) </w:t>
      </w:r>
      <w:r w:rsidRPr="004C4C89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>s the reference ticket. The user acceptance test should refer to the respective IT Requirement.</w:t>
      </w:r>
    </w:p>
    <w:p w14:paraId="3C747FAF" w14:textId="5C532122" w:rsidR="00E37F19" w:rsidRPr="002330DB" w:rsidRDefault="00E37F19" w:rsidP="00364302">
      <w:pPr>
        <w:pStyle w:val="ListParagraph"/>
        <w:spacing w:after="0"/>
        <w:ind w:left="0"/>
        <w:rPr>
          <w:b/>
          <w:sz w:val="20"/>
        </w:rPr>
      </w:pPr>
    </w:p>
    <w:p w14:paraId="7C2AF6E8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37"/>
        <w:gridCol w:w="1235"/>
        <w:gridCol w:w="1760"/>
        <w:gridCol w:w="2791"/>
        <w:gridCol w:w="1942"/>
      </w:tblGrid>
      <w:tr w:rsidR="00DF3045" w:rsidRPr="00C26E36" w14:paraId="4AACCDF7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5"/>
            <w:vAlign w:val="center"/>
          </w:tcPr>
          <w:p w14:paraId="4586425D" w14:textId="411E4986" w:rsidR="00DF3045" w:rsidRPr="00C26E36" w:rsidRDefault="008D7A60" w:rsidP="004B70E1">
            <w:pPr>
              <w:pStyle w:val="ListParagraph"/>
              <w:ind w:left="0"/>
              <w:rPr>
                <w:b w:val="0"/>
                <w:sz w:val="20"/>
              </w:rPr>
            </w:pPr>
            <w:r>
              <w:rPr>
                <w:sz w:val="20"/>
              </w:rPr>
              <w:t>Test</w:t>
            </w:r>
            <w:r w:rsidR="00C47BC6"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 w:rsidR="00DF3045" w:rsidRPr="00C26E36">
              <w:rPr>
                <w:sz w:val="20"/>
              </w:rPr>
              <w:t xml:space="preserve">ocument </w:t>
            </w:r>
            <w:r w:rsidR="00C47BC6">
              <w:rPr>
                <w:sz w:val="20"/>
              </w:rPr>
              <w:t>h</w:t>
            </w:r>
            <w:r w:rsidR="00DF3045" w:rsidRPr="00C26E36">
              <w:rPr>
                <w:sz w:val="20"/>
              </w:rPr>
              <w:t>istory</w:t>
            </w:r>
          </w:p>
        </w:tc>
      </w:tr>
      <w:tr w:rsidR="008E214E" w:rsidRPr="003C2A12" w14:paraId="5469E024" w14:textId="77777777" w:rsidTr="00193B83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gridSpan w:val="3"/>
            <w:vAlign w:val="center"/>
          </w:tcPr>
          <w:p w14:paraId="53BF4C44" w14:textId="77777777" w:rsidR="008E214E" w:rsidRPr="005C1F83" w:rsidRDefault="008E214E" w:rsidP="008E214E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Title / Filename</w:t>
            </w:r>
          </w:p>
        </w:tc>
        <w:tc>
          <w:tcPr>
            <w:tcW w:w="4733" w:type="dxa"/>
            <w:gridSpan w:val="2"/>
            <w:vAlign w:val="center"/>
          </w:tcPr>
          <w:p w14:paraId="0ECFC94A" w14:textId="7E161363" w:rsidR="008E214E" w:rsidRPr="003C2A12" w:rsidRDefault="00DF1145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lang w:val="fr-FR"/>
              </w:rPr>
            </w:pPr>
            <w:r>
              <w:rPr>
                <w:color w:val="000000" w:themeColor="text1"/>
                <w:szCs w:val="16"/>
                <w:lang w:val="fr-FR"/>
              </w:rPr>
              <w:t>&lt;File Name&gt;</w:t>
            </w:r>
          </w:p>
        </w:tc>
      </w:tr>
      <w:tr w:rsidR="008E214E" w:rsidRPr="00C26E36" w14:paraId="486549B5" w14:textId="77777777" w:rsidTr="0004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vAlign w:val="center"/>
          </w:tcPr>
          <w:p w14:paraId="626650F3" w14:textId="7FB0BEE9" w:rsidR="008E214E" w:rsidRPr="005C1F83" w:rsidRDefault="008E214E" w:rsidP="008E214E">
            <w:pPr>
              <w:pStyle w:val="ListParagraph"/>
              <w:ind w:left="0"/>
              <w:rPr>
                <w:b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235" w:type="dxa"/>
            <w:vAlign w:val="center"/>
          </w:tcPr>
          <w:p w14:paraId="0888A576" w14:textId="145D66B8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Version</w:t>
            </w:r>
          </w:p>
        </w:tc>
        <w:tc>
          <w:tcPr>
            <w:tcW w:w="4551" w:type="dxa"/>
            <w:gridSpan w:val="2"/>
            <w:vAlign w:val="center"/>
          </w:tcPr>
          <w:p w14:paraId="65F615FF" w14:textId="403C0AF6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Short description</w:t>
            </w:r>
          </w:p>
        </w:tc>
        <w:tc>
          <w:tcPr>
            <w:tcW w:w="1942" w:type="dxa"/>
            <w:vAlign w:val="center"/>
          </w:tcPr>
          <w:p w14:paraId="0A3C5A6A" w14:textId="28BD0EAD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Created by</w:t>
            </w:r>
          </w:p>
        </w:tc>
      </w:tr>
      <w:tr w:rsidR="007136B1" w:rsidRPr="00C26E36" w14:paraId="70CA5FC5" w14:textId="77777777" w:rsidTr="000516A3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vAlign w:val="center"/>
          </w:tcPr>
          <w:p w14:paraId="30D6262D" w14:textId="3639AFCC" w:rsidR="007136B1" w:rsidRPr="00BA7475" w:rsidRDefault="001D5B8E" w:rsidP="000516A3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>24</w:t>
            </w:r>
            <w:r w:rsidR="000F2287">
              <w:rPr>
                <w:sz w:val="20"/>
              </w:rPr>
              <w:t>.0</w:t>
            </w:r>
            <w:r w:rsidR="00CB211B">
              <w:rPr>
                <w:sz w:val="20"/>
              </w:rPr>
              <w:t>6</w:t>
            </w:r>
            <w:r w:rsidR="000F2287">
              <w:rPr>
                <w:sz w:val="20"/>
              </w:rPr>
              <w:t>.202</w:t>
            </w:r>
            <w:r w:rsidR="00135E81">
              <w:rPr>
                <w:sz w:val="20"/>
              </w:rPr>
              <w:t>5</w:t>
            </w:r>
          </w:p>
        </w:tc>
        <w:sdt>
          <w:sdtPr>
            <w:rPr>
              <w:sz w:val="20"/>
            </w:rPr>
            <w:id w:val="2104527840"/>
            <w:placeholder>
              <w:docPart w:val="331C66693AA54C8485FDF281CF79E051"/>
            </w:placeholder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22835C4C" w14:textId="6352F05E" w:rsidR="007136B1" w:rsidRPr="00BA7475" w:rsidRDefault="003C2A12" w:rsidP="000516A3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>
                  <w:rPr>
                    <w:sz w:val="20"/>
                  </w:rPr>
                  <w:t>1</w:t>
                </w:r>
              </w:p>
            </w:tc>
          </w:sdtContent>
        </w:sdt>
        <w:tc>
          <w:tcPr>
            <w:tcW w:w="4551" w:type="dxa"/>
            <w:gridSpan w:val="2"/>
            <w:vAlign w:val="center"/>
          </w:tcPr>
          <w:p w14:paraId="2478A22F" w14:textId="38D3F125" w:rsidR="00AC4A9C" w:rsidRPr="00BA7475" w:rsidRDefault="00DD228F" w:rsidP="00CB211B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hyperlink r:id="rId11" w:tgtFrame="_top" w:history="1">
              <w:r w:rsidRPr="00DD228F">
                <w:rPr>
                  <w:rStyle w:val="Hyperlink"/>
                  <w:rFonts w:ascii="Segoe UI" w:hAnsi="Segoe UI" w:cs="Segoe UI"/>
                  <w:sz w:val="20"/>
                  <w:shd w:val="clear" w:color="auto" w:fill="FFFFFF"/>
                </w:rPr>
                <w:t>SX-131990 - SX_XBT_DEV_GFCLD_DIR_SX-BTP PO Change Event Handling for Direct X (MPV)</w:t>
              </w:r>
            </w:hyperlink>
          </w:p>
        </w:tc>
        <w:tc>
          <w:tcPr>
            <w:tcW w:w="1942" w:type="dxa"/>
            <w:vAlign w:val="center"/>
          </w:tcPr>
          <w:p w14:paraId="42F29EFE" w14:textId="2677A77F" w:rsidR="007136B1" w:rsidRPr="00BA7475" w:rsidRDefault="001D5B8E" w:rsidP="000516A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Poornima M R</w:t>
            </w:r>
          </w:p>
        </w:tc>
      </w:tr>
      <w:tr w:rsidR="008E214E" w:rsidRPr="00C26E36" w14:paraId="251E2BDA" w14:textId="77777777" w:rsidTr="00044EBD">
        <w:trPr>
          <w:trHeight w:val="425"/>
        </w:trPr>
        <w:sdt>
          <w:sdtPr>
            <w:rPr>
              <w:sz w:val="20"/>
            </w:rPr>
            <w:id w:val="392854699"/>
            <w:placeholder>
              <w:docPart w:val="393558A3F0804943AF4343119C994C21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1ECCED85" w14:textId="05DE2334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522831233"/>
            <w:placeholder>
              <w:docPart w:val="1A46671FFCA34A57BB9D46A24E3FBEB0"/>
            </w:placeholder>
            <w:showingPlcHdr/>
            <w:text/>
          </w:sdtPr>
          <w:sdtEndPr/>
          <w:sdtContent>
            <w:tc>
              <w:tcPr>
                <w:tcW w:w="1235" w:type="dxa"/>
                <w:vAlign w:val="center"/>
              </w:tcPr>
              <w:p w14:paraId="36C0CD60" w14:textId="2EAA48C0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363214719"/>
            <w:placeholder>
              <w:docPart w:val="43E4D3196F624D9C954840B9EE2D1EEF"/>
            </w:placeholder>
            <w:showingPlcHdr/>
            <w:text/>
          </w:sdtPr>
          <w:sdtEndPr/>
          <w:sdtContent>
            <w:tc>
              <w:tcPr>
                <w:tcW w:w="4551" w:type="dxa"/>
                <w:gridSpan w:val="2"/>
                <w:vAlign w:val="center"/>
              </w:tcPr>
              <w:p w14:paraId="1D93AF59" w14:textId="32D4063F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-1956397180"/>
            <w:placeholder>
              <w:docPart w:val="F5D2686D578E47448519ACCF5E9D9DE5"/>
            </w:placeholder>
            <w:showingPlcHdr/>
            <w:text/>
          </w:sdtPr>
          <w:sdtEndPr/>
          <w:sdtContent>
            <w:tc>
              <w:tcPr>
                <w:tcW w:w="1942" w:type="dxa"/>
                <w:vAlign w:val="center"/>
              </w:tcPr>
              <w:p w14:paraId="45BAAA25" w14:textId="4C9141BE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</w:tbl>
    <w:p w14:paraId="105B5C01" w14:textId="7036A618" w:rsidR="00DF3045" w:rsidRPr="00C26E36" w:rsidRDefault="00DF3045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pPr w:leftFromText="141" w:rightFromText="141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4732"/>
        <w:gridCol w:w="1577"/>
        <w:gridCol w:w="1578"/>
        <w:gridCol w:w="1578"/>
      </w:tblGrid>
      <w:tr w:rsidR="00EA12BE" w:rsidRPr="00EA2AC3" w14:paraId="159C2166" w14:textId="77777777" w:rsidTr="0019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4"/>
            <w:vAlign w:val="center"/>
          </w:tcPr>
          <w:p w14:paraId="78B367A5" w14:textId="77777777" w:rsidR="00EA12BE" w:rsidRPr="005C16D0" w:rsidRDefault="00EA12BE" w:rsidP="00193B83">
            <w:pPr>
              <w:pStyle w:val="ListParagraph"/>
              <w:ind w:left="0"/>
              <w:rPr>
                <w:b w:val="0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lastRenderedPageBreak/>
              <w:t>Test</w:t>
            </w:r>
            <w:r>
              <w:rPr>
                <w:color w:val="000000" w:themeColor="text1"/>
                <w:sz w:val="20"/>
              </w:rPr>
              <w:t>ing details:</w:t>
            </w:r>
          </w:p>
        </w:tc>
      </w:tr>
      <w:tr w:rsidR="00B0742B" w:rsidRPr="00EA2AC3" w14:paraId="733F716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6E8CE729" w14:textId="1ABF5DC2" w:rsidR="00B0742B" w:rsidRPr="00DE1DAC" w:rsidRDefault="00B0742B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Date of test</w:t>
            </w:r>
          </w:p>
        </w:tc>
        <w:tc>
          <w:tcPr>
            <w:tcW w:w="4733" w:type="dxa"/>
            <w:gridSpan w:val="3"/>
            <w:vAlign w:val="center"/>
          </w:tcPr>
          <w:p w14:paraId="2E8D0682" w14:textId="5AFDB8A5" w:rsidR="00B0742B" w:rsidRPr="00BA7475" w:rsidRDefault="002F3301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24</w:t>
            </w:r>
            <w:r w:rsidR="00C1452A">
              <w:rPr>
                <w:sz w:val="20"/>
              </w:rPr>
              <w:t>.0</w:t>
            </w:r>
            <w:r w:rsidR="005C3054">
              <w:rPr>
                <w:sz w:val="20"/>
              </w:rPr>
              <w:t>6</w:t>
            </w:r>
            <w:r w:rsidR="00C1452A">
              <w:rPr>
                <w:sz w:val="20"/>
              </w:rPr>
              <w:t>.202</w:t>
            </w:r>
            <w:r w:rsidR="00135E81">
              <w:rPr>
                <w:sz w:val="20"/>
              </w:rPr>
              <w:t>5</w:t>
            </w:r>
          </w:p>
        </w:tc>
      </w:tr>
      <w:tr w:rsidR="00EA12BE" w:rsidRPr="00EA2AC3" w14:paraId="621C9D1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21BA14A8" w14:textId="75CE04D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t>Name</w:t>
            </w:r>
            <w:r w:rsidR="00B0742B">
              <w:rPr>
                <w:color w:val="000000" w:themeColor="text1"/>
                <w:sz w:val="20"/>
              </w:rPr>
              <w:t xml:space="preserve"> and department</w:t>
            </w:r>
            <w:r>
              <w:rPr>
                <w:color w:val="000000" w:themeColor="text1"/>
                <w:sz w:val="20"/>
              </w:rPr>
              <w:t xml:space="preserve"> of tester</w:t>
            </w:r>
          </w:p>
        </w:tc>
        <w:tc>
          <w:tcPr>
            <w:tcW w:w="4733" w:type="dxa"/>
            <w:gridSpan w:val="3"/>
            <w:vAlign w:val="center"/>
          </w:tcPr>
          <w:p w14:paraId="7AB73942" w14:textId="6CE8C278" w:rsidR="00EA12BE" w:rsidRPr="00BA7475" w:rsidRDefault="002F3301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Poornima M R</w:t>
            </w:r>
          </w:p>
        </w:tc>
      </w:tr>
      <w:tr w:rsidR="00EA12BE" w:rsidRPr="00EA2AC3" w14:paraId="158ACEE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EC2C4BB" w14:textId="08493C6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  <w:lang w:val="de-DE"/>
              </w:rPr>
            </w:pPr>
            <w:r>
              <w:rPr>
                <w:color w:val="000000" w:themeColor="text1"/>
                <w:sz w:val="20"/>
                <w:lang w:val="de-DE"/>
              </w:rPr>
              <w:t>S</w:t>
            </w:r>
            <w:r w:rsidRPr="00DE1DAC">
              <w:rPr>
                <w:color w:val="000000" w:themeColor="text1"/>
                <w:sz w:val="20"/>
                <w:lang w:val="de-DE"/>
              </w:rPr>
              <w:t>ystem</w:t>
            </w:r>
          </w:p>
        </w:tc>
        <w:tc>
          <w:tcPr>
            <w:tcW w:w="1577" w:type="dxa"/>
            <w:vAlign w:val="center"/>
          </w:tcPr>
          <w:p w14:paraId="11022A2E" w14:textId="1BCCC2A9" w:rsidR="00EA12BE" w:rsidRPr="00B5072E" w:rsidRDefault="001B5146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-1948388225"/>
                <w:placeholder>
                  <w:docPart w:val="B564A5389B514D22B184A5409B7D43DC"/>
                </w:placeholder>
              </w:sdtPr>
              <w:sdtEndPr/>
              <w:sdtContent>
                <w:r w:rsidR="00135E81">
                  <w:rPr>
                    <w:rFonts w:ascii="MS Gothic" w:eastAsia="MS Gothic" w:hAnsi="MS Gothic" w:hint="eastAsia"/>
                    <w:b/>
                    <w:sz w:val="20"/>
                  </w:rPr>
                  <w:t xml:space="preserve"> </w:t>
                </w:r>
                <w:r w:rsidR="00172DF3">
                  <w:rPr>
                    <w:rFonts w:ascii="MS Gothic" w:eastAsia="MS Gothic" w:hAnsi="MS Gothic" w:hint="eastAsia"/>
                    <w:b/>
                    <w:sz w:val="20"/>
                  </w:rPr>
                  <w:t>☐</w:t>
                </w:r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DEV</w:t>
            </w:r>
          </w:p>
        </w:tc>
        <w:tc>
          <w:tcPr>
            <w:tcW w:w="1578" w:type="dxa"/>
            <w:vAlign w:val="center"/>
          </w:tcPr>
          <w:p w14:paraId="1B18DE16" w14:textId="7D7E2B4C" w:rsidR="00EA12BE" w:rsidRPr="00B5072E" w:rsidRDefault="001B5146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1308906268"/>
                <w:placeholder>
                  <w:docPart w:val="452A3F0AEF31402790B673EBCCC719C3"/>
                </w:placeholder>
              </w:sdtPr>
              <w:sdtEndPr/>
              <w:sdtContent>
                <w:r w:rsidR="00135E81">
                  <w:rPr>
                    <w:sz w:val="20"/>
                    <w:lang w:val="de-DE"/>
                  </w:rPr>
                  <w:t xml:space="preserve"> </w:t>
                </w:r>
                <w:sdt>
                  <w:sdtPr>
                    <w:rPr>
                      <w:sz w:val="20"/>
                      <w:lang w:val="de-DE"/>
                    </w:rPr>
                    <w:id w:val="205850337"/>
                    <w:placeholder>
                      <w:docPart w:val="15795CE0EDD742EBAEAB2BEFA1D9913D"/>
                    </w:placeholder>
                  </w:sdtPr>
                  <w:sdtEndPr/>
                  <w:sdtContent>
                    <w:r w:rsidR="00172DF3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☒</w:t>
                    </w:r>
                    <w:r w:rsidR="00135E81">
                      <w:rPr>
                        <w:sz w:val="20"/>
                        <w:lang w:val="de-DE"/>
                      </w:rPr>
                      <w:t xml:space="preserve"> </w:t>
                    </w:r>
                  </w:sdtContent>
                </w:sdt>
                <w:r w:rsidR="00135E81">
                  <w:rPr>
                    <w:b/>
                    <w:sz w:val="20"/>
                  </w:rPr>
                  <w:t xml:space="preserve"> </w:t>
                </w:r>
                <w:r w:rsidR="00EA12BE">
                  <w:rPr>
                    <w:b/>
                    <w:sz w:val="20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QA</w:t>
            </w:r>
          </w:p>
        </w:tc>
        <w:tc>
          <w:tcPr>
            <w:tcW w:w="1578" w:type="dxa"/>
            <w:vAlign w:val="center"/>
          </w:tcPr>
          <w:p w14:paraId="240CAE63" w14:textId="44423855" w:rsidR="00EA12BE" w:rsidRPr="00B5072E" w:rsidRDefault="001B5146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319167482"/>
                <w:placeholder>
                  <w:docPart w:val="D41F3CB6D6B349BD8190F522FFE66AB9"/>
                </w:placeholder>
              </w:sdtPr>
              <w:sdtEndPr/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r w:rsidR="00EA12BE">
                  <w:rPr>
                    <w:rFonts w:ascii="MS Gothic" w:eastAsia="MS Gothic" w:hAnsi="MS Gothic" w:hint="eastAsia"/>
                    <w:b/>
                    <w:sz w:val="20"/>
                  </w:rPr>
                  <w:t>☐</w:t>
                </w:r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 xml:space="preserve"> PROD</w:t>
            </w:r>
          </w:p>
        </w:tc>
      </w:tr>
      <w:tr w:rsidR="00EA12BE" w:rsidRPr="00EA2AC3" w14:paraId="64FECA9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092F4916" w14:textId="0B1A0AC8" w:rsidR="00EA12BE" w:rsidRPr="00B5072E" w:rsidRDefault="00EA12BE" w:rsidP="00193B83">
            <w:pPr>
              <w:pStyle w:val="ListParagraph"/>
              <w:ind w:hanging="72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Reference ticket </w:t>
            </w:r>
            <w:r w:rsidR="00945D81">
              <w:rPr>
                <w:color w:val="000000" w:themeColor="text1"/>
                <w:sz w:val="20"/>
              </w:rPr>
              <w:t>number</w:t>
            </w:r>
          </w:p>
        </w:tc>
        <w:tc>
          <w:tcPr>
            <w:tcW w:w="4733" w:type="dxa"/>
            <w:gridSpan w:val="3"/>
            <w:vAlign w:val="center"/>
          </w:tcPr>
          <w:p w14:paraId="76137F12" w14:textId="297E025C" w:rsidR="00EA12BE" w:rsidRPr="00BA7475" w:rsidRDefault="00EA12BE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de-DE"/>
              </w:rPr>
            </w:pPr>
          </w:p>
        </w:tc>
      </w:tr>
    </w:tbl>
    <w:tbl>
      <w:tblPr>
        <w:tblStyle w:val="GridTable1Light"/>
        <w:tblW w:w="0" w:type="auto"/>
        <w:tblInd w:w="137" w:type="dxa"/>
        <w:tblLook w:val="04A0" w:firstRow="1" w:lastRow="0" w:firstColumn="1" w:lastColumn="0" w:noHBand="0" w:noVBand="1"/>
      </w:tblPr>
      <w:tblGrid>
        <w:gridCol w:w="6945"/>
        <w:gridCol w:w="2383"/>
      </w:tblGrid>
      <w:tr w:rsidR="00D92117" w:rsidRPr="00F61DA0" w14:paraId="3993F36B" w14:textId="77777777" w:rsidTr="00AA5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526B900" w14:textId="14A6688F" w:rsidR="00D92117" w:rsidRPr="00F61DA0" w:rsidRDefault="002F3301" w:rsidP="005C3054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r w:rsidRPr="00F61DA0">
              <w:rPr>
                <w:bCs w:val="0"/>
                <w:sz w:val="20"/>
              </w:rPr>
              <w:t>Testcase</w:t>
            </w:r>
            <w:r>
              <w:rPr>
                <w:sz w:val="20"/>
              </w:rPr>
              <w:t xml:space="preserve"> –</w:t>
            </w:r>
            <w:r w:rsidR="000F3AF9">
              <w:rPr>
                <w:bCs w:val="0"/>
                <w:sz w:val="20"/>
              </w:rPr>
              <w:t xml:space="preserve"> </w:t>
            </w:r>
            <w:r w:rsidR="00270243">
              <w:rPr>
                <w:bCs w:val="0"/>
                <w:sz w:val="20"/>
              </w:rPr>
              <w:t xml:space="preserve">Checking of Bug Fix related to Ticket </w:t>
            </w:r>
            <w:r w:rsidR="00D124FB">
              <w:rPr>
                <w:bCs w:val="0"/>
                <w:sz w:val="20"/>
              </w:rPr>
              <w:t>No:</w:t>
            </w:r>
            <w:r w:rsidR="00270243">
              <w:rPr>
                <w:bCs w:val="0"/>
                <w:sz w:val="20"/>
              </w:rPr>
              <w:t xml:space="preserve"> </w:t>
            </w:r>
            <w:r w:rsidR="005C3054" w:rsidRPr="005C3054">
              <w:rPr>
                <w:bCs w:val="0"/>
                <w:sz w:val="20"/>
              </w:rPr>
              <w:t>8500014360</w:t>
            </w:r>
          </w:p>
        </w:tc>
      </w:tr>
      <w:tr w:rsidR="0095639B" w:rsidRPr="00F61DA0" w14:paraId="787F98E0" w14:textId="77777777" w:rsidTr="00EA4CF0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BEE1A9B" w14:textId="75FDC428" w:rsidR="0095639B" w:rsidRPr="00F61DA0" w:rsidRDefault="005C3054" w:rsidP="005C3054">
            <w:pPr>
              <w:pStyle w:val="ListParagraph"/>
              <w:ind w:left="0"/>
              <w:rPr>
                <w:bCs w:val="0"/>
                <w:sz w:val="20"/>
              </w:rPr>
            </w:pPr>
            <w:r>
              <w:rPr>
                <w:bCs w:val="0"/>
                <w:sz w:val="20"/>
              </w:rPr>
              <w:t xml:space="preserve">Retriggering of workflow when PO price is changed in the PO line item and has a user story: </w:t>
            </w:r>
            <w:hyperlink r:id="rId12" w:tgtFrame="_top" w:history="1">
              <w:r w:rsidR="00DD228F" w:rsidRPr="00DD228F">
                <w:rPr>
                  <w:rStyle w:val="Hyperlink"/>
                  <w:b w:val="0"/>
                  <w:bCs w:val="0"/>
                  <w:sz w:val="20"/>
                </w:rPr>
                <w:t>SX-131990 - SX_XBT_DEV_GFCLD_DIR_SX-BTP PO Change Event Handling for Direct X (MPV)</w:t>
              </w:r>
            </w:hyperlink>
          </w:p>
        </w:tc>
      </w:tr>
      <w:tr w:rsidR="0093521E" w:rsidRPr="00BD389E" w14:paraId="15FECBD4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77D78FE" w14:textId="55E4466D" w:rsidR="0093521E" w:rsidRPr="00511278" w:rsidRDefault="0093521E" w:rsidP="0093521E">
            <w:pPr>
              <w:pStyle w:val="ListParagraph"/>
              <w:numPr>
                <w:ilvl w:val="0"/>
                <w:numId w:val="23"/>
              </w:numPr>
              <w:rPr>
                <w:sz w:val="20"/>
              </w:rPr>
            </w:pPr>
            <w:r>
              <w:rPr>
                <w:sz w:val="20"/>
              </w:rPr>
              <w:t>P</w:t>
            </w:r>
            <w:r w:rsidR="005C3054">
              <w:rPr>
                <w:sz w:val="20"/>
              </w:rPr>
              <w:t>R</w:t>
            </w:r>
            <w:r>
              <w:rPr>
                <w:sz w:val="20"/>
              </w:rPr>
              <w:t xml:space="preserve"> Creator</w:t>
            </w:r>
            <w:r w:rsidRPr="00511278">
              <w:rPr>
                <w:sz w:val="20"/>
              </w:rPr>
              <w:t>: Create the</w:t>
            </w:r>
            <w:r w:rsidR="0004725B">
              <w:rPr>
                <w:sz w:val="20"/>
              </w:rPr>
              <w:t xml:space="preserve"> </w:t>
            </w:r>
            <w:r w:rsidRPr="00511278">
              <w:rPr>
                <w:sz w:val="20"/>
              </w:rPr>
              <w:t>Purchase</w:t>
            </w:r>
            <w:r>
              <w:rPr>
                <w:sz w:val="20"/>
              </w:rPr>
              <w:t xml:space="preserve"> </w:t>
            </w:r>
            <w:r w:rsidR="007E1C02">
              <w:rPr>
                <w:sz w:val="20"/>
              </w:rPr>
              <w:t>Requisition</w:t>
            </w:r>
            <w:r>
              <w:rPr>
                <w:sz w:val="20"/>
              </w:rPr>
              <w:t xml:space="preserve"> using </w:t>
            </w:r>
            <w:r w:rsidRPr="00EA4CF0">
              <w:rPr>
                <w:sz w:val="20"/>
              </w:rPr>
              <w:t xml:space="preserve">Create Purchase </w:t>
            </w:r>
            <w:r w:rsidR="00706F76">
              <w:rPr>
                <w:sz w:val="20"/>
              </w:rPr>
              <w:t>Requisition</w:t>
            </w:r>
            <w:r w:rsidRPr="00EA4CF0">
              <w:rPr>
                <w:sz w:val="20"/>
              </w:rPr>
              <w:t xml:space="preserve"> (FIORI App Code: ME</w:t>
            </w:r>
            <w:r w:rsidR="00706F76">
              <w:rPr>
                <w:sz w:val="20"/>
              </w:rPr>
              <w:t>5</w:t>
            </w:r>
            <w:r w:rsidRPr="00EA4CF0">
              <w:rPr>
                <w:sz w:val="20"/>
              </w:rPr>
              <w:t>1N)</w:t>
            </w:r>
          </w:p>
          <w:p w14:paraId="03979C45" w14:textId="79A84962" w:rsidR="0093521E" w:rsidRPr="00E532AA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  <w:lang w:val="pl-PL"/>
              </w:rPr>
            </w:pPr>
            <w:r w:rsidRPr="00E532AA">
              <w:rPr>
                <w:b w:val="0"/>
                <w:bCs w:val="0"/>
                <w:sz w:val="20"/>
                <w:lang w:val="pl-PL"/>
              </w:rPr>
              <w:t>P</w:t>
            </w:r>
            <w:r w:rsidR="009F2232">
              <w:rPr>
                <w:b w:val="0"/>
                <w:bCs w:val="0"/>
                <w:sz w:val="20"/>
                <w:lang w:val="pl-PL"/>
              </w:rPr>
              <w:t>R</w:t>
            </w:r>
            <w:r w:rsidRPr="00E532AA">
              <w:rPr>
                <w:b w:val="0"/>
                <w:bCs w:val="0"/>
                <w:sz w:val="20"/>
                <w:lang w:val="pl-PL"/>
              </w:rPr>
              <w:t xml:space="preserve"> Doc. Type: </w:t>
            </w:r>
            <w:r w:rsidR="000B334B">
              <w:rPr>
                <w:b w:val="0"/>
                <w:bCs w:val="0"/>
                <w:sz w:val="20"/>
                <w:lang w:val="pl-PL"/>
              </w:rPr>
              <w:t>FO</w:t>
            </w:r>
          </w:p>
          <w:p w14:paraId="6A52A289" w14:textId="77777777" w:rsidR="0093521E" w:rsidRPr="00270243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Acct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 xml:space="preserve">. </w:t>
            </w: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Assg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>: 4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73A99B09" w14:textId="422936AD" w:rsidR="00270243" w:rsidRPr="00F5492E" w:rsidRDefault="00270243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Item </w:t>
            </w:r>
            <w:r w:rsidR="002F3301">
              <w:rPr>
                <w:b w:val="0"/>
                <w:bCs w:val="0"/>
                <w:sz w:val="20"/>
              </w:rPr>
              <w:t>Category:</w:t>
            </w:r>
            <w:r>
              <w:rPr>
                <w:b w:val="0"/>
                <w:bCs w:val="0"/>
                <w:sz w:val="20"/>
              </w:rPr>
              <w:t xml:space="preserve"> </w:t>
            </w:r>
          </w:p>
          <w:p w14:paraId="7F3246B2" w14:textId="77777777" w:rsidR="0093521E" w:rsidRPr="00135E81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135E81">
              <w:rPr>
                <w:b w:val="0"/>
                <w:bCs w:val="0"/>
                <w:sz w:val="20"/>
              </w:rPr>
              <w:t>Material: Blank </w:t>
            </w:r>
          </w:p>
          <w:p w14:paraId="46CF0E34" w14:textId="77777777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Mat.Group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>: WAA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1060BE54" w14:textId="61BB128A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Short </w:t>
            </w:r>
            <w:r w:rsidR="002F3301">
              <w:rPr>
                <w:b w:val="0"/>
                <w:bCs w:val="0"/>
                <w:sz w:val="20"/>
              </w:rPr>
              <w:t>Text:</w:t>
            </w:r>
            <w:r>
              <w:rPr>
                <w:b w:val="0"/>
                <w:bCs w:val="0"/>
                <w:sz w:val="20"/>
              </w:rPr>
              <w:t xml:space="preserve"> SRE Direct</w:t>
            </w:r>
          </w:p>
          <w:p w14:paraId="6A726365" w14:textId="3AC85EC3" w:rsidR="0093521E" w:rsidRPr="0004725B" w:rsidRDefault="002F3301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Quantity:</w:t>
            </w:r>
            <w:r w:rsidR="0093521E">
              <w:rPr>
                <w:b w:val="0"/>
                <w:bCs w:val="0"/>
                <w:sz w:val="20"/>
              </w:rPr>
              <w:t xml:space="preserve"> 1</w:t>
            </w:r>
            <w:r w:rsidR="009F2232" w:rsidRPr="009F2232">
              <w:rPr>
                <w:b w:val="0"/>
                <w:bCs w:val="0"/>
                <w:sz w:val="20"/>
                <w:vertAlign w:val="superscript"/>
              </w:rPr>
              <w:t>st</w:t>
            </w:r>
            <w:r w:rsidR="009F2232">
              <w:rPr>
                <w:b w:val="0"/>
                <w:bCs w:val="0"/>
                <w:sz w:val="20"/>
              </w:rPr>
              <w:t xml:space="preserve"> line Item – </w:t>
            </w:r>
            <w:r w:rsidR="00270243">
              <w:rPr>
                <w:b w:val="0"/>
                <w:bCs w:val="0"/>
                <w:sz w:val="20"/>
              </w:rPr>
              <w:t>1</w:t>
            </w:r>
            <w:r w:rsidR="009F2232">
              <w:rPr>
                <w:b w:val="0"/>
                <w:bCs w:val="0"/>
                <w:sz w:val="20"/>
              </w:rPr>
              <w:t xml:space="preserve"> </w:t>
            </w:r>
          </w:p>
          <w:p w14:paraId="672FF23C" w14:textId="6DBF494C" w:rsidR="0004725B" w:rsidRPr="00F5492E" w:rsidRDefault="002F3301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UOM:</w:t>
            </w:r>
            <w:r w:rsidR="0004725B">
              <w:rPr>
                <w:b w:val="0"/>
                <w:bCs w:val="0"/>
                <w:sz w:val="20"/>
              </w:rPr>
              <w:t xml:space="preserve"> </w:t>
            </w:r>
            <w:r w:rsidR="007D7916">
              <w:rPr>
                <w:b w:val="0"/>
                <w:bCs w:val="0"/>
                <w:sz w:val="20"/>
              </w:rPr>
              <w:t>PC</w:t>
            </w:r>
          </w:p>
          <w:p w14:paraId="046302FD" w14:textId="77777777" w:rsidR="0093521E" w:rsidRPr="00135E81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135E81">
              <w:rPr>
                <w:b w:val="0"/>
                <w:bCs w:val="0"/>
                <w:sz w:val="20"/>
                <w:lang w:val="de-DE"/>
              </w:rPr>
              <w:t>Plant: C300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65766013" w14:textId="5BE35F33" w:rsidR="0093521E" w:rsidRPr="00135E81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E34EC">
              <w:rPr>
                <w:b w:val="0"/>
                <w:bCs w:val="0"/>
                <w:sz w:val="20"/>
              </w:rPr>
              <w:t xml:space="preserve">Purchasing Group: </w:t>
            </w:r>
            <w:r w:rsidR="00270243">
              <w:rPr>
                <w:b w:val="0"/>
                <w:bCs w:val="0"/>
                <w:sz w:val="20"/>
              </w:rPr>
              <w:t>I1</w:t>
            </w:r>
            <w:r w:rsidR="007D7916">
              <w:rPr>
                <w:b w:val="0"/>
                <w:bCs w:val="0"/>
                <w:sz w:val="20"/>
              </w:rPr>
              <w:t>2</w:t>
            </w:r>
          </w:p>
          <w:p w14:paraId="0950B3A3" w14:textId="7160E598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Purchasing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 xml:space="preserve"> </w:t>
            </w:r>
            <w:r w:rsidR="007B1978" w:rsidRPr="00135E81">
              <w:rPr>
                <w:b w:val="0"/>
                <w:bCs w:val="0"/>
                <w:sz w:val="20"/>
                <w:lang w:val="de-DE"/>
              </w:rPr>
              <w:t>Organisation</w:t>
            </w:r>
            <w:r w:rsidRPr="00135E81">
              <w:rPr>
                <w:b w:val="0"/>
                <w:bCs w:val="0"/>
                <w:sz w:val="20"/>
                <w:lang w:val="de-DE"/>
              </w:rPr>
              <w:t>: C300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78083BEB" w14:textId="77777777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>Fixed Vendor: Insert a valid Supplier</w:t>
            </w:r>
          </w:p>
          <w:p w14:paraId="6EEFA00D" w14:textId="68CA339B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Valuation </w:t>
            </w:r>
            <w:r w:rsidR="002F3301">
              <w:rPr>
                <w:b w:val="0"/>
                <w:bCs w:val="0"/>
                <w:sz w:val="20"/>
              </w:rPr>
              <w:t>Price: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7D7916">
              <w:rPr>
                <w:b w:val="0"/>
                <w:bCs w:val="0"/>
                <w:sz w:val="20"/>
              </w:rPr>
              <w:t>51000</w:t>
            </w:r>
          </w:p>
          <w:p w14:paraId="79DC1253" w14:textId="712988F6" w:rsidR="0093521E" w:rsidRPr="00F5492E" w:rsidRDefault="002F3301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Recipient:</w:t>
            </w:r>
            <w:r w:rsidR="0093521E">
              <w:rPr>
                <w:b w:val="0"/>
                <w:bCs w:val="0"/>
                <w:sz w:val="20"/>
              </w:rPr>
              <w:t xml:space="preserve"> </w:t>
            </w:r>
            <w:r w:rsidR="009F2232">
              <w:rPr>
                <w:b w:val="0"/>
                <w:bCs w:val="0"/>
                <w:sz w:val="20"/>
              </w:rPr>
              <w:t>Authorized GID</w:t>
            </w:r>
          </w:p>
          <w:p w14:paraId="0AB7E0E2" w14:textId="08689880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>G/L Account: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9F2232" w:rsidRPr="009F2232">
              <w:rPr>
                <w:b w:val="0"/>
                <w:bCs w:val="0"/>
                <w:sz w:val="20"/>
              </w:rPr>
              <w:t>PC30000008</w:t>
            </w:r>
          </w:p>
          <w:p w14:paraId="4B3AF2C7" w14:textId="56431CEB" w:rsidR="0093521E" w:rsidRPr="00F5492E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 xml:space="preserve">Cost Center: </w:t>
            </w:r>
            <w:r w:rsidR="009F2232" w:rsidRPr="009F2232">
              <w:rPr>
                <w:b w:val="0"/>
                <w:bCs w:val="0"/>
                <w:sz w:val="20"/>
              </w:rPr>
              <w:t>C30000008</w:t>
            </w:r>
          </w:p>
          <w:p w14:paraId="2F808A5F" w14:textId="162A9D9C" w:rsidR="0093521E" w:rsidRPr="00236727" w:rsidRDefault="0093521E" w:rsidP="0093521E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 xml:space="preserve">Requisitioner: </w:t>
            </w:r>
            <w:r w:rsidR="009F2232">
              <w:rPr>
                <w:b w:val="0"/>
                <w:bCs w:val="0"/>
                <w:sz w:val="20"/>
              </w:rPr>
              <w:t>Authorized GID</w:t>
            </w:r>
          </w:p>
          <w:p w14:paraId="6C862388" w14:textId="77777777" w:rsidR="00236727" w:rsidRDefault="00236727" w:rsidP="00236727">
            <w:pPr>
              <w:rPr>
                <w:b w:val="0"/>
                <w:bCs w:val="0"/>
                <w:sz w:val="20"/>
              </w:rPr>
            </w:pPr>
          </w:p>
          <w:p w14:paraId="36C3AED9" w14:textId="77777777" w:rsidR="00236727" w:rsidRDefault="00236727" w:rsidP="00236727">
            <w:pPr>
              <w:rPr>
                <w:b w:val="0"/>
                <w:bCs w:val="0"/>
                <w:sz w:val="20"/>
              </w:rPr>
            </w:pPr>
          </w:p>
          <w:p w14:paraId="7E030F6C" w14:textId="77777777" w:rsidR="00236727" w:rsidRDefault="00236727" w:rsidP="00236727">
            <w:pPr>
              <w:rPr>
                <w:b w:val="0"/>
                <w:bCs w:val="0"/>
                <w:sz w:val="20"/>
              </w:rPr>
            </w:pPr>
          </w:p>
          <w:p w14:paraId="2D22D4C0" w14:textId="77777777" w:rsidR="00236727" w:rsidRDefault="00236727" w:rsidP="00236727">
            <w:pPr>
              <w:rPr>
                <w:b w:val="0"/>
                <w:bCs w:val="0"/>
                <w:sz w:val="20"/>
              </w:rPr>
            </w:pPr>
          </w:p>
          <w:p w14:paraId="75C1F72D" w14:textId="77777777" w:rsidR="00236727" w:rsidRDefault="00236727" w:rsidP="00236727">
            <w:pPr>
              <w:rPr>
                <w:b w:val="0"/>
                <w:bCs w:val="0"/>
                <w:sz w:val="20"/>
              </w:rPr>
            </w:pPr>
          </w:p>
          <w:p w14:paraId="50A0CDF9" w14:textId="77777777" w:rsidR="00236727" w:rsidRPr="00236727" w:rsidRDefault="00236727" w:rsidP="00236727">
            <w:pPr>
              <w:rPr>
                <w:sz w:val="20"/>
              </w:rPr>
            </w:pPr>
          </w:p>
          <w:p w14:paraId="494C7A5B" w14:textId="77777777" w:rsidR="0093521E" w:rsidRDefault="0093521E" w:rsidP="0093521E">
            <w:pPr>
              <w:pStyle w:val="ListParagraph"/>
              <w:rPr>
                <w:sz w:val="20"/>
              </w:rPr>
            </w:pPr>
          </w:p>
        </w:tc>
      </w:tr>
      <w:tr w:rsidR="0093521E" w:rsidRPr="009F2232" w14:paraId="3E2564E1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ABFE0F1" w14:textId="07BC2CB3" w:rsidR="0093521E" w:rsidRPr="00236727" w:rsidRDefault="0093521E" w:rsidP="0093521E">
            <w:pPr>
              <w:pStyle w:val="ListParagraph"/>
              <w:rPr>
                <w:sz w:val="20"/>
                <w:lang w:val="it-IT"/>
              </w:rPr>
            </w:pPr>
            <w:r w:rsidRPr="00236727">
              <w:rPr>
                <w:sz w:val="20"/>
                <w:lang w:val="it-IT"/>
              </w:rPr>
              <w:t>Screenshot – P</w:t>
            </w:r>
            <w:r w:rsidR="00236727">
              <w:rPr>
                <w:sz w:val="20"/>
                <w:lang w:val="it-IT"/>
              </w:rPr>
              <w:t>O</w:t>
            </w:r>
            <w:r w:rsidRPr="00236727">
              <w:rPr>
                <w:sz w:val="20"/>
                <w:lang w:val="it-IT"/>
              </w:rPr>
              <w:t xml:space="preserve"> </w:t>
            </w:r>
            <w:r w:rsidR="002F3301" w:rsidRPr="00236727">
              <w:rPr>
                <w:sz w:val="20"/>
                <w:lang w:val="it-IT"/>
              </w:rPr>
              <w:t>Creator:</w:t>
            </w:r>
            <w:r w:rsidRPr="00236727">
              <w:rPr>
                <w:sz w:val="20"/>
                <w:lang w:val="it-IT"/>
              </w:rPr>
              <w:t xml:space="preserve"> Create </w:t>
            </w:r>
            <w:r w:rsidR="00061A01">
              <w:rPr>
                <w:sz w:val="20"/>
                <w:lang w:val="it-IT"/>
              </w:rPr>
              <w:t xml:space="preserve">FW </w:t>
            </w:r>
            <w:r w:rsidRPr="00236727">
              <w:rPr>
                <w:sz w:val="20"/>
                <w:lang w:val="it-IT"/>
              </w:rPr>
              <w:t>P</w:t>
            </w:r>
            <w:r w:rsidR="009F2232">
              <w:rPr>
                <w:sz w:val="20"/>
                <w:lang w:val="it-IT"/>
              </w:rPr>
              <w:t xml:space="preserve">R </w:t>
            </w:r>
            <w:r w:rsidR="00236727">
              <w:rPr>
                <w:sz w:val="20"/>
                <w:lang w:val="it-IT"/>
              </w:rPr>
              <w:t xml:space="preserve">- </w:t>
            </w:r>
            <w:r w:rsidR="006637E7" w:rsidRPr="006637E7">
              <w:rPr>
                <w:sz w:val="20"/>
                <w:lang w:val="it-IT"/>
              </w:rPr>
              <w:t>10332954</w:t>
            </w:r>
          </w:p>
        </w:tc>
      </w:tr>
      <w:tr w:rsidR="0093521E" w:rsidRPr="00BD389E" w14:paraId="4242750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3C972B5" w14:textId="4CF5615E" w:rsidR="0093521E" w:rsidRDefault="006D20B9" w:rsidP="0093521E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A524AB" wp14:editId="265D3B68">
                  <wp:extent cx="4953408" cy="3095945"/>
                  <wp:effectExtent l="0" t="0" r="0" b="9525"/>
                  <wp:docPr id="969303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033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4616" cy="310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21E" w:rsidRPr="00BD389E" w14:paraId="3604ECD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3FA57BF" w14:textId="126B8A3A" w:rsidR="0093521E" w:rsidRDefault="000A3F8B" w:rsidP="0093521E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236727">
              <w:rPr>
                <w:sz w:val="20"/>
              </w:rPr>
              <w:t xml:space="preserve"> P</w:t>
            </w:r>
            <w:r w:rsidR="009F2232">
              <w:rPr>
                <w:sz w:val="20"/>
              </w:rPr>
              <w:t>R</w:t>
            </w:r>
            <w:r w:rsidR="00236727">
              <w:rPr>
                <w:sz w:val="20"/>
              </w:rPr>
              <w:t xml:space="preserve"> creator: Receive Email notification</w:t>
            </w:r>
          </w:p>
        </w:tc>
      </w:tr>
      <w:tr w:rsidR="0093521E" w:rsidRPr="00BD389E" w14:paraId="7915262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458ADED" w14:textId="520AC68A" w:rsidR="0093521E" w:rsidRDefault="00254499" w:rsidP="0093521E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26F826A" wp14:editId="2189B3FD">
                  <wp:extent cx="5288738" cy="3305531"/>
                  <wp:effectExtent l="0" t="0" r="7620" b="9525"/>
                  <wp:docPr id="1303084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0848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920" cy="331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21E" w:rsidRPr="00BD389E" w14:paraId="22D5EE97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C598F29" w14:textId="646F4654" w:rsidR="0093521E" w:rsidRDefault="00E13F5A" w:rsidP="0093521E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 Requisitioner BTP notification</w:t>
            </w:r>
          </w:p>
        </w:tc>
      </w:tr>
      <w:tr w:rsidR="00E13F5A" w:rsidRPr="00BD389E" w14:paraId="0C485B5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DD0BB32" w14:textId="345EA363" w:rsidR="00125883" w:rsidRPr="00214268" w:rsidRDefault="00D31DDC" w:rsidP="00214268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AECBAE" wp14:editId="68A32070">
                  <wp:extent cx="5366975" cy="3354430"/>
                  <wp:effectExtent l="0" t="0" r="5715" b="0"/>
                  <wp:docPr id="661065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0652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149" cy="336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D399F" w14:textId="1A5898A6" w:rsidR="00B47AF4" w:rsidRDefault="00B47AF4" w:rsidP="0093521E">
            <w:pPr>
              <w:pStyle w:val="ListParagraph"/>
              <w:rPr>
                <w:sz w:val="20"/>
              </w:rPr>
            </w:pPr>
          </w:p>
        </w:tc>
      </w:tr>
      <w:tr w:rsidR="00E13F5A" w:rsidRPr="00BD389E" w14:paraId="5DA314F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5AD8A65" w14:textId="37ACA287" w:rsidR="00E13F5A" w:rsidRDefault="00E13F5A" w:rsidP="0093521E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 Buyer Receive Notification</w:t>
            </w:r>
          </w:p>
        </w:tc>
      </w:tr>
      <w:tr w:rsidR="00E13F5A" w:rsidRPr="00BD389E" w14:paraId="7E26FA4C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4B4FBA7" w14:textId="4FB867A3" w:rsidR="00E13F5A" w:rsidRDefault="00F12DA8" w:rsidP="00E13F5A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06CC190" wp14:editId="1545374E">
                  <wp:extent cx="5273092" cy="3295752"/>
                  <wp:effectExtent l="0" t="0" r="3810" b="0"/>
                  <wp:docPr id="185123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231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284" cy="330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F5A" w:rsidRPr="00BD389E" w14:paraId="576E4BA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1027C7C" w14:textId="6A041943" w:rsidR="00E13F5A" w:rsidRPr="00E13F5A" w:rsidRDefault="00E13F5A" w:rsidP="00E13F5A">
            <w:pPr>
              <w:ind w:firstLine="650"/>
              <w:rPr>
                <w:sz w:val="20"/>
              </w:rPr>
            </w:pPr>
            <w:r>
              <w:rPr>
                <w:sz w:val="20"/>
              </w:rPr>
              <w:t xml:space="preserve">Screenshot: Buyer BTP notification (Change the </w:t>
            </w:r>
            <w:proofErr w:type="spellStart"/>
            <w:r>
              <w:rPr>
                <w:sz w:val="20"/>
              </w:rPr>
              <w:t>Pgroup</w:t>
            </w:r>
            <w:proofErr w:type="spellEnd"/>
            <w:r>
              <w:rPr>
                <w:sz w:val="20"/>
              </w:rPr>
              <w:t xml:space="preserve"> and approve the PR)</w:t>
            </w:r>
          </w:p>
        </w:tc>
      </w:tr>
      <w:tr w:rsidR="00E13F5A" w:rsidRPr="00BD389E" w14:paraId="368A2E6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327D4AF" w14:textId="56FEBF8F" w:rsidR="00D83996" w:rsidRPr="00D83996" w:rsidRDefault="00D83996" w:rsidP="00D83996">
            <w:pPr>
              <w:pStyle w:val="ListParagraph"/>
              <w:rPr>
                <w:sz w:val="20"/>
              </w:rPr>
            </w:pPr>
          </w:p>
          <w:p w14:paraId="4BD25AA8" w14:textId="15755037" w:rsidR="00E13F5A" w:rsidRDefault="007243B9" w:rsidP="00E13F5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92FBFC" wp14:editId="7ACB0AD1">
                  <wp:extent cx="5202679" cy="3251743"/>
                  <wp:effectExtent l="0" t="0" r="0" b="6350"/>
                  <wp:docPr id="278112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1125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638" cy="325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82E70" w14:textId="4A8B411D" w:rsidR="006E1678" w:rsidRPr="007243B9" w:rsidRDefault="006E1678" w:rsidP="007243B9">
            <w:pPr>
              <w:rPr>
                <w:sz w:val="20"/>
              </w:rPr>
            </w:pPr>
          </w:p>
        </w:tc>
      </w:tr>
      <w:tr w:rsidR="00E13F5A" w:rsidRPr="00BD389E" w14:paraId="656C5A43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656A7B4" w14:textId="681A0C50" w:rsidR="00E13F5A" w:rsidRPr="00D22E57" w:rsidRDefault="006E1678" w:rsidP="006E1678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           </w:t>
            </w:r>
            <w:r w:rsidR="0032042A">
              <w:rPr>
                <w:sz w:val="20"/>
              </w:rPr>
              <w:t>Screenshot:</w:t>
            </w:r>
            <w:r w:rsidR="00565059">
              <w:rPr>
                <w:sz w:val="20"/>
              </w:rPr>
              <w:t xml:space="preserve"> </w:t>
            </w:r>
            <w:proofErr w:type="gramStart"/>
            <w:r w:rsidR="0092169A">
              <w:rPr>
                <w:sz w:val="20"/>
              </w:rPr>
              <w:t>Purchaser</w:t>
            </w:r>
            <w:proofErr w:type="gramEnd"/>
            <w:r w:rsidR="0092169A">
              <w:rPr>
                <w:sz w:val="20"/>
              </w:rPr>
              <w:t xml:space="preserve"> </w:t>
            </w:r>
            <w:r w:rsidR="00565059">
              <w:rPr>
                <w:sz w:val="20"/>
              </w:rPr>
              <w:t>receive the Email notification</w:t>
            </w:r>
          </w:p>
        </w:tc>
      </w:tr>
      <w:tr w:rsidR="00E13F5A" w:rsidRPr="00BD389E" w14:paraId="65EEA674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1A4E8EB" w14:textId="4830AD1E" w:rsidR="00D82C70" w:rsidRPr="00D82C70" w:rsidRDefault="00CA3060" w:rsidP="00D82C7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E6E2261" wp14:editId="08E1882B">
                  <wp:extent cx="5108796" cy="3193065"/>
                  <wp:effectExtent l="0" t="0" r="0" b="7620"/>
                  <wp:docPr id="1552248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2484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648" cy="319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8681A" w14:textId="546E2089" w:rsidR="00E13F5A" w:rsidRPr="004327F9" w:rsidRDefault="00E13F5A" w:rsidP="004327F9">
            <w:pPr>
              <w:rPr>
                <w:sz w:val="20"/>
              </w:rPr>
            </w:pPr>
          </w:p>
        </w:tc>
      </w:tr>
      <w:tr w:rsidR="00E13F5A" w:rsidRPr="00BD389E" w14:paraId="76B43C6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6E0BCB6" w14:textId="67A36269" w:rsidR="00E13F5A" w:rsidRDefault="006659A0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7C2790">
              <w:rPr>
                <w:sz w:val="20"/>
              </w:rPr>
              <w:t xml:space="preserve"> Purchaser Approve BTP form</w:t>
            </w:r>
          </w:p>
        </w:tc>
      </w:tr>
      <w:tr w:rsidR="00E13F5A" w:rsidRPr="00BD389E" w14:paraId="64B1AE93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917A009" w14:textId="4BB1C57C" w:rsidR="00F477BD" w:rsidRPr="00F477BD" w:rsidRDefault="00A506EC" w:rsidP="00F477BD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F1F3E5" wp14:editId="557C613B">
                  <wp:extent cx="5335679" cy="3334870"/>
                  <wp:effectExtent l="0" t="0" r="0" b="0"/>
                  <wp:docPr id="578535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5358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853" cy="3339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388BF" w14:textId="725922CF" w:rsidR="00E13F5A" w:rsidRPr="003A389F" w:rsidRDefault="00E13F5A" w:rsidP="003A389F">
            <w:pPr>
              <w:rPr>
                <w:sz w:val="20"/>
              </w:rPr>
            </w:pPr>
          </w:p>
        </w:tc>
      </w:tr>
      <w:tr w:rsidR="00E13F5A" w:rsidRPr="00BD389E" w14:paraId="6AE628A9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31C9753" w14:textId="53A196B0" w:rsidR="00E13F5A" w:rsidRDefault="006659A0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7C2790">
              <w:rPr>
                <w:sz w:val="20"/>
              </w:rPr>
              <w:t xml:space="preserve"> PR is released</w:t>
            </w:r>
          </w:p>
        </w:tc>
      </w:tr>
      <w:tr w:rsidR="00E13F5A" w:rsidRPr="00BD389E" w14:paraId="408A9E5E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D86FE48" w14:textId="590A5EB5" w:rsidR="00E13F5A" w:rsidRDefault="00813524" w:rsidP="00E13F5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DE02835" wp14:editId="00651AE0">
                  <wp:extent cx="5343505" cy="3339761"/>
                  <wp:effectExtent l="0" t="0" r="0" b="0"/>
                  <wp:docPr id="1371530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5309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300" cy="334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A311F" w14:textId="77777777" w:rsidR="000037E8" w:rsidRDefault="000037E8" w:rsidP="00E13F5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58D36305" w14:textId="77B461D4" w:rsidR="000037E8" w:rsidRDefault="00813524" w:rsidP="00E13F5A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1A0344" wp14:editId="4D746B32">
                  <wp:extent cx="5366975" cy="3354430"/>
                  <wp:effectExtent l="0" t="0" r="5715" b="0"/>
                  <wp:docPr id="1688749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495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3797" cy="3358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7E8" w:rsidRPr="00BD389E" w14:paraId="24D3C9AE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DC1A430" w14:textId="326B9BE0" w:rsidR="00EA0B10" w:rsidRPr="00511278" w:rsidRDefault="00813524" w:rsidP="00EA0B10">
            <w:pPr>
              <w:pStyle w:val="ListParagraph"/>
              <w:numPr>
                <w:ilvl w:val="0"/>
                <w:numId w:val="23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FW </w:t>
            </w:r>
            <w:r w:rsidR="00EA0B10">
              <w:rPr>
                <w:sz w:val="20"/>
              </w:rPr>
              <w:t>PO Creator</w:t>
            </w:r>
            <w:r w:rsidR="00EA0B10" w:rsidRPr="00511278">
              <w:rPr>
                <w:sz w:val="20"/>
              </w:rPr>
              <w:t>: Create the</w:t>
            </w:r>
            <w:r w:rsidR="00EA0B10">
              <w:rPr>
                <w:sz w:val="20"/>
              </w:rPr>
              <w:t xml:space="preserve"> </w:t>
            </w:r>
            <w:r w:rsidR="00EA0B10" w:rsidRPr="00511278">
              <w:rPr>
                <w:sz w:val="20"/>
              </w:rPr>
              <w:t>Purchase</w:t>
            </w:r>
            <w:r w:rsidR="00EA0B10">
              <w:rPr>
                <w:sz w:val="20"/>
              </w:rPr>
              <w:t xml:space="preserve"> Order using </w:t>
            </w:r>
            <w:r w:rsidR="00EA0B10" w:rsidRPr="00EA4CF0">
              <w:rPr>
                <w:sz w:val="20"/>
              </w:rPr>
              <w:t xml:space="preserve">Create Purchase </w:t>
            </w:r>
            <w:r w:rsidR="00EA0B10">
              <w:rPr>
                <w:sz w:val="20"/>
              </w:rPr>
              <w:t>Order</w:t>
            </w:r>
            <w:r w:rsidR="00EA0B10" w:rsidRPr="00EA4CF0">
              <w:rPr>
                <w:sz w:val="20"/>
              </w:rPr>
              <w:t xml:space="preserve"> (FIORI App Code: ME</w:t>
            </w:r>
            <w:r w:rsidR="00EA0B10">
              <w:rPr>
                <w:sz w:val="20"/>
              </w:rPr>
              <w:t>21</w:t>
            </w:r>
            <w:r w:rsidR="00EA0B10" w:rsidRPr="00EA4CF0">
              <w:rPr>
                <w:sz w:val="20"/>
              </w:rPr>
              <w:t>N)</w:t>
            </w:r>
            <w:r w:rsidR="00EA0B10">
              <w:rPr>
                <w:sz w:val="20"/>
              </w:rPr>
              <w:t xml:space="preserve">, </w:t>
            </w:r>
          </w:p>
          <w:p w14:paraId="58C487BF" w14:textId="2EAEB7B4" w:rsidR="00EA0B10" w:rsidRPr="00E532AA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  <w:lang w:val="pl-PL"/>
              </w:rPr>
            </w:pPr>
            <w:r w:rsidRPr="00E532AA">
              <w:rPr>
                <w:b w:val="0"/>
                <w:bCs w:val="0"/>
                <w:sz w:val="20"/>
                <w:lang w:val="pl-PL"/>
              </w:rPr>
              <w:t>P</w:t>
            </w:r>
            <w:r>
              <w:rPr>
                <w:b w:val="0"/>
                <w:bCs w:val="0"/>
                <w:sz w:val="20"/>
                <w:lang w:val="pl-PL"/>
              </w:rPr>
              <w:t>R</w:t>
            </w:r>
            <w:r w:rsidRPr="00E532AA">
              <w:rPr>
                <w:b w:val="0"/>
                <w:bCs w:val="0"/>
                <w:sz w:val="20"/>
                <w:lang w:val="pl-PL"/>
              </w:rPr>
              <w:t xml:space="preserve"> Doc. Type: </w:t>
            </w:r>
            <w:r>
              <w:rPr>
                <w:b w:val="0"/>
                <w:bCs w:val="0"/>
                <w:sz w:val="20"/>
                <w:lang w:val="pl-PL"/>
              </w:rPr>
              <w:t>YD</w:t>
            </w:r>
            <w:r w:rsidR="000B334B">
              <w:rPr>
                <w:b w:val="0"/>
                <w:bCs w:val="0"/>
                <w:sz w:val="20"/>
                <w:lang w:val="pl-PL"/>
              </w:rPr>
              <w:t>FO</w:t>
            </w:r>
          </w:p>
          <w:p w14:paraId="0698A114" w14:textId="77777777" w:rsidR="00EA0B10" w:rsidRPr="00270243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Acct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 xml:space="preserve">. </w:t>
            </w: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Assg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>: 4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286824F4" w14:textId="423556D0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Item </w:t>
            </w:r>
            <w:r w:rsidR="00F8663D">
              <w:rPr>
                <w:b w:val="0"/>
                <w:bCs w:val="0"/>
                <w:sz w:val="20"/>
              </w:rPr>
              <w:t>Category:</w:t>
            </w:r>
            <w:r>
              <w:rPr>
                <w:b w:val="0"/>
                <w:bCs w:val="0"/>
                <w:sz w:val="20"/>
              </w:rPr>
              <w:t xml:space="preserve"> </w:t>
            </w:r>
          </w:p>
          <w:p w14:paraId="3E5E7052" w14:textId="77777777" w:rsidR="00EA0B10" w:rsidRPr="00135E81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135E81">
              <w:rPr>
                <w:b w:val="0"/>
                <w:bCs w:val="0"/>
                <w:sz w:val="20"/>
              </w:rPr>
              <w:t>Material: Blank </w:t>
            </w:r>
          </w:p>
          <w:p w14:paraId="4807BECC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Mat.Group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>: WAA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6C2F7D1C" w14:textId="138F66B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Short </w:t>
            </w:r>
            <w:r w:rsidR="00F8663D">
              <w:rPr>
                <w:b w:val="0"/>
                <w:bCs w:val="0"/>
                <w:sz w:val="20"/>
              </w:rPr>
              <w:t>Text:</w:t>
            </w:r>
            <w:r>
              <w:rPr>
                <w:b w:val="0"/>
                <w:bCs w:val="0"/>
                <w:sz w:val="20"/>
              </w:rPr>
              <w:t xml:space="preserve"> SRE Direct</w:t>
            </w:r>
          </w:p>
          <w:p w14:paraId="74DF95AD" w14:textId="2CCF4F89" w:rsidR="00EA0B10" w:rsidRPr="0004725B" w:rsidRDefault="00F8663D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Quantity:</w:t>
            </w:r>
            <w:r w:rsidR="00EA0B10">
              <w:rPr>
                <w:b w:val="0"/>
                <w:bCs w:val="0"/>
                <w:sz w:val="20"/>
              </w:rPr>
              <w:t xml:space="preserve"> 1</w:t>
            </w:r>
            <w:r w:rsidR="00EA0B10" w:rsidRPr="009F2232">
              <w:rPr>
                <w:b w:val="0"/>
                <w:bCs w:val="0"/>
                <w:sz w:val="20"/>
                <w:vertAlign w:val="superscript"/>
              </w:rPr>
              <w:t>st</w:t>
            </w:r>
            <w:r w:rsidR="00EA0B10">
              <w:rPr>
                <w:b w:val="0"/>
                <w:bCs w:val="0"/>
                <w:sz w:val="20"/>
              </w:rPr>
              <w:t xml:space="preserve"> line Item – 1 </w:t>
            </w:r>
          </w:p>
          <w:p w14:paraId="407E0D73" w14:textId="0EF9C9BC" w:rsidR="00EA0B10" w:rsidRPr="00F5492E" w:rsidRDefault="00F8663D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UOM:</w:t>
            </w:r>
            <w:r w:rsidR="00EA0B10">
              <w:rPr>
                <w:b w:val="0"/>
                <w:bCs w:val="0"/>
                <w:sz w:val="20"/>
              </w:rPr>
              <w:t xml:space="preserve"> PC</w:t>
            </w:r>
          </w:p>
          <w:p w14:paraId="3ED6DB81" w14:textId="77777777" w:rsidR="00EA0B10" w:rsidRPr="00135E81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135E81">
              <w:rPr>
                <w:b w:val="0"/>
                <w:bCs w:val="0"/>
                <w:sz w:val="20"/>
                <w:lang w:val="de-DE"/>
              </w:rPr>
              <w:t>Plant: C300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53AFBED3" w14:textId="77777777" w:rsidR="00EA0B10" w:rsidRPr="00135E81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E34EC">
              <w:rPr>
                <w:b w:val="0"/>
                <w:bCs w:val="0"/>
                <w:sz w:val="20"/>
              </w:rPr>
              <w:t xml:space="preserve">Purchasing Group: </w:t>
            </w:r>
            <w:r>
              <w:rPr>
                <w:b w:val="0"/>
                <w:bCs w:val="0"/>
                <w:sz w:val="20"/>
              </w:rPr>
              <w:t>I12</w:t>
            </w:r>
          </w:p>
          <w:p w14:paraId="18389220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proofErr w:type="spellStart"/>
            <w:r w:rsidRPr="00135E81">
              <w:rPr>
                <w:b w:val="0"/>
                <w:bCs w:val="0"/>
                <w:sz w:val="20"/>
                <w:lang w:val="de-DE"/>
              </w:rPr>
              <w:t>Purchasing</w:t>
            </w:r>
            <w:proofErr w:type="spellEnd"/>
            <w:r w:rsidRPr="00135E81">
              <w:rPr>
                <w:b w:val="0"/>
                <w:bCs w:val="0"/>
                <w:sz w:val="20"/>
                <w:lang w:val="de-DE"/>
              </w:rPr>
              <w:t xml:space="preserve"> Organisation: C300</w:t>
            </w:r>
            <w:r w:rsidRPr="00135E81">
              <w:rPr>
                <w:b w:val="0"/>
                <w:bCs w:val="0"/>
                <w:sz w:val="20"/>
              </w:rPr>
              <w:t> </w:t>
            </w:r>
          </w:p>
          <w:p w14:paraId="4D4A9790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>Fixed Vendor: Insert a valid Supplier</w:t>
            </w:r>
          </w:p>
          <w:p w14:paraId="41A54328" w14:textId="6EAE664F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Valuation </w:t>
            </w:r>
            <w:r w:rsidR="00F8663D">
              <w:rPr>
                <w:b w:val="0"/>
                <w:bCs w:val="0"/>
                <w:sz w:val="20"/>
              </w:rPr>
              <w:t>Price:</w:t>
            </w:r>
            <w:r>
              <w:rPr>
                <w:b w:val="0"/>
                <w:bCs w:val="0"/>
                <w:sz w:val="20"/>
              </w:rPr>
              <w:t xml:space="preserve"> 55000</w:t>
            </w:r>
          </w:p>
          <w:p w14:paraId="7C0E392F" w14:textId="2D83920D" w:rsidR="00EA0B10" w:rsidRPr="00F5492E" w:rsidRDefault="00F8663D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Recipient:</w:t>
            </w:r>
            <w:r w:rsidR="00EA0B10">
              <w:rPr>
                <w:b w:val="0"/>
                <w:bCs w:val="0"/>
                <w:sz w:val="20"/>
              </w:rPr>
              <w:t xml:space="preserve"> Authorized GID</w:t>
            </w:r>
          </w:p>
          <w:p w14:paraId="48B4B03E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>G/L Account: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Pr="009F2232">
              <w:rPr>
                <w:b w:val="0"/>
                <w:bCs w:val="0"/>
                <w:sz w:val="20"/>
              </w:rPr>
              <w:t>PC30000008</w:t>
            </w:r>
          </w:p>
          <w:p w14:paraId="56DA1137" w14:textId="77777777" w:rsidR="00EA0B10" w:rsidRPr="00F5492E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 xml:space="preserve">Cost Center: </w:t>
            </w:r>
            <w:r w:rsidRPr="009F2232">
              <w:rPr>
                <w:b w:val="0"/>
                <w:bCs w:val="0"/>
                <w:sz w:val="20"/>
              </w:rPr>
              <w:t>C30000008</w:t>
            </w:r>
          </w:p>
          <w:p w14:paraId="06D34AE4" w14:textId="77777777" w:rsidR="00EA0B10" w:rsidRPr="00236727" w:rsidRDefault="00EA0B10" w:rsidP="00EA0B10">
            <w:pPr>
              <w:pStyle w:val="ListParagraph"/>
              <w:numPr>
                <w:ilvl w:val="2"/>
                <w:numId w:val="10"/>
              </w:numPr>
              <w:rPr>
                <w:b w:val="0"/>
                <w:bCs w:val="0"/>
                <w:sz w:val="20"/>
              </w:rPr>
            </w:pPr>
            <w:r w:rsidRPr="00F5492E">
              <w:rPr>
                <w:b w:val="0"/>
                <w:bCs w:val="0"/>
                <w:sz w:val="20"/>
              </w:rPr>
              <w:t xml:space="preserve">Requisitioner: </w:t>
            </w:r>
            <w:r>
              <w:rPr>
                <w:b w:val="0"/>
                <w:bCs w:val="0"/>
                <w:sz w:val="20"/>
              </w:rPr>
              <w:t>Authorized GID</w:t>
            </w:r>
          </w:p>
          <w:p w14:paraId="722C3400" w14:textId="77777777" w:rsidR="000037E8" w:rsidRDefault="000037E8" w:rsidP="007C2790">
            <w:pPr>
              <w:pStyle w:val="ListParagraph"/>
              <w:rPr>
                <w:sz w:val="20"/>
              </w:rPr>
            </w:pPr>
          </w:p>
        </w:tc>
      </w:tr>
      <w:tr w:rsidR="000037E8" w:rsidRPr="00BD389E" w14:paraId="6194D48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0268A50" w14:textId="6E8D66A7" w:rsidR="000037E8" w:rsidRDefault="00F8663D" w:rsidP="007C2790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037E8">
              <w:rPr>
                <w:sz w:val="20"/>
              </w:rPr>
              <w:t xml:space="preserve"> Creation of</w:t>
            </w:r>
            <w:r w:rsidR="00D81CDD">
              <w:rPr>
                <w:sz w:val="20"/>
              </w:rPr>
              <w:t xml:space="preserve"> FW</w:t>
            </w:r>
            <w:r w:rsidR="000037E8">
              <w:rPr>
                <w:sz w:val="20"/>
              </w:rPr>
              <w:t xml:space="preserve"> PO</w:t>
            </w:r>
            <w:r w:rsidR="00284C3A">
              <w:rPr>
                <w:sz w:val="20"/>
              </w:rPr>
              <w:t xml:space="preserve"> with first line </w:t>
            </w:r>
            <w:r>
              <w:rPr>
                <w:sz w:val="20"/>
              </w:rPr>
              <w:t>item:</w:t>
            </w:r>
            <w:r w:rsidR="000037E8">
              <w:rPr>
                <w:sz w:val="20"/>
              </w:rPr>
              <w:t xml:space="preserve"> - </w:t>
            </w:r>
            <w:r w:rsidR="00D6119A" w:rsidRPr="00D6119A">
              <w:rPr>
                <w:sz w:val="20"/>
              </w:rPr>
              <w:t>4500108212</w:t>
            </w:r>
          </w:p>
        </w:tc>
      </w:tr>
      <w:tr w:rsidR="007C2790" w:rsidRPr="00BD389E" w14:paraId="5F8BEB0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F89E4B6" w14:textId="3DDA0F4D" w:rsidR="007C2790" w:rsidRPr="007C2790" w:rsidRDefault="00D6119A" w:rsidP="007C279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89C43A" wp14:editId="36488577">
                  <wp:extent cx="5304386" cy="3315311"/>
                  <wp:effectExtent l="0" t="0" r="0" b="0"/>
                  <wp:docPr id="901447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471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892" cy="332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0E8B3" w14:textId="77777777" w:rsidR="007C2790" w:rsidRDefault="007C2790" w:rsidP="00E13F5A">
            <w:pPr>
              <w:pStyle w:val="ListParagraph"/>
              <w:rPr>
                <w:sz w:val="20"/>
              </w:rPr>
            </w:pPr>
          </w:p>
        </w:tc>
      </w:tr>
      <w:tr w:rsidR="007C2790" w:rsidRPr="00BD389E" w14:paraId="1623696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8198580" w14:textId="2A0EE57F" w:rsidR="007C2790" w:rsidRDefault="00F8663D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7C2790">
              <w:rPr>
                <w:sz w:val="20"/>
              </w:rPr>
              <w:t xml:space="preserve"> Receive Email Notification</w:t>
            </w:r>
          </w:p>
        </w:tc>
      </w:tr>
      <w:tr w:rsidR="007C2790" w:rsidRPr="00BD389E" w14:paraId="1986EAF5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72278CE" w14:textId="5716DF26" w:rsidR="007C2790" w:rsidRPr="007C2790" w:rsidRDefault="000556DB" w:rsidP="007C279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37B8CFF" wp14:editId="6F9DE0A9">
                  <wp:extent cx="5351327" cy="3344650"/>
                  <wp:effectExtent l="0" t="0" r="1905" b="8255"/>
                  <wp:docPr id="21172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203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441" cy="335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DF117" w14:textId="77777777" w:rsidR="007C2790" w:rsidRDefault="007C2790" w:rsidP="00E13F5A">
            <w:pPr>
              <w:pStyle w:val="ListParagraph"/>
              <w:rPr>
                <w:sz w:val="20"/>
              </w:rPr>
            </w:pPr>
          </w:p>
        </w:tc>
      </w:tr>
      <w:tr w:rsidR="007C2790" w:rsidRPr="00BD389E" w14:paraId="195AC9A3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C8D0739" w14:textId="20C7D0DC" w:rsidR="007C2790" w:rsidRDefault="00F8663D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7C2790">
              <w:rPr>
                <w:sz w:val="20"/>
              </w:rPr>
              <w:t xml:space="preserve"> BTP form </w:t>
            </w:r>
          </w:p>
        </w:tc>
      </w:tr>
      <w:tr w:rsidR="007C2790" w:rsidRPr="00BD389E" w14:paraId="5BA6C2BC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84B5AD6" w14:textId="15D59521" w:rsidR="007C2790" w:rsidRDefault="00D410A0" w:rsidP="007C279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C6DC45" wp14:editId="28E1BB77">
                  <wp:extent cx="5335679" cy="3334870"/>
                  <wp:effectExtent l="0" t="0" r="0" b="0"/>
                  <wp:docPr id="2045592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59294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1785" cy="33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FCF7B" w14:textId="7D8BFB26" w:rsidR="00C73E72" w:rsidRDefault="00C73E72" w:rsidP="007C2790">
            <w:pPr>
              <w:pStyle w:val="ListParagraph"/>
              <w:rPr>
                <w:sz w:val="20"/>
              </w:rPr>
            </w:pPr>
            <w:r>
              <w:rPr>
                <w:b w:val="0"/>
                <w:bCs w:val="0"/>
                <w:sz w:val="20"/>
              </w:rPr>
              <w:t>Update the expert and submit the form</w:t>
            </w:r>
          </w:p>
          <w:p w14:paraId="684F91E7" w14:textId="5BDFA967" w:rsidR="00C73E72" w:rsidRDefault="00C73E72" w:rsidP="007C2790">
            <w:pPr>
              <w:pStyle w:val="ListParagraph"/>
              <w:rPr>
                <w:sz w:val="20"/>
              </w:rPr>
            </w:pPr>
          </w:p>
          <w:p w14:paraId="04D83A82" w14:textId="12521474" w:rsidR="00C73E72" w:rsidRDefault="00F63265" w:rsidP="007C2790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1E76048" wp14:editId="6928AC0A">
                  <wp:extent cx="5366975" cy="3354430"/>
                  <wp:effectExtent l="0" t="0" r="5715" b="0"/>
                  <wp:docPr id="499255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2553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762" cy="3363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6E32F" w14:textId="77777777" w:rsidR="00C73E72" w:rsidRDefault="00C73E72" w:rsidP="007C2790">
            <w:pPr>
              <w:pStyle w:val="ListParagraph"/>
              <w:rPr>
                <w:sz w:val="20"/>
              </w:rPr>
            </w:pPr>
          </w:p>
          <w:p w14:paraId="48BB7427" w14:textId="06F21EF3" w:rsidR="00C73E72" w:rsidRDefault="00BC42F2" w:rsidP="007C2790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9A16A3" wp14:editId="475443EE">
                  <wp:extent cx="5312209" cy="3320201"/>
                  <wp:effectExtent l="0" t="0" r="3175" b="0"/>
                  <wp:docPr id="1068002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0026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722" cy="332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BB11E" w14:textId="77777777" w:rsidR="007C2790" w:rsidRPr="00E0013D" w:rsidRDefault="007C2790" w:rsidP="00E0013D">
            <w:pPr>
              <w:rPr>
                <w:sz w:val="20"/>
              </w:rPr>
            </w:pPr>
          </w:p>
        </w:tc>
      </w:tr>
      <w:tr w:rsidR="007C2790" w:rsidRPr="00BD389E" w14:paraId="5B29FDB1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A5071C8" w14:textId="63B16C54" w:rsidR="007C2790" w:rsidRDefault="00054BE8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Screenshot:</w:t>
            </w:r>
            <w:r w:rsidR="007C2790">
              <w:rPr>
                <w:sz w:val="20"/>
              </w:rPr>
              <w:t xml:space="preserve"> Expert Receive the Email Notification</w:t>
            </w:r>
          </w:p>
        </w:tc>
      </w:tr>
      <w:tr w:rsidR="007C2790" w:rsidRPr="00BD389E" w14:paraId="56EE0602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377DF2C" w14:textId="551D6094" w:rsidR="00F514F6" w:rsidRPr="00F514F6" w:rsidRDefault="00F514F6" w:rsidP="00F514F6">
            <w:pPr>
              <w:pStyle w:val="ListParagraph"/>
              <w:rPr>
                <w:sz w:val="20"/>
              </w:rPr>
            </w:pPr>
            <w:r w:rsidRPr="00F514F6">
              <w:rPr>
                <w:noProof/>
                <w:sz w:val="20"/>
              </w:rPr>
              <w:drawing>
                <wp:inline distT="0" distB="0" distL="0" distR="0" wp14:anchorId="1D911FA6" wp14:editId="51955352">
                  <wp:extent cx="5276137" cy="2433427"/>
                  <wp:effectExtent l="0" t="0" r="1270" b="5080"/>
                  <wp:docPr id="171030285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605" cy="2441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02EA94" w14:textId="224276D9" w:rsidR="007C2790" w:rsidRPr="00F514F6" w:rsidRDefault="007C2790" w:rsidP="00F514F6">
            <w:pPr>
              <w:rPr>
                <w:sz w:val="20"/>
              </w:rPr>
            </w:pPr>
          </w:p>
        </w:tc>
      </w:tr>
      <w:tr w:rsidR="007C2790" w:rsidRPr="00BD389E" w14:paraId="10C679E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842ABD2" w14:textId="33143283" w:rsidR="007C2790" w:rsidRDefault="00FB46EF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715AA">
              <w:rPr>
                <w:sz w:val="20"/>
              </w:rPr>
              <w:t xml:space="preserve"> Receive BTP notification and approve the PO</w:t>
            </w:r>
          </w:p>
        </w:tc>
      </w:tr>
      <w:tr w:rsidR="007C2790" w:rsidRPr="00BD389E" w14:paraId="66A33D3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41219EF" w14:textId="56270A36" w:rsidR="00CD7054" w:rsidRPr="00CD7054" w:rsidRDefault="0033606C" w:rsidP="00CD7054">
            <w:pPr>
              <w:pStyle w:val="ListParagraph"/>
              <w:rPr>
                <w:sz w:val="20"/>
              </w:rPr>
            </w:pPr>
            <w:r w:rsidRPr="0033606C">
              <w:rPr>
                <w:noProof/>
                <w:sz w:val="20"/>
              </w:rPr>
              <w:lastRenderedPageBreak/>
              <w:drawing>
                <wp:inline distT="0" distB="0" distL="0" distR="0" wp14:anchorId="32BFAA76" wp14:editId="138545EF">
                  <wp:extent cx="5342022" cy="2840997"/>
                  <wp:effectExtent l="0" t="0" r="0" b="0"/>
                  <wp:docPr id="457437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4374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111" cy="284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B9A83" w14:textId="10DD87B1" w:rsidR="007C2790" w:rsidRDefault="007C2790" w:rsidP="00E13F5A">
            <w:pPr>
              <w:pStyle w:val="ListParagraph"/>
              <w:rPr>
                <w:sz w:val="20"/>
              </w:rPr>
            </w:pPr>
          </w:p>
        </w:tc>
      </w:tr>
      <w:tr w:rsidR="007C2790" w:rsidRPr="00BD389E" w14:paraId="1790A89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425C202" w14:textId="29D3440B" w:rsidR="007C2790" w:rsidRDefault="00FE3B8F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715AA">
              <w:rPr>
                <w:sz w:val="20"/>
              </w:rPr>
              <w:t xml:space="preserve"> Functional Approver receive Email Notification</w:t>
            </w:r>
          </w:p>
        </w:tc>
      </w:tr>
      <w:tr w:rsidR="000715AA" w:rsidRPr="00BD389E" w14:paraId="1D9A621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855636E" w14:textId="54D21D71" w:rsidR="00340790" w:rsidRPr="00340790" w:rsidRDefault="002D7E20" w:rsidP="00340790">
            <w:pPr>
              <w:pStyle w:val="ListParagraph"/>
              <w:rPr>
                <w:sz w:val="20"/>
              </w:rPr>
            </w:pPr>
            <w:r w:rsidRPr="002D7E20">
              <w:rPr>
                <w:noProof/>
                <w:sz w:val="20"/>
              </w:rPr>
              <w:drawing>
                <wp:inline distT="0" distB="0" distL="0" distR="0" wp14:anchorId="1BC05C62" wp14:editId="31019B4E">
                  <wp:extent cx="5314750" cy="2405801"/>
                  <wp:effectExtent l="0" t="0" r="635" b="0"/>
                  <wp:docPr id="793865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86592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430" cy="241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7537A" w14:textId="5C729BDE" w:rsidR="000715AA" w:rsidRDefault="000715AA" w:rsidP="00E13F5A">
            <w:pPr>
              <w:pStyle w:val="ListParagraph"/>
              <w:rPr>
                <w:sz w:val="20"/>
              </w:rPr>
            </w:pPr>
          </w:p>
        </w:tc>
      </w:tr>
      <w:tr w:rsidR="000715AA" w:rsidRPr="00BD389E" w14:paraId="766804E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02A00A8" w14:textId="2F1A6D8F" w:rsidR="000715AA" w:rsidRDefault="00CD7054" w:rsidP="00E13F5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715AA">
              <w:rPr>
                <w:sz w:val="20"/>
              </w:rPr>
              <w:t xml:space="preserve"> Functional Approver BTP approval</w:t>
            </w:r>
          </w:p>
        </w:tc>
      </w:tr>
      <w:tr w:rsidR="000715AA" w:rsidRPr="00BD389E" w14:paraId="33A070A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6EBFC5A" w14:textId="042A5E60" w:rsidR="000715AA" w:rsidRDefault="008822AD" w:rsidP="00E13F5A">
            <w:pPr>
              <w:pStyle w:val="ListParagraph"/>
              <w:rPr>
                <w:b w:val="0"/>
                <w:bCs w:val="0"/>
                <w:sz w:val="20"/>
              </w:rPr>
            </w:pPr>
            <w:r w:rsidRPr="008822AD">
              <w:rPr>
                <w:noProof/>
                <w:sz w:val="20"/>
              </w:rPr>
              <w:drawing>
                <wp:inline distT="0" distB="0" distL="0" distR="0" wp14:anchorId="68732BB7" wp14:editId="489467F7">
                  <wp:extent cx="5271247" cy="2674845"/>
                  <wp:effectExtent l="0" t="0" r="5715" b="0"/>
                  <wp:docPr id="1798106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10619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492" cy="267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ED3CE" w14:textId="33D27AD3" w:rsidR="002D7E20" w:rsidRDefault="002D7E20" w:rsidP="00E13F5A">
            <w:pPr>
              <w:pStyle w:val="ListParagraph"/>
              <w:rPr>
                <w:sz w:val="20"/>
              </w:rPr>
            </w:pPr>
          </w:p>
        </w:tc>
      </w:tr>
      <w:tr w:rsidR="000715AA" w:rsidRPr="00BD389E" w14:paraId="6AF5BC9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1E22016" w14:textId="4A37AFCD" w:rsidR="000715AA" w:rsidRDefault="001B24B3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0715AA">
              <w:rPr>
                <w:sz w:val="20"/>
              </w:rPr>
              <w:t xml:space="preserve"> Commercial Approver receive Email Notification</w:t>
            </w:r>
          </w:p>
        </w:tc>
      </w:tr>
      <w:tr w:rsidR="000715AA" w:rsidRPr="00BD389E" w14:paraId="784170B8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CBA4587" w14:textId="6225F592" w:rsidR="00856633" w:rsidRPr="00856633" w:rsidRDefault="00856633" w:rsidP="00856633">
            <w:pPr>
              <w:pStyle w:val="ListParagraph"/>
              <w:rPr>
                <w:sz w:val="20"/>
              </w:rPr>
            </w:pPr>
            <w:r w:rsidRPr="00856633">
              <w:rPr>
                <w:noProof/>
                <w:sz w:val="20"/>
              </w:rPr>
              <w:lastRenderedPageBreak/>
              <w:drawing>
                <wp:inline distT="0" distB="0" distL="0" distR="0" wp14:anchorId="6786E2DE" wp14:editId="2ECA35DD">
                  <wp:extent cx="5281027" cy="2953474"/>
                  <wp:effectExtent l="0" t="0" r="0" b="0"/>
                  <wp:docPr id="15407501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8687" cy="2957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39E6C" w14:textId="1B3E26F7" w:rsidR="000715AA" w:rsidRPr="00856633" w:rsidRDefault="000715AA" w:rsidP="00856633">
            <w:pPr>
              <w:rPr>
                <w:sz w:val="20"/>
              </w:rPr>
            </w:pPr>
          </w:p>
        </w:tc>
      </w:tr>
      <w:tr w:rsidR="000715AA" w:rsidRPr="00BD389E" w14:paraId="0773237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86FE363" w14:textId="3AAF902E" w:rsidR="000715AA" w:rsidRDefault="006821AF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Screenshot:</w:t>
            </w:r>
            <w:r w:rsidR="00F45257">
              <w:rPr>
                <w:sz w:val="20"/>
              </w:rPr>
              <w:t xml:space="preserve"> Commercial Approver receive BTP Notification</w:t>
            </w:r>
          </w:p>
        </w:tc>
      </w:tr>
      <w:tr w:rsidR="00F45257" w:rsidRPr="00BD389E" w14:paraId="38F02B9C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B69EE53" w14:textId="757E8A80" w:rsidR="00EA202D" w:rsidRPr="00EA202D" w:rsidRDefault="00EA202D" w:rsidP="00EA202D">
            <w:pPr>
              <w:pStyle w:val="ListParagraph"/>
              <w:rPr>
                <w:sz w:val="20"/>
              </w:rPr>
            </w:pPr>
            <w:r w:rsidRPr="00EA202D">
              <w:rPr>
                <w:noProof/>
                <w:sz w:val="20"/>
              </w:rPr>
              <w:drawing>
                <wp:inline distT="0" distB="0" distL="0" distR="0" wp14:anchorId="1C8BD4A8" wp14:editId="69DCA40E">
                  <wp:extent cx="5320643" cy="2811658"/>
                  <wp:effectExtent l="0" t="0" r="0" b="8255"/>
                  <wp:docPr id="14504366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2423" cy="2817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14543B" w14:textId="0EBB1F53" w:rsidR="00F45257" w:rsidRPr="00EA202D" w:rsidRDefault="00F45257" w:rsidP="00EA202D">
            <w:pPr>
              <w:rPr>
                <w:sz w:val="20"/>
              </w:rPr>
            </w:pPr>
          </w:p>
        </w:tc>
      </w:tr>
      <w:tr w:rsidR="00F45257" w:rsidRPr="00BD389E" w14:paraId="23BA8BD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D81B2F0" w14:textId="65110A60" w:rsidR="00F45257" w:rsidRDefault="00F45257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PO is Released</w:t>
            </w:r>
          </w:p>
        </w:tc>
      </w:tr>
      <w:tr w:rsidR="000715AA" w:rsidRPr="00BD389E" w14:paraId="7E82E0F7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D672DB8" w14:textId="3FB08628" w:rsidR="00314114" w:rsidRDefault="00F04E66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17889E" wp14:editId="5FFB8761">
                  <wp:extent cx="5312209" cy="3320201"/>
                  <wp:effectExtent l="0" t="0" r="3175" b="0"/>
                  <wp:docPr id="18289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9678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552" cy="332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5BD0">
              <w:rPr>
                <w:sz w:val="20"/>
              </w:rPr>
              <w:br/>
            </w:r>
          </w:p>
          <w:p w14:paraId="3A5C6750" w14:textId="6D2EFFCA" w:rsidR="00314114" w:rsidRDefault="00AA69D2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F17D986" wp14:editId="248DA7D6">
                  <wp:extent cx="5257444" cy="3285972"/>
                  <wp:effectExtent l="0" t="0" r="635" b="0"/>
                  <wp:docPr id="770163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16308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308" cy="329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621FD" w14:textId="15FD3798" w:rsidR="000715AA" w:rsidRPr="00AA69D2" w:rsidRDefault="000715AA" w:rsidP="00AA69D2">
            <w:pPr>
              <w:rPr>
                <w:sz w:val="20"/>
              </w:rPr>
            </w:pPr>
          </w:p>
        </w:tc>
      </w:tr>
      <w:tr w:rsidR="005B40D6" w:rsidRPr="00BD389E" w14:paraId="100C30C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F74D496" w14:textId="4D4B9422" w:rsidR="005B40D6" w:rsidRDefault="00314114" w:rsidP="00314114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Adding second line item in the PO –</w:t>
            </w:r>
            <w:r w:rsidR="009B5B51">
              <w:rPr>
                <w:sz w:val="20"/>
              </w:rPr>
              <w:t xml:space="preserve"> </w:t>
            </w:r>
            <w:r>
              <w:rPr>
                <w:sz w:val="20"/>
              </w:rPr>
              <w:t>and new workflow will retrigger</w:t>
            </w:r>
          </w:p>
        </w:tc>
      </w:tr>
      <w:tr w:rsidR="005B40D6" w:rsidRPr="00BD389E" w14:paraId="4816F233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271E6B5" w14:textId="0E34CAF6" w:rsidR="005B40D6" w:rsidRDefault="00203265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5AF83E" wp14:editId="2A1BE5A7">
                  <wp:extent cx="5304386" cy="3315311"/>
                  <wp:effectExtent l="0" t="0" r="0" b="0"/>
                  <wp:docPr id="1326476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7677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892" cy="3323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D4258" w14:textId="6396F552" w:rsidR="00B33818" w:rsidRDefault="00B33818" w:rsidP="000715AA">
            <w:pPr>
              <w:pStyle w:val="ListParagraph"/>
              <w:rPr>
                <w:sz w:val="20"/>
              </w:rPr>
            </w:pPr>
          </w:p>
        </w:tc>
      </w:tr>
      <w:tr w:rsidR="005B40D6" w:rsidRPr="00BD389E" w14:paraId="0A2966F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5842919" w14:textId="4B07E1F8" w:rsidR="005B40D6" w:rsidRDefault="00314114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 xml:space="preserve">New Mail Notification </w:t>
            </w:r>
            <w:r w:rsidR="009B5B51">
              <w:rPr>
                <w:sz w:val="20"/>
              </w:rPr>
              <w:t>Will</w:t>
            </w:r>
            <w:r>
              <w:rPr>
                <w:sz w:val="20"/>
              </w:rPr>
              <w:t xml:space="preserve"> Trigger and BTP inbox notification is received to select the expert</w:t>
            </w:r>
          </w:p>
        </w:tc>
      </w:tr>
      <w:tr w:rsidR="005B40D6" w:rsidRPr="00BD389E" w14:paraId="5BA9333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CE60B16" w14:textId="46D37F56" w:rsidR="005B40D6" w:rsidRDefault="00E434F5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AC8CE79" wp14:editId="0243CA0E">
                  <wp:extent cx="5129791" cy="3206187"/>
                  <wp:effectExtent l="0" t="0" r="0" b="0"/>
                  <wp:docPr id="737555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5586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384" cy="3213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5080D" w14:textId="0B45F5DD" w:rsidR="00314114" w:rsidRDefault="00314114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730B6807" w14:textId="5E5052D7" w:rsidR="00314114" w:rsidRDefault="00321C8C" w:rsidP="00314114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86D7AC" wp14:editId="5CB6CB1A">
                  <wp:extent cx="5314984" cy="3321935"/>
                  <wp:effectExtent l="0" t="0" r="0" b="0"/>
                  <wp:docPr id="1437765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6560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273" cy="332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914A1" w14:textId="0874B3C0" w:rsidR="00423949" w:rsidRPr="00314114" w:rsidRDefault="00423949" w:rsidP="00314114">
            <w:pPr>
              <w:pStyle w:val="ListParagraph"/>
              <w:rPr>
                <w:b w:val="0"/>
                <w:bCs w:val="0"/>
                <w:sz w:val="20"/>
              </w:rPr>
            </w:pPr>
          </w:p>
        </w:tc>
      </w:tr>
      <w:tr w:rsidR="005B40D6" w:rsidRPr="00BD389E" w14:paraId="404AB53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4B14903" w14:textId="7011F842" w:rsidR="005B40D6" w:rsidRDefault="00F90ADA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PO creator - </w:t>
            </w:r>
            <w:r w:rsidR="00314114">
              <w:rPr>
                <w:sz w:val="20"/>
              </w:rPr>
              <w:t>Change the Value of 1</w:t>
            </w:r>
            <w:r w:rsidR="00314114" w:rsidRPr="00314114">
              <w:rPr>
                <w:sz w:val="20"/>
                <w:vertAlign w:val="superscript"/>
              </w:rPr>
              <w:t>st</w:t>
            </w:r>
            <w:r w:rsidR="00314114">
              <w:rPr>
                <w:sz w:val="20"/>
              </w:rPr>
              <w:t xml:space="preserve"> Line item </w:t>
            </w:r>
            <w:r w:rsidR="009B5B51">
              <w:rPr>
                <w:sz w:val="20"/>
              </w:rPr>
              <w:t>(Any</w:t>
            </w:r>
            <w:r w:rsidR="00314114">
              <w:rPr>
                <w:sz w:val="20"/>
              </w:rPr>
              <w:t xml:space="preserve"> line item) to retrigger the new notification</w:t>
            </w:r>
          </w:p>
        </w:tc>
      </w:tr>
      <w:tr w:rsidR="005B40D6" w:rsidRPr="00BD389E" w14:paraId="4BA34797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7BCE49A" w14:textId="16389B12" w:rsidR="00314114" w:rsidRDefault="009A4485" w:rsidP="00314114">
            <w:pPr>
              <w:pStyle w:val="ListParagraph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4A1AC1A" wp14:editId="59CBA45D">
                  <wp:extent cx="5287204" cy="3304572"/>
                  <wp:effectExtent l="0" t="0" r="8890" b="0"/>
                  <wp:docPr id="1470706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0628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430" cy="330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61A10" w14:textId="74BC7F13" w:rsidR="004C2F2D" w:rsidRDefault="004C2F2D" w:rsidP="00314114">
            <w:pPr>
              <w:pStyle w:val="ListParagraph"/>
              <w:rPr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Quantity has </w:t>
            </w:r>
            <w:r w:rsidR="00D1195B">
              <w:rPr>
                <w:b w:val="0"/>
                <w:bCs w:val="0"/>
                <w:sz w:val="20"/>
              </w:rPr>
              <w:t>increased</w:t>
            </w:r>
            <w:r>
              <w:rPr>
                <w:b w:val="0"/>
                <w:bCs w:val="0"/>
                <w:sz w:val="20"/>
              </w:rPr>
              <w:t xml:space="preserve"> to 2PC.</w:t>
            </w:r>
          </w:p>
          <w:p w14:paraId="58C9AA9E" w14:textId="055930BE" w:rsidR="004C2F2D" w:rsidRPr="00314114" w:rsidRDefault="004C2F2D" w:rsidP="00314114">
            <w:pPr>
              <w:pStyle w:val="ListParagraph"/>
              <w:rPr>
                <w:b w:val="0"/>
                <w:bCs w:val="0"/>
                <w:sz w:val="20"/>
              </w:rPr>
            </w:pPr>
          </w:p>
        </w:tc>
      </w:tr>
      <w:tr w:rsidR="00314114" w:rsidRPr="00BD389E" w14:paraId="3147D06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4A0A0DB" w14:textId="3A8BC653" w:rsidR="00314114" w:rsidRDefault="00314114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New Mail with Updated value will be retriggered</w:t>
            </w:r>
            <w:r w:rsidR="00F90ADA">
              <w:rPr>
                <w:sz w:val="20"/>
              </w:rPr>
              <w:t xml:space="preserve"> and BTP notification to select the Expert</w:t>
            </w:r>
          </w:p>
        </w:tc>
      </w:tr>
      <w:tr w:rsidR="00314114" w:rsidRPr="00BD389E" w14:paraId="2D86E22E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7755954" w14:textId="3EDA2C03" w:rsidR="00314114" w:rsidRDefault="005B6981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D747CE" wp14:editId="0C9ADBB8">
                  <wp:extent cx="5324243" cy="3327722"/>
                  <wp:effectExtent l="0" t="0" r="0" b="6350"/>
                  <wp:docPr id="200004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04749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317" cy="3332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544A3" w14:textId="270C9E82" w:rsidR="006D58BA" w:rsidRDefault="006D58BA" w:rsidP="000715AA">
            <w:pPr>
              <w:pStyle w:val="ListParagraph"/>
              <w:rPr>
                <w:sz w:val="20"/>
              </w:rPr>
            </w:pPr>
          </w:p>
        </w:tc>
      </w:tr>
      <w:tr w:rsidR="00314114" w:rsidRPr="00BD389E" w14:paraId="7B850F8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E49AD2A" w14:textId="6799A773" w:rsidR="00314114" w:rsidRDefault="00F90ADA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Select the Expert and Approve the PO as PO creator</w:t>
            </w:r>
          </w:p>
        </w:tc>
      </w:tr>
      <w:tr w:rsidR="00314114" w:rsidRPr="00BD389E" w14:paraId="415C9934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86F8029" w14:textId="4F4E031E" w:rsidR="00314114" w:rsidRDefault="005B6981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EDA6A90" wp14:editId="364F11AB">
                  <wp:extent cx="5203868" cy="3252486"/>
                  <wp:effectExtent l="0" t="0" r="0" b="5080"/>
                  <wp:docPr id="773854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85485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734" cy="326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1591F" w14:textId="77777777" w:rsidR="00F90ADA" w:rsidRDefault="00F90ADA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73A0C9A5" w14:textId="77777777" w:rsidR="00F90ADA" w:rsidRDefault="00F90ADA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 xml:space="preserve">A Mail will be received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PO creator after selection of Expert</w:t>
            </w:r>
          </w:p>
          <w:p w14:paraId="0678BB05" w14:textId="5AD17DEC" w:rsidR="00F90ADA" w:rsidRDefault="003576F8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D8A106" wp14:editId="4A044CA8">
                  <wp:extent cx="5324243" cy="3327722"/>
                  <wp:effectExtent l="0" t="0" r="0" b="6350"/>
                  <wp:docPr id="1519415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15864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861" cy="333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5772D" w14:textId="3008C64B" w:rsidR="00F90ADA" w:rsidRDefault="00F90ADA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56EFF49A" w14:textId="21FD72C2" w:rsidR="00F90ADA" w:rsidRDefault="003576F8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328508D" wp14:editId="7A7BD5CC">
                  <wp:extent cx="5250166" cy="3281423"/>
                  <wp:effectExtent l="0" t="0" r="8255" b="0"/>
                  <wp:docPr id="2053796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79671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824" cy="3287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5E419" w14:textId="5BAC00D0" w:rsidR="00F90ADA" w:rsidRDefault="00F90ADA" w:rsidP="000715AA">
            <w:pPr>
              <w:pStyle w:val="ListParagraph"/>
              <w:rPr>
                <w:sz w:val="20"/>
              </w:rPr>
            </w:pPr>
          </w:p>
        </w:tc>
      </w:tr>
      <w:tr w:rsidR="00F90ADA" w:rsidRPr="00BD389E" w14:paraId="729D4DE6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57DB533" w14:textId="1A14D041" w:rsidR="00F90ADA" w:rsidRDefault="00F90ADA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Expert Receive the Email Notification and BTP inbox Notification</w:t>
            </w:r>
          </w:p>
        </w:tc>
      </w:tr>
      <w:tr w:rsidR="00F90ADA" w:rsidRPr="00BD389E" w14:paraId="13ABB842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DF8DF93" w14:textId="4CF2E664" w:rsidR="00F90ADA" w:rsidRDefault="00C5598D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C5598D">
              <w:rPr>
                <w:noProof/>
                <w:sz w:val="20"/>
              </w:rPr>
              <w:lastRenderedPageBreak/>
              <w:drawing>
                <wp:inline distT="0" distB="0" distL="0" distR="0" wp14:anchorId="1D7D6153" wp14:editId="7B07335C">
                  <wp:extent cx="5339465" cy="2488557"/>
                  <wp:effectExtent l="0" t="0" r="0" b="7620"/>
                  <wp:docPr id="1246494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49462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413" cy="249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10C52" w14:textId="77777777" w:rsidR="00F90ADA" w:rsidRDefault="00F90ADA" w:rsidP="000715AA">
            <w:pPr>
              <w:pStyle w:val="ListParagraph"/>
              <w:rPr>
                <w:sz w:val="20"/>
              </w:rPr>
            </w:pPr>
          </w:p>
          <w:p w14:paraId="05C66152" w14:textId="5FBEE4A4" w:rsidR="00D9447A" w:rsidRDefault="00E87E91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E87E91">
              <w:rPr>
                <w:noProof/>
                <w:sz w:val="20"/>
              </w:rPr>
              <w:drawing>
                <wp:inline distT="0" distB="0" distL="0" distR="0" wp14:anchorId="39564A8F" wp14:editId="1FD33CF1">
                  <wp:extent cx="5268243" cy="2691113"/>
                  <wp:effectExtent l="0" t="0" r="0" b="0"/>
                  <wp:docPr id="725789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8911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044" cy="2697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FF58B" w14:textId="7B623560" w:rsidR="00F90ADA" w:rsidRDefault="00F90ADA" w:rsidP="000715AA">
            <w:pPr>
              <w:pStyle w:val="ListParagraph"/>
              <w:rPr>
                <w:sz w:val="20"/>
              </w:rPr>
            </w:pPr>
          </w:p>
        </w:tc>
      </w:tr>
      <w:tr w:rsidR="00F90ADA" w:rsidRPr="00BD389E" w14:paraId="2C4F1CD8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D6B66AF" w14:textId="54FE2584" w:rsidR="00F90ADA" w:rsidRDefault="00661402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Expert Changes the value and Again the PO workflow will be retriggered</w:t>
            </w:r>
          </w:p>
        </w:tc>
      </w:tr>
      <w:tr w:rsidR="00F90ADA" w:rsidRPr="00BD389E" w14:paraId="3F02964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9FF233F" w14:textId="35DF9662" w:rsidR="00F90ADA" w:rsidRDefault="009305DA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9305DA">
              <w:rPr>
                <w:noProof/>
                <w:sz w:val="20"/>
              </w:rPr>
              <w:drawing>
                <wp:inline distT="0" distB="0" distL="0" distR="0" wp14:anchorId="5D98EBB7" wp14:editId="02738C75">
                  <wp:extent cx="5307348" cy="2720051"/>
                  <wp:effectExtent l="0" t="0" r="7620" b="4445"/>
                  <wp:docPr id="202171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71194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142" cy="2725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FCFC5" w14:textId="71C05BB3" w:rsidR="00B22BFE" w:rsidRPr="00730342" w:rsidRDefault="00B22BFE" w:rsidP="00730342">
            <w:pPr>
              <w:rPr>
                <w:sz w:val="20"/>
              </w:rPr>
            </w:pPr>
          </w:p>
        </w:tc>
      </w:tr>
      <w:tr w:rsidR="00F90ADA" w:rsidRPr="00BD389E" w14:paraId="7D58F988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994D26A" w14:textId="5CDF5ACD" w:rsidR="00F90ADA" w:rsidRDefault="00B22BFE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 xml:space="preserve">PO </w:t>
            </w:r>
            <w:r w:rsidR="009B5B51">
              <w:rPr>
                <w:sz w:val="20"/>
              </w:rPr>
              <w:t>creator:</w:t>
            </w:r>
            <w:r>
              <w:rPr>
                <w:sz w:val="20"/>
              </w:rPr>
              <w:t xml:space="preserve"> A New </w:t>
            </w:r>
            <w:r w:rsidR="00730342">
              <w:rPr>
                <w:sz w:val="20"/>
              </w:rPr>
              <w:t>Workflow</w:t>
            </w:r>
            <w:r>
              <w:rPr>
                <w:sz w:val="20"/>
              </w:rPr>
              <w:t xml:space="preserve"> will be Retriggered, select the Expert and approve the PO</w:t>
            </w:r>
          </w:p>
        </w:tc>
      </w:tr>
      <w:tr w:rsidR="00B22BFE" w:rsidRPr="00BD389E" w14:paraId="005D4000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7A58B8E" w14:textId="057008DE" w:rsidR="00B22BFE" w:rsidRDefault="00B5749D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10DC87" wp14:editId="4D372563">
                  <wp:extent cx="5352021" cy="3345084"/>
                  <wp:effectExtent l="0" t="0" r="1270" b="8255"/>
                  <wp:docPr id="1061082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08245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031" cy="334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4D646" w14:textId="77777777" w:rsidR="00B22BFE" w:rsidRDefault="00B22BFE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330AD576" w14:textId="0A997BC2" w:rsidR="00B22BFE" w:rsidRDefault="007A5181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D2D836A" wp14:editId="71DA61A5">
                  <wp:extent cx="5305723" cy="3316147"/>
                  <wp:effectExtent l="0" t="0" r="9525" b="0"/>
                  <wp:docPr id="827282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28278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313" cy="332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3987E" w14:textId="77777777" w:rsidR="00B22BFE" w:rsidRDefault="00B22BFE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668D5593" w14:textId="3D8D9F70" w:rsidR="00B22BFE" w:rsidRDefault="007A5181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2A60BA" wp14:editId="2225F7B5">
                  <wp:extent cx="5185350" cy="3240912"/>
                  <wp:effectExtent l="0" t="0" r="0" b="0"/>
                  <wp:docPr id="84309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0957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542" cy="3247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BD376" w14:textId="77777777" w:rsidR="00B22BFE" w:rsidRDefault="00B22BFE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5E3DC657" w14:textId="4AEBE7B8" w:rsidR="00B22BFE" w:rsidRDefault="00D96906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256864" wp14:editId="2A898E61">
                  <wp:extent cx="5194609" cy="3246699"/>
                  <wp:effectExtent l="0" t="0" r="6350" b="0"/>
                  <wp:docPr id="1101775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7552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828" cy="3253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27AC8" w14:textId="588B8385" w:rsidR="001D135B" w:rsidRDefault="001D135B" w:rsidP="000715AA">
            <w:pPr>
              <w:pStyle w:val="ListParagraph"/>
              <w:rPr>
                <w:sz w:val="20"/>
              </w:rPr>
            </w:pPr>
          </w:p>
        </w:tc>
      </w:tr>
      <w:tr w:rsidR="00B22BFE" w:rsidRPr="00BD389E" w14:paraId="7347EEAF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B8E75C0" w14:textId="075428F8" w:rsidR="00B22BFE" w:rsidRDefault="00B22BFE" w:rsidP="000715AA">
            <w:pPr>
              <w:pStyle w:val="ListParagraph"/>
              <w:rPr>
                <w:sz w:val="20"/>
              </w:rPr>
            </w:pPr>
            <w:proofErr w:type="gramStart"/>
            <w:r>
              <w:rPr>
                <w:sz w:val="20"/>
              </w:rPr>
              <w:lastRenderedPageBreak/>
              <w:t>Expert</w:t>
            </w:r>
            <w:proofErr w:type="gramEnd"/>
            <w:r>
              <w:rPr>
                <w:sz w:val="20"/>
              </w:rPr>
              <w:t xml:space="preserve"> receive mail and BTP notification, Expert Approves the PO</w:t>
            </w:r>
          </w:p>
        </w:tc>
      </w:tr>
      <w:tr w:rsidR="00B22BFE" w:rsidRPr="00BD389E" w14:paraId="5F9632DD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0B6F30DB" w14:textId="46903D59" w:rsidR="00B22BFE" w:rsidRDefault="00FA7ECD" w:rsidP="000715AA">
            <w:pPr>
              <w:pStyle w:val="ListParagraph"/>
              <w:rPr>
                <w:sz w:val="20"/>
              </w:rPr>
            </w:pPr>
            <w:r w:rsidRPr="00FA7ECD">
              <w:rPr>
                <w:noProof/>
                <w:sz w:val="20"/>
              </w:rPr>
              <w:lastRenderedPageBreak/>
              <w:drawing>
                <wp:inline distT="0" distB="0" distL="0" distR="0" wp14:anchorId="268E5DF8" wp14:editId="19E9A58D">
                  <wp:extent cx="5279193" cy="2407535"/>
                  <wp:effectExtent l="0" t="0" r="0" b="0"/>
                  <wp:docPr id="1830811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81156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029" cy="241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C3014" w14:textId="77777777" w:rsidR="00406774" w:rsidRDefault="00406774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1D4309BF" w14:textId="7E802CE4" w:rsidR="00B22BFE" w:rsidRDefault="00B31B11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B31B11">
              <w:rPr>
                <w:noProof/>
                <w:sz w:val="20"/>
              </w:rPr>
              <w:drawing>
                <wp:inline distT="0" distB="0" distL="0" distR="0" wp14:anchorId="164726F5" wp14:editId="61CC31A6">
                  <wp:extent cx="5253932" cy="2662177"/>
                  <wp:effectExtent l="0" t="0" r="4445" b="5080"/>
                  <wp:docPr id="283478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47874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63" cy="2668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C577" w14:textId="514D94C0" w:rsidR="00B22BFE" w:rsidRDefault="00B22BFE" w:rsidP="000715AA">
            <w:pPr>
              <w:pStyle w:val="ListParagraph"/>
              <w:rPr>
                <w:sz w:val="20"/>
              </w:rPr>
            </w:pPr>
          </w:p>
        </w:tc>
      </w:tr>
      <w:tr w:rsidR="00B22BFE" w:rsidRPr="00BD389E" w14:paraId="5770F70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A4D02CA" w14:textId="4EA96EF5" w:rsidR="00B22BFE" w:rsidRDefault="00B22BFE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t>Functional Approver receive Email and BTP notification</w:t>
            </w:r>
          </w:p>
        </w:tc>
      </w:tr>
      <w:tr w:rsidR="00B22BFE" w:rsidRPr="00BD389E" w14:paraId="0BB5B26B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62A5B16A" w14:textId="2AC9CE83" w:rsidR="00B22BFE" w:rsidRDefault="00973BF7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973BF7">
              <w:rPr>
                <w:noProof/>
                <w:sz w:val="20"/>
              </w:rPr>
              <w:drawing>
                <wp:inline distT="0" distB="0" distL="0" distR="0" wp14:anchorId="1B045494" wp14:editId="25FFF8AD">
                  <wp:extent cx="5311022" cy="2476982"/>
                  <wp:effectExtent l="0" t="0" r="4445" b="0"/>
                  <wp:docPr id="1384356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35682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097" cy="248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85536" w14:textId="77777777" w:rsidR="00B22BFE" w:rsidRDefault="00B22BFE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68358678" w14:textId="09AAB4AB" w:rsidR="00B22BFE" w:rsidRDefault="00A30F27" w:rsidP="000715AA">
            <w:pPr>
              <w:pStyle w:val="ListParagraph"/>
              <w:rPr>
                <w:b w:val="0"/>
                <w:bCs w:val="0"/>
                <w:sz w:val="20"/>
              </w:rPr>
            </w:pPr>
            <w:r w:rsidRPr="00A30F27">
              <w:rPr>
                <w:noProof/>
                <w:sz w:val="20"/>
              </w:rPr>
              <w:lastRenderedPageBreak/>
              <w:drawing>
                <wp:inline distT="0" distB="0" distL="0" distR="0" wp14:anchorId="74E1B69F" wp14:editId="762C6CC5">
                  <wp:extent cx="5256976" cy="2471195"/>
                  <wp:effectExtent l="0" t="0" r="1270" b="5715"/>
                  <wp:docPr id="109654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54181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70" cy="247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DD01C" w14:textId="2DFE158E" w:rsidR="009C638B" w:rsidRDefault="009C638B" w:rsidP="000715AA">
            <w:pPr>
              <w:pStyle w:val="ListParagraph"/>
              <w:rPr>
                <w:sz w:val="20"/>
              </w:rPr>
            </w:pPr>
          </w:p>
        </w:tc>
      </w:tr>
      <w:tr w:rsidR="00B22BFE" w:rsidRPr="00BD389E" w14:paraId="76AF8191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D58E756" w14:textId="473D206C" w:rsidR="00B22BFE" w:rsidRDefault="00B22BFE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Commercial Approver receive Email and BTP Notification</w:t>
            </w:r>
          </w:p>
        </w:tc>
      </w:tr>
      <w:tr w:rsidR="00B22BFE" w:rsidRPr="00BD389E" w14:paraId="4901E3CA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EEA6D61" w14:textId="6A87A42A" w:rsidR="0066212C" w:rsidRPr="0066212C" w:rsidRDefault="0066212C" w:rsidP="0066212C">
            <w:pPr>
              <w:pStyle w:val="ListParagraph"/>
              <w:rPr>
                <w:sz w:val="20"/>
              </w:rPr>
            </w:pPr>
            <w:r w:rsidRPr="0066212C">
              <w:rPr>
                <w:noProof/>
                <w:sz w:val="20"/>
              </w:rPr>
              <w:drawing>
                <wp:inline distT="0" distB="0" distL="0" distR="0" wp14:anchorId="6BAE75CF" wp14:editId="6837041C">
                  <wp:extent cx="5350518" cy="3003631"/>
                  <wp:effectExtent l="0" t="0" r="2540" b="6350"/>
                  <wp:docPr id="105642467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7996" cy="3007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02310" w14:textId="6AE52CF1" w:rsidR="00BB5928" w:rsidRPr="00BB5928" w:rsidRDefault="00BB5928" w:rsidP="00BB5928">
            <w:pPr>
              <w:pStyle w:val="ListParagraph"/>
              <w:rPr>
                <w:sz w:val="20"/>
              </w:rPr>
            </w:pPr>
          </w:p>
          <w:p w14:paraId="08A5D726" w14:textId="649E287E" w:rsidR="001B6F5C" w:rsidRPr="001B6F5C" w:rsidRDefault="001B6F5C" w:rsidP="001B6F5C">
            <w:pPr>
              <w:pStyle w:val="ListParagraph"/>
              <w:rPr>
                <w:sz w:val="20"/>
              </w:rPr>
            </w:pPr>
            <w:r w:rsidRPr="001B6F5C">
              <w:rPr>
                <w:noProof/>
                <w:sz w:val="20"/>
              </w:rPr>
              <w:drawing>
                <wp:inline distT="0" distB="0" distL="0" distR="0" wp14:anchorId="425D1971" wp14:editId="774C57E2">
                  <wp:extent cx="5340207" cy="2997843"/>
                  <wp:effectExtent l="0" t="0" r="0" b="0"/>
                  <wp:docPr id="196258980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5437" cy="3000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C1908" w14:textId="74F9FFAD" w:rsidR="00732315" w:rsidRPr="00732315" w:rsidRDefault="00732315" w:rsidP="00732315">
            <w:pPr>
              <w:pStyle w:val="ListParagraph"/>
              <w:rPr>
                <w:sz w:val="20"/>
              </w:rPr>
            </w:pPr>
          </w:p>
          <w:p w14:paraId="1C216A90" w14:textId="77777777" w:rsidR="00B22BFE" w:rsidRPr="00433E7D" w:rsidRDefault="00B22BFE" w:rsidP="00433E7D">
            <w:pPr>
              <w:rPr>
                <w:sz w:val="20"/>
              </w:rPr>
            </w:pPr>
          </w:p>
        </w:tc>
      </w:tr>
      <w:tr w:rsidR="008F7224" w:rsidRPr="00BD389E" w14:paraId="3C048814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14FFFFC9" w14:textId="5833616C" w:rsidR="008F7224" w:rsidRDefault="008F7224" w:rsidP="000715AA">
            <w:pPr>
              <w:pStyle w:val="ListParagraph"/>
              <w:rPr>
                <w:sz w:val="20"/>
              </w:rPr>
            </w:pPr>
            <w:r>
              <w:rPr>
                <w:sz w:val="20"/>
              </w:rPr>
              <w:lastRenderedPageBreak/>
              <w:t>PO Has been Released</w:t>
            </w:r>
          </w:p>
        </w:tc>
      </w:tr>
      <w:tr w:rsidR="00B22BFE" w:rsidRPr="00BD389E" w14:paraId="22AE8121" w14:textId="77777777" w:rsidTr="00AA56D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262602E5" w14:textId="79ACBC16" w:rsidR="00B22BFE" w:rsidRDefault="00A353D4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2B89352" wp14:editId="0CE7330E">
                  <wp:extent cx="5296463" cy="3310359"/>
                  <wp:effectExtent l="0" t="0" r="0" b="4445"/>
                  <wp:docPr id="1742613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613208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351" cy="3323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DC9B1" w14:textId="77777777" w:rsidR="00433E7D" w:rsidRDefault="00433E7D" w:rsidP="000715AA">
            <w:pPr>
              <w:pStyle w:val="ListParagraph"/>
              <w:rPr>
                <w:b w:val="0"/>
                <w:bCs w:val="0"/>
                <w:sz w:val="20"/>
              </w:rPr>
            </w:pPr>
          </w:p>
          <w:p w14:paraId="0E02B332" w14:textId="1B6F5301" w:rsidR="00433E7D" w:rsidRDefault="008579C4" w:rsidP="000715AA">
            <w:pPr>
              <w:pStyle w:val="ListParagraph"/>
              <w:rPr>
                <w:b w:val="0"/>
                <w:bCs w:val="0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8D005F0" wp14:editId="1E7AA6B3">
                  <wp:extent cx="5324243" cy="3327722"/>
                  <wp:effectExtent l="0" t="0" r="0" b="6350"/>
                  <wp:docPr id="279617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1792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964" cy="333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5722" w14:textId="6D5783AB" w:rsidR="00433E7D" w:rsidRDefault="00433E7D" w:rsidP="000715AA">
            <w:pPr>
              <w:pStyle w:val="ListParagraph"/>
              <w:rPr>
                <w:sz w:val="20"/>
              </w:rPr>
            </w:pPr>
          </w:p>
        </w:tc>
      </w:tr>
      <w:tr w:rsidR="008579C4" w:rsidRPr="00084BDE" w14:paraId="5D07C9FC" w14:textId="77777777" w:rsidTr="0081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6" w:type="dxa"/>
          </w:tcPr>
          <w:p w14:paraId="0AC4E8FF" w14:textId="77777777" w:rsidR="000715AA" w:rsidRPr="00C762BA" w:rsidRDefault="000715AA" w:rsidP="000715AA">
            <w:pPr>
              <w:pStyle w:val="ListParagraph"/>
              <w:ind w:left="0"/>
              <w:rPr>
                <w:b w:val="0"/>
                <w:color w:val="86BB40" w:themeColor="accent2"/>
                <w:sz w:val="20"/>
              </w:rPr>
            </w:pPr>
            <w:proofErr w:type="gramStart"/>
            <w:r w:rsidRPr="00C762BA">
              <w:rPr>
                <w:bCs w:val="0"/>
                <w:color w:val="86BB40" w:themeColor="accent2"/>
                <w:sz w:val="20"/>
              </w:rPr>
              <w:t>Test</w:t>
            </w:r>
            <w:proofErr w:type="gramEnd"/>
            <w:r w:rsidRPr="00C762BA">
              <w:rPr>
                <w:bCs w:val="0"/>
                <w:color w:val="86BB40" w:themeColor="accent2"/>
                <w:sz w:val="20"/>
              </w:rPr>
              <w:t xml:space="preserve"> was successful</w:t>
            </w:r>
          </w:p>
          <w:p w14:paraId="3F2B3290" w14:textId="77777777" w:rsidR="000715AA" w:rsidRPr="00084BDE" w:rsidRDefault="000715AA" w:rsidP="000715AA">
            <w:pPr>
              <w:pStyle w:val="ListParagraph"/>
              <w:ind w:left="0"/>
              <w:rPr>
                <w:b w:val="0"/>
                <w:sz w:val="20"/>
              </w:rPr>
            </w:pPr>
            <w:r w:rsidRPr="00C762BA">
              <w:rPr>
                <w:b w:val="0"/>
                <w:color w:val="86BB40" w:themeColor="accent2"/>
                <w:sz w:val="20"/>
              </w:rPr>
              <w:t>Please attach a screenshot of the result and of any documents output.</w:t>
            </w:r>
          </w:p>
        </w:tc>
        <w:tc>
          <w:tcPr>
            <w:tcW w:w="2402" w:type="dxa"/>
            <w:vAlign w:val="center"/>
          </w:tcPr>
          <w:p w14:paraId="773F936E" w14:textId="77777777" w:rsidR="000715AA" w:rsidRPr="00084BDE" w:rsidRDefault="000715AA" w:rsidP="000715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rFonts w:ascii="MS Gothic" w:eastAsia="MS Gothic" w:hAnsi="MS Gothic" w:hint="eastAsia"/>
                <w:b/>
                <w:sz w:val="20"/>
              </w:rPr>
              <w:t>☒</w:t>
            </w:r>
          </w:p>
        </w:tc>
      </w:tr>
      <w:tr w:rsidR="008579C4" w:rsidRPr="00084BDE" w14:paraId="597121B1" w14:textId="77777777" w:rsidTr="00813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6" w:type="dxa"/>
          </w:tcPr>
          <w:p w14:paraId="0EDCBF76" w14:textId="77777777" w:rsidR="000715AA" w:rsidRPr="00062731" w:rsidRDefault="000715AA" w:rsidP="000715AA">
            <w:pPr>
              <w:pStyle w:val="ListParagraph"/>
              <w:ind w:left="0"/>
              <w:rPr>
                <w:b w:val="0"/>
                <w:color w:val="F3533F" w:themeColor="accent6"/>
                <w:sz w:val="20"/>
              </w:rPr>
            </w:pPr>
            <w:proofErr w:type="gramStart"/>
            <w:r w:rsidRPr="00062731">
              <w:rPr>
                <w:bCs w:val="0"/>
                <w:color w:val="F3533F" w:themeColor="accent6"/>
                <w:sz w:val="20"/>
              </w:rPr>
              <w:t>Test</w:t>
            </w:r>
            <w:proofErr w:type="gramEnd"/>
            <w:r w:rsidRPr="00062731">
              <w:rPr>
                <w:bCs w:val="0"/>
                <w:color w:val="F3533F" w:themeColor="accent6"/>
                <w:sz w:val="20"/>
              </w:rPr>
              <w:t xml:space="preserve"> was not successful</w:t>
            </w:r>
          </w:p>
          <w:p w14:paraId="45A9CF75" w14:textId="77777777" w:rsidR="000715AA" w:rsidRPr="00062731" w:rsidRDefault="000715AA" w:rsidP="000715AA">
            <w:pPr>
              <w:pStyle w:val="ListParagraph"/>
              <w:ind w:left="0"/>
              <w:rPr>
                <w:bCs w:val="0"/>
                <w:color w:val="F3533F" w:themeColor="accent6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>Please attach a screenshot of the result and any error messages.</w:t>
            </w:r>
          </w:p>
          <w:p w14:paraId="1E88A12F" w14:textId="77777777" w:rsidR="000715AA" w:rsidRPr="00084BDE" w:rsidRDefault="000715AA" w:rsidP="000715AA">
            <w:pPr>
              <w:pStyle w:val="ListParagraph"/>
              <w:ind w:left="0"/>
              <w:rPr>
                <w:b w:val="0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 xml:space="preserve">Consider a new test. Test </w:t>
            </w:r>
            <w:proofErr w:type="gramStart"/>
            <w:r w:rsidRPr="00062731">
              <w:rPr>
                <w:b w:val="0"/>
                <w:color w:val="F3533F" w:themeColor="accent6"/>
                <w:sz w:val="20"/>
              </w:rPr>
              <w:t>document</w:t>
            </w:r>
            <w:proofErr w:type="gramEnd"/>
            <w:r w:rsidRPr="00062731">
              <w:rPr>
                <w:b w:val="0"/>
                <w:color w:val="F3533F" w:themeColor="accent6"/>
                <w:sz w:val="20"/>
              </w:rPr>
              <w:t xml:space="preserve"> should be enhanced by another test case.</w:t>
            </w:r>
          </w:p>
        </w:tc>
        <w:tc>
          <w:tcPr>
            <w:tcW w:w="2402" w:type="dxa"/>
            <w:vAlign w:val="center"/>
          </w:tcPr>
          <w:p w14:paraId="7A9C4E34" w14:textId="77777777" w:rsidR="000715AA" w:rsidRPr="00084BDE" w:rsidRDefault="000715AA" w:rsidP="000715AA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rFonts w:ascii="MS Gothic" w:eastAsia="MS Gothic" w:hAnsi="MS Gothic" w:hint="eastAsia"/>
                <w:b/>
                <w:sz w:val="20"/>
              </w:rPr>
              <w:t>☐</w:t>
            </w:r>
          </w:p>
        </w:tc>
      </w:tr>
    </w:tbl>
    <w:p w14:paraId="01571755" w14:textId="77777777" w:rsidR="00D92117" w:rsidRDefault="00D92117" w:rsidP="00B34FD1"/>
    <w:p w14:paraId="5153A0A8" w14:textId="77777777" w:rsidR="0083481E" w:rsidRDefault="0083481E" w:rsidP="00B34FD1"/>
    <w:p w14:paraId="187C5EB7" w14:textId="77777777" w:rsidR="0083481E" w:rsidRDefault="0083481E" w:rsidP="00B34FD1"/>
    <w:sectPr w:rsidR="0083481E" w:rsidSect="0083481E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7" w:h="16839" w:code="9"/>
      <w:pgMar w:top="720" w:right="1440" w:bottom="1440" w:left="992" w:header="0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558EB" w14:textId="77777777" w:rsidR="006B1E98" w:rsidRDefault="006B1E98">
      <w:pPr>
        <w:spacing w:after="0" w:line="240" w:lineRule="auto"/>
      </w:pPr>
      <w:r>
        <w:separator/>
      </w:r>
    </w:p>
  </w:endnote>
  <w:endnote w:type="continuationSeparator" w:id="0">
    <w:p w14:paraId="2B309103" w14:textId="77777777" w:rsidR="006B1E98" w:rsidRDefault="006B1E98">
      <w:pPr>
        <w:spacing w:after="0" w:line="240" w:lineRule="auto"/>
      </w:pPr>
      <w:r>
        <w:continuationSeparator/>
      </w:r>
    </w:p>
  </w:endnote>
  <w:endnote w:type="continuationNotice" w:id="1">
    <w:p w14:paraId="579C3DC0" w14:textId="77777777" w:rsidR="006B1E98" w:rsidRDefault="006B1E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iemens Sans Global">
    <w:panose1 w:val="00000000000000000000"/>
    <w:charset w:val="80"/>
    <w:family w:val="auto"/>
    <w:pitch w:val="variable"/>
    <w:sig w:usb0="B580AEFF" w:usb1="FBDFFFFF" w:usb2="0000001E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9B152" w14:textId="77777777" w:rsidR="004373A5" w:rsidRDefault="004373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6310" w14:textId="450AAE63" w:rsidR="002A6CC7" w:rsidRPr="002A6CC7" w:rsidRDefault="00DF1145" w:rsidP="00B4614D">
    <w:pPr>
      <w:pStyle w:val="Formatvorlage1"/>
      <w:framePr w:w="0" w:hRule="auto" w:wrap="auto" w:vAnchor="margin" w:hAnchor="text" w:xAlign="left" w:yAlign="inline"/>
      <w:tabs>
        <w:tab w:val="left" w:pos="7200"/>
        <w:tab w:val="right" w:pos="9639"/>
      </w:tabs>
      <w:rPr>
        <w:rFonts w:eastAsia="Siemens Sans Global"/>
        <w:noProof/>
      </w:rPr>
    </w:pPr>
    <w:r w:rsidRPr="00135E81">
      <w:rPr>
        <w:color w:val="000000" w:themeColor="text1"/>
        <w:sz w:val="16"/>
        <w:szCs w:val="14"/>
      </w:rPr>
      <w:t>&lt;</w:t>
    </w:r>
    <w:proofErr w:type="spellStart"/>
    <w:r w:rsidRPr="00135E81">
      <w:rPr>
        <w:color w:val="000000" w:themeColor="text1"/>
        <w:sz w:val="16"/>
        <w:szCs w:val="14"/>
      </w:rPr>
      <w:t>FileName</w:t>
    </w:r>
    <w:proofErr w:type="spellEnd"/>
    <w:r w:rsidRPr="00135E81">
      <w:rPr>
        <w:color w:val="000000" w:themeColor="text1"/>
        <w:sz w:val="16"/>
        <w:szCs w:val="14"/>
      </w:rPr>
      <w:t>&gt;.docx</w:t>
    </w:r>
    <w:r w:rsidR="00CC5F34">
      <w:rPr>
        <w:rFonts w:eastAsia="Siemens Sans Global"/>
        <w:noProof/>
      </w:rPr>
      <w:tab/>
    </w:r>
    <w:r w:rsidR="00B4614D">
      <w:tab/>
    </w:r>
    <w:r w:rsidR="002A6CC7">
      <w:fldChar w:fldCharType="begin"/>
    </w:r>
    <w:r w:rsidR="002A6CC7">
      <w:instrText xml:space="preserve"> PAGE   \* MERGEFORMAT </w:instrText>
    </w:r>
    <w:r w:rsidR="002A6CC7">
      <w:fldChar w:fldCharType="separate"/>
    </w:r>
    <w:r w:rsidR="002A6CC7">
      <w:t>10</w:t>
    </w:r>
    <w:r w:rsidR="002A6CC7">
      <w:rPr>
        <w:noProof/>
      </w:rPr>
      <w:fldChar w:fldCharType="end"/>
    </w:r>
    <w:r w:rsidR="002A6CC7">
      <w:t xml:space="preserve"> of </w:t>
    </w:r>
    <w:r w:rsidR="002A6CC7">
      <w:rPr>
        <w:noProof/>
      </w:rPr>
      <w:fldChar w:fldCharType="begin"/>
    </w:r>
    <w:r w:rsidR="002A6CC7">
      <w:rPr>
        <w:noProof/>
      </w:rPr>
      <w:instrText xml:space="preserve"> NUMPAGES   \* MERGEFORMAT </w:instrText>
    </w:r>
    <w:r w:rsidR="002A6CC7">
      <w:rPr>
        <w:noProof/>
      </w:rPr>
      <w:fldChar w:fldCharType="separate"/>
    </w:r>
    <w:r w:rsidR="002A6CC7">
      <w:rPr>
        <w:noProof/>
      </w:rPr>
      <w:t>10</w:t>
    </w:r>
    <w:r w:rsidR="002A6CC7">
      <w:rPr>
        <w:noProof/>
      </w:rPr>
      <w:fldChar w:fldCharType="end"/>
    </w:r>
  </w:p>
  <w:p w14:paraId="1665B62A" w14:textId="23CFBA57" w:rsidR="00E01FA8" w:rsidRPr="00E01FA8" w:rsidRDefault="00195939" w:rsidP="00FC3C70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proofErr w:type="spellStart"/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60532C">
      <w:rPr>
        <w:rFonts w:eastAsia="Siemens Sans Global"/>
        <w:b/>
        <w:color w:val="2C283A" w:themeColor="text2"/>
        <w:sz w:val="18"/>
        <w:szCs w:val="18"/>
      </w:rPr>
      <w:t>Siemens</w:t>
    </w:r>
    <w:proofErr w:type="spellEnd"/>
    <w:r w:rsidR="0060532C">
      <w:rPr>
        <w:rFonts w:eastAsia="Siemens Sans Global"/>
        <w:b/>
        <w:color w:val="2C283A" w:themeColor="text2"/>
        <w:sz w:val="18"/>
        <w:szCs w:val="18"/>
      </w:rPr>
      <w:t xml:space="preserve">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6C04D2">
      <w:rPr>
        <w:rFonts w:eastAsia="Siemens Sans Global"/>
        <w:b/>
        <w:color w:val="2C283A" w:themeColor="text2"/>
        <w:sz w:val="18"/>
        <w:szCs w:val="18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F887" w14:textId="1499CEA4" w:rsidR="00341916" w:rsidRPr="00341916" w:rsidRDefault="00DF1145" w:rsidP="00872486">
    <w:pPr>
      <w:pStyle w:val="Formatvorlage1"/>
      <w:framePr w:w="0" w:hRule="auto" w:wrap="auto" w:vAnchor="margin" w:hAnchor="text" w:xAlign="left" w:yAlign="inline"/>
      <w:tabs>
        <w:tab w:val="left" w:pos="4536"/>
        <w:tab w:val="right" w:pos="9639"/>
      </w:tabs>
      <w:rPr>
        <w:noProof/>
      </w:rPr>
    </w:pPr>
    <w:r w:rsidRPr="00135E81">
      <w:rPr>
        <w:color w:val="000000" w:themeColor="text1"/>
        <w:sz w:val="16"/>
        <w:szCs w:val="14"/>
      </w:rPr>
      <w:t>&lt;</w:t>
    </w:r>
    <w:proofErr w:type="spellStart"/>
    <w:r w:rsidRPr="00135E81">
      <w:rPr>
        <w:color w:val="000000" w:themeColor="text1"/>
        <w:sz w:val="16"/>
        <w:szCs w:val="14"/>
      </w:rPr>
      <w:t>FileName</w:t>
    </w:r>
    <w:proofErr w:type="spellEnd"/>
    <w:r w:rsidRPr="00135E81">
      <w:rPr>
        <w:color w:val="000000" w:themeColor="text1"/>
        <w:sz w:val="16"/>
        <w:szCs w:val="14"/>
      </w:rPr>
      <w:t>&gt;</w:t>
    </w:r>
    <w:r w:rsidR="0062514A" w:rsidRPr="00135E81">
      <w:rPr>
        <w:color w:val="000000" w:themeColor="text1"/>
        <w:sz w:val="16"/>
        <w:szCs w:val="14"/>
      </w:rPr>
      <w:t>.docx</w:t>
    </w:r>
    <w:r w:rsidR="009E7448">
      <w:rPr>
        <w:rFonts w:eastAsia="Siemens Sans Global"/>
        <w:noProof/>
      </w:rPr>
      <w:tab/>
    </w:r>
    <w:r w:rsidR="009E7448">
      <w:tab/>
    </w:r>
    <w:r w:rsidR="009E7448">
      <w:fldChar w:fldCharType="begin"/>
    </w:r>
    <w:r w:rsidR="009E7448">
      <w:instrText xml:space="preserve"> PAGE   \* MERGEFORMAT </w:instrText>
    </w:r>
    <w:r w:rsidR="009E7448">
      <w:fldChar w:fldCharType="separate"/>
    </w:r>
    <w:r w:rsidR="009E7448">
      <w:t>2</w:t>
    </w:r>
    <w:r w:rsidR="009E7448">
      <w:rPr>
        <w:noProof/>
      </w:rPr>
      <w:fldChar w:fldCharType="end"/>
    </w:r>
    <w:r w:rsidR="009E7448">
      <w:t xml:space="preserve"> of </w:t>
    </w:r>
    <w:r w:rsidR="009E7448">
      <w:rPr>
        <w:noProof/>
      </w:rPr>
      <w:fldChar w:fldCharType="begin"/>
    </w:r>
    <w:r w:rsidR="009E7448">
      <w:rPr>
        <w:noProof/>
      </w:rPr>
      <w:instrText xml:space="preserve"> NUMPAGES   \* MERGEFORMAT </w:instrText>
    </w:r>
    <w:r w:rsidR="009E7448">
      <w:rPr>
        <w:noProof/>
      </w:rPr>
      <w:fldChar w:fldCharType="separate"/>
    </w:r>
    <w:r w:rsidR="009E7448">
      <w:rPr>
        <w:noProof/>
      </w:rPr>
      <w:t>3</w:t>
    </w:r>
    <w:r w:rsidR="009E7448">
      <w:rPr>
        <w:noProof/>
      </w:rPr>
      <w:fldChar w:fldCharType="end"/>
    </w:r>
  </w:p>
  <w:p w14:paraId="56954AC8" w14:textId="112D2895" w:rsidR="00341916" w:rsidRPr="00872486" w:rsidRDefault="00BB3FE9" w:rsidP="00341916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proofErr w:type="spellStart"/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9E7448">
      <w:rPr>
        <w:rFonts w:eastAsia="Siemens Sans Global"/>
        <w:b/>
        <w:color w:val="2C283A" w:themeColor="text2"/>
        <w:sz w:val="18"/>
        <w:szCs w:val="18"/>
      </w:rPr>
      <w:t>Siemens</w:t>
    </w:r>
    <w:proofErr w:type="spellEnd"/>
    <w:r w:rsidR="009E7448">
      <w:rPr>
        <w:rFonts w:eastAsia="Siemens Sans Global"/>
        <w:b/>
        <w:color w:val="2C283A" w:themeColor="text2"/>
        <w:sz w:val="18"/>
        <w:szCs w:val="18"/>
      </w:rPr>
      <w:t xml:space="preserve">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FE78F8">
      <w:rPr>
        <w:rFonts w:eastAsia="Siemens Sans Global"/>
        <w:b/>
        <w:color w:val="2C283A" w:themeColor="text2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D0A83" w14:textId="77777777" w:rsidR="006B1E98" w:rsidRDefault="006B1E98">
      <w:pPr>
        <w:spacing w:after="0" w:line="240" w:lineRule="auto"/>
      </w:pPr>
      <w:r>
        <w:separator/>
      </w:r>
    </w:p>
  </w:footnote>
  <w:footnote w:type="continuationSeparator" w:id="0">
    <w:p w14:paraId="53C6D27E" w14:textId="77777777" w:rsidR="006B1E98" w:rsidRDefault="006B1E98">
      <w:pPr>
        <w:spacing w:after="0" w:line="240" w:lineRule="auto"/>
      </w:pPr>
      <w:r>
        <w:continuationSeparator/>
      </w:r>
    </w:p>
  </w:footnote>
  <w:footnote w:type="continuationNotice" w:id="1">
    <w:p w14:paraId="6CBCC53C" w14:textId="77777777" w:rsidR="006B1E98" w:rsidRDefault="006B1E9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88B1" w14:textId="77777777" w:rsidR="004373A5" w:rsidRDefault="004373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BBC8" w14:textId="77777777" w:rsidR="004373A5" w:rsidRDefault="004373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1B88" w14:textId="2DBC6C05" w:rsidR="00CC5F34" w:rsidRDefault="004373A5" w:rsidP="00837913">
    <w:pPr>
      <w:pStyle w:val="Header"/>
      <w:ind w:left="-992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9CA380" wp14:editId="4C746A27">
              <wp:simplePos x="0" y="0"/>
              <wp:positionH relativeFrom="margin">
                <wp:align>left</wp:align>
              </wp:positionH>
              <wp:positionV relativeFrom="page">
                <wp:posOffset>928370</wp:posOffset>
              </wp:positionV>
              <wp:extent cx="6337300" cy="1593850"/>
              <wp:effectExtent l="0" t="0" r="0" b="6350"/>
              <wp:wrapNone/>
              <wp:docPr id="182842765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7300" cy="159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57AE0B" w14:textId="5BF7C10D" w:rsidR="00A345E4" w:rsidRPr="00C26E36" w:rsidRDefault="00AF2C54">
                          <w:pPr>
                            <w:rPr>
                              <w:b/>
                              <w:color w:val="FFFFFF" w:themeColor="background1"/>
                              <w:sz w:val="44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4"/>
                            </w:rPr>
                            <w:t>T</w:t>
                          </w:r>
                          <w:r w:rsidR="00DF3045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est</w:t>
                          </w:r>
                          <w:r w:rsidR="00C26E36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 </w:t>
                          </w:r>
                          <w:r w:rsidR="0060532C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do</w:t>
                          </w:r>
                          <w:r w:rsidR="00C26E36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c</w:t>
                          </w:r>
                          <w:r w:rsidR="0060532C" w:rsidRPr="00C26E36">
                            <w:rPr>
                              <w:b/>
                              <w:color w:val="FFFFFF" w:themeColor="background1"/>
                              <w:sz w:val="44"/>
                            </w:rPr>
                            <w:t>umentation</w:t>
                          </w:r>
                          <w:r w:rsidR="004373A5">
                            <w:rPr>
                              <w:b/>
                              <w:color w:val="FFFFFF" w:themeColor="background1"/>
                              <w:sz w:val="44"/>
                            </w:rPr>
                            <w:t xml:space="preserve">: </w:t>
                          </w:r>
                          <w:hyperlink r:id="rId1" w:tgtFrame="_top" w:history="1">
                            <w:r w:rsidR="004373A5" w:rsidRPr="004373A5">
                              <w:rPr>
                                <w:rStyle w:val="Hyperlink"/>
                                <w:b/>
                                <w:sz w:val="44"/>
                              </w:rPr>
                              <w:t>SX-131990 - SX_XBT_DEV_GFCLD_DIR_SX-BTP PO Change Event Handling for Direct X (MPV)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9CA38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73.1pt;width:499pt;height:125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" filled="f" stroked="f" strokeweight=".5pt">
              <v:textbox>
                <w:txbxContent>
                  <w:p w14:paraId="4F57AE0B" w14:textId="5BF7C10D" w:rsidR="00A345E4" w:rsidRPr="00C26E36" w:rsidRDefault="00AF2C54">
                    <w:pPr>
                      <w:rPr>
                        <w:b/>
                        <w:color w:val="FFFFFF" w:themeColor="background1"/>
                        <w:sz w:val="44"/>
                      </w:rPr>
                    </w:pPr>
                    <w:r>
                      <w:rPr>
                        <w:b/>
                        <w:color w:val="FFFFFF" w:themeColor="background1"/>
                        <w:sz w:val="44"/>
                      </w:rPr>
                      <w:t>T</w:t>
                    </w:r>
                    <w:r w:rsidR="00DF3045" w:rsidRPr="00C26E36">
                      <w:rPr>
                        <w:b/>
                        <w:color w:val="FFFFFF" w:themeColor="background1"/>
                        <w:sz w:val="44"/>
                      </w:rPr>
                      <w:t>est</w:t>
                    </w:r>
                    <w:r w:rsidR="00C26E36" w:rsidRPr="00C26E36">
                      <w:rPr>
                        <w:b/>
                        <w:color w:val="FFFFFF" w:themeColor="background1"/>
                        <w:sz w:val="44"/>
                      </w:rPr>
                      <w:t xml:space="preserve"> </w:t>
                    </w:r>
                    <w:r w:rsidR="0060532C" w:rsidRPr="00C26E36">
                      <w:rPr>
                        <w:b/>
                        <w:color w:val="FFFFFF" w:themeColor="background1"/>
                        <w:sz w:val="44"/>
                      </w:rPr>
                      <w:t>do</w:t>
                    </w:r>
                    <w:r w:rsidR="00C26E36" w:rsidRPr="00C26E36">
                      <w:rPr>
                        <w:b/>
                        <w:color w:val="FFFFFF" w:themeColor="background1"/>
                        <w:sz w:val="44"/>
                      </w:rPr>
                      <w:t>c</w:t>
                    </w:r>
                    <w:r w:rsidR="0060532C" w:rsidRPr="00C26E36">
                      <w:rPr>
                        <w:b/>
                        <w:color w:val="FFFFFF" w:themeColor="background1"/>
                        <w:sz w:val="44"/>
                      </w:rPr>
                      <w:t>umentation</w:t>
                    </w:r>
                    <w:r w:rsidR="004373A5">
                      <w:rPr>
                        <w:b/>
                        <w:color w:val="FFFFFF" w:themeColor="background1"/>
                        <w:sz w:val="44"/>
                      </w:rPr>
                      <w:t xml:space="preserve">: </w:t>
                    </w:r>
                    <w:hyperlink r:id="rId2" w:tgtFrame="_top" w:history="1">
                      <w:r w:rsidR="004373A5" w:rsidRPr="004373A5">
                        <w:rPr>
                          <w:rStyle w:val="Hyperlink"/>
                          <w:b/>
                          <w:sz w:val="44"/>
                        </w:rPr>
                        <w:t>SX-131990 - SX_XBT_DEV_GFCLD_DIR_SX-BTP PO Change Event Handling for Direct X (MPV)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  <w:r w:rsidR="003E38EF" w:rsidRPr="003E38EF">
      <w:rPr>
        <w:noProof/>
      </w:rPr>
      <w:drawing>
        <wp:anchor distT="0" distB="0" distL="114300" distR="114300" simplePos="0" relativeHeight="251658241" behindDoc="0" locked="0" layoutInCell="1" allowOverlap="1" wp14:anchorId="0154AECF" wp14:editId="396C830B">
          <wp:simplePos x="0" y="0"/>
          <wp:positionH relativeFrom="rightMargin">
            <wp:posOffset>-221994</wp:posOffset>
          </wp:positionH>
          <wp:positionV relativeFrom="paragraph">
            <wp:posOffset>201881</wp:posOffset>
          </wp:positionV>
          <wp:extent cx="882701" cy="882701"/>
          <wp:effectExtent l="0" t="0" r="0" b="0"/>
          <wp:wrapNone/>
          <wp:docPr id="772068696" name="Picture 772068696">
            <a:extLst xmlns:a="http://schemas.openxmlformats.org/drawingml/2006/main">
              <a:ext uri="{FF2B5EF4-FFF2-40B4-BE49-F238E27FC236}">
                <a16:creationId xmlns:a16="http://schemas.microsoft.com/office/drawing/2014/main" id="{CF8E12BE-5009-AA46-AB61-BD27337D3D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8">
                    <a:extLst>
                      <a:ext uri="{FF2B5EF4-FFF2-40B4-BE49-F238E27FC236}">
                        <a16:creationId xmlns:a16="http://schemas.microsoft.com/office/drawing/2014/main" id="{CF8E12BE-5009-AA46-AB61-BD27337D3D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701" cy="882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28D5">
      <w:rPr>
        <w:noProof/>
      </w:rPr>
      <w:drawing>
        <wp:inline distT="0" distB="0" distL="0" distR="0" wp14:anchorId="54CE5775" wp14:editId="752ED0EC">
          <wp:extent cx="8037925" cy="2609474"/>
          <wp:effectExtent l="0" t="0" r="1270" b="635"/>
          <wp:docPr id="731029133" name="Picture 731029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143" b="21143"/>
                  <a:stretch>
                    <a:fillRect/>
                  </a:stretch>
                </pic:blipFill>
                <pic:spPr bwMode="auto">
                  <a:xfrm>
                    <a:off x="0" y="0"/>
                    <a:ext cx="8037925" cy="26094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0A5"/>
    <w:multiLevelType w:val="hybridMultilevel"/>
    <w:tmpl w:val="5276CA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B1ADC"/>
    <w:multiLevelType w:val="multilevel"/>
    <w:tmpl w:val="49EE7D8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33F0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312A4"/>
    <w:multiLevelType w:val="multilevel"/>
    <w:tmpl w:val="9432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53997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D31A8"/>
    <w:multiLevelType w:val="multilevel"/>
    <w:tmpl w:val="944CA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F31D0"/>
    <w:multiLevelType w:val="multilevel"/>
    <w:tmpl w:val="849AA06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B0066"/>
    <w:multiLevelType w:val="multilevel"/>
    <w:tmpl w:val="CDA852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07C3E"/>
    <w:multiLevelType w:val="multilevel"/>
    <w:tmpl w:val="1E8C33FC"/>
    <w:lvl w:ilvl="0">
      <w:start w:val="1"/>
      <w:numFmt w:val="decimal"/>
      <w:pStyle w:val="Styleheading1"/>
      <w:lvlText w:val="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2C283A" w:themeColor="text2"/>
        <w:position w:val="0"/>
        <w:u w:val="none"/>
        <w:vertAlign w:val="baseline"/>
        <w:em w:val="none"/>
      </w:rPr>
    </w:lvl>
    <w:lvl w:ilvl="1">
      <w:start w:val="1"/>
      <w:numFmt w:val="decimal"/>
      <w:pStyle w:val="Style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yle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tyle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Style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Styleheadlin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5B21EC7"/>
    <w:multiLevelType w:val="hybridMultilevel"/>
    <w:tmpl w:val="7E6C5A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7943B8C">
      <w:start w:val="1"/>
      <w:numFmt w:val="decimal"/>
      <w:lvlText w:val="%2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43C48"/>
    <w:multiLevelType w:val="multilevel"/>
    <w:tmpl w:val="B23C52A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1732FF"/>
    <w:multiLevelType w:val="hybridMultilevel"/>
    <w:tmpl w:val="DB1AFC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A7C27"/>
    <w:multiLevelType w:val="hybridMultilevel"/>
    <w:tmpl w:val="DD90654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F46F66"/>
    <w:multiLevelType w:val="hybridMultilevel"/>
    <w:tmpl w:val="CD84E8E6"/>
    <w:lvl w:ilvl="0" w:tplc="57943B8C">
      <w:start w:val="1"/>
      <w:numFmt w:val="decimal"/>
      <w:lvlText w:val="%1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53A7F"/>
    <w:multiLevelType w:val="multilevel"/>
    <w:tmpl w:val="CCC0921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4069A"/>
    <w:multiLevelType w:val="multilevel"/>
    <w:tmpl w:val="08F2A83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A26EAA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7C4410"/>
    <w:multiLevelType w:val="hybridMultilevel"/>
    <w:tmpl w:val="5276CA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E7EC0"/>
    <w:multiLevelType w:val="multilevel"/>
    <w:tmpl w:val="B89A8E8E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3E3D74"/>
    <w:multiLevelType w:val="hybridMultilevel"/>
    <w:tmpl w:val="5276CA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7046C5"/>
    <w:multiLevelType w:val="hybridMultilevel"/>
    <w:tmpl w:val="DD9065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103686">
    <w:abstractNumId w:val="19"/>
  </w:num>
  <w:num w:numId="2" w16cid:durableId="1231649967">
    <w:abstractNumId w:val="1"/>
  </w:num>
  <w:num w:numId="3" w16cid:durableId="289436044">
    <w:abstractNumId w:val="9"/>
  </w:num>
  <w:num w:numId="4" w16cid:durableId="1834881144">
    <w:abstractNumId w:val="13"/>
  </w:num>
  <w:num w:numId="5" w16cid:durableId="1292830978">
    <w:abstractNumId w:val="3"/>
  </w:num>
  <w:num w:numId="6" w16cid:durableId="1320308570">
    <w:abstractNumId w:val="12"/>
  </w:num>
  <w:num w:numId="7" w16cid:durableId="1496995886">
    <w:abstractNumId w:val="21"/>
  </w:num>
  <w:num w:numId="8" w16cid:durableId="114763845">
    <w:abstractNumId w:val="0"/>
  </w:num>
  <w:num w:numId="9" w16cid:durableId="1368287979">
    <w:abstractNumId w:val="18"/>
  </w:num>
  <w:num w:numId="10" w16cid:durableId="2004775897">
    <w:abstractNumId w:val="10"/>
  </w:num>
  <w:num w:numId="11" w16cid:durableId="397169738">
    <w:abstractNumId w:val="5"/>
  </w:num>
  <w:num w:numId="12" w16cid:durableId="865752701">
    <w:abstractNumId w:val="17"/>
  </w:num>
  <w:num w:numId="13" w16cid:durableId="840390724">
    <w:abstractNumId w:val="22"/>
  </w:num>
  <w:num w:numId="14" w16cid:durableId="2000038809">
    <w:abstractNumId w:val="4"/>
  </w:num>
  <w:num w:numId="15" w16cid:durableId="1885214986">
    <w:abstractNumId w:val="6"/>
  </w:num>
  <w:num w:numId="16" w16cid:durableId="1236359582">
    <w:abstractNumId w:val="8"/>
  </w:num>
  <w:num w:numId="17" w16cid:durableId="1258904871">
    <w:abstractNumId w:val="15"/>
  </w:num>
  <w:num w:numId="18" w16cid:durableId="292714679">
    <w:abstractNumId w:val="7"/>
  </w:num>
  <w:num w:numId="19" w16cid:durableId="621963404">
    <w:abstractNumId w:val="2"/>
  </w:num>
  <w:num w:numId="20" w16cid:durableId="19555913">
    <w:abstractNumId w:val="16"/>
  </w:num>
  <w:num w:numId="21" w16cid:durableId="1092044866">
    <w:abstractNumId w:val="20"/>
  </w:num>
  <w:num w:numId="22" w16cid:durableId="188302998">
    <w:abstractNumId w:val="11"/>
  </w:num>
  <w:num w:numId="23" w16cid:durableId="896015713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87"/>
    <w:rsid w:val="00002B62"/>
    <w:rsid w:val="000037E8"/>
    <w:rsid w:val="00005131"/>
    <w:rsid w:val="00007012"/>
    <w:rsid w:val="000118BD"/>
    <w:rsid w:val="000127C3"/>
    <w:rsid w:val="0001401C"/>
    <w:rsid w:val="00017A0F"/>
    <w:rsid w:val="00017D0B"/>
    <w:rsid w:val="000208BE"/>
    <w:rsid w:val="000306F7"/>
    <w:rsid w:val="00030F9B"/>
    <w:rsid w:val="00031045"/>
    <w:rsid w:val="00034C54"/>
    <w:rsid w:val="0003512E"/>
    <w:rsid w:val="00044201"/>
    <w:rsid w:val="00044EBD"/>
    <w:rsid w:val="00045379"/>
    <w:rsid w:val="0004725B"/>
    <w:rsid w:val="000516A3"/>
    <w:rsid w:val="00054BE8"/>
    <w:rsid w:val="000556DB"/>
    <w:rsid w:val="00061985"/>
    <w:rsid w:val="00061A01"/>
    <w:rsid w:val="00062731"/>
    <w:rsid w:val="00064766"/>
    <w:rsid w:val="000658A7"/>
    <w:rsid w:val="000715AA"/>
    <w:rsid w:val="00072987"/>
    <w:rsid w:val="000739EF"/>
    <w:rsid w:val="00081FB9"/>
    <w:rsid w:val="00085128"/>
    <w:rsid w:val="000852D2"/>
    <w:rsid w:val="0008673F"/>
    <w:rsid w:val="000900FA"/>
    <w:rsid w:val="00093439"/>
    <w:rsid w:val="0009633F"/>
    <w:rsid w:val="00096E0E"/>
    <w:rsid w:val="0009783F"/>
    <w:rsid w:val="000A18D1"/>
    <w:rsid w:val="000A2C46"/>
    <w:rsid w:val="000A3F8B"/>
    <w:rsid w:val="000B334B"/>
    <w:rsid w:val="000B68A6"/>
    <w:rsid w:val="000B7E5E"/>
    <w:rsid w:val="000C203F"/>
    <w:rsid w:val="000C2293"/>
    <w:rsid w:val="000C509A"/>
    <w:rsid w:val="000C7472"/>
    <w:rsid w:val="000D0A9E"/>
    <w:rsid w:val="000D1DD9"/>
    <w:rsid w:val="000D22BA"/>
    <w:rsid w:val="000D7CA7"/>
    <w:rsid w:val="000E5565"/>
    <w:rsid w:val="000E6EA1"/>
    <w:rsid w:val="000E73C1"/>
    <w:rsid w:val="000F0EC3"/>
    <w:rsid w:val="000F2287"/>
    <w:rsid w:val="000F3AF9"/>
    <w:rsid w:val="000F3D28"/>
    <w:rsid w:val="000F48C3"/>
    <w:rsid w:val="000F530C"/>
    <w:rsid w:val="000F6E29"/>
    <w:rsid w:val="00102006"/>
    <w:rsid w:val="00113D05"/>
    <w:rsid w:val="00114EBE"/>
    <w:rsid w:val="001213CC"/>
    <w:rsid w:val="001243A0"/>
    <w:rsid w:val="00125883"/>
    <w:rsid w:val="00133676"/>
    <w:rsid w:val="00135E81"/>
    <w:rsid w:val="00137CCF"/>
    <w:rsid w:val="00137CD5"/>
    <w:rsid w:val="001476A9"/>
    <w:rsid w:val="00152708"/>
    <w:rsid w:val="00155554"/>
    <w:rsid w:val="00157763"/>
    <w:rsid w:val="00157DF7"/>
    <w:rsid w:val="0016014D"/>
    <w:rsid w:val="00167412"/>
    <w:rsid w:val="001700A5"/>
    <w:rsid w:val="00172B0D"/>
    <w:rsid w:val="00172DF3"/>
    <w:rsid w:val="00182DB7"/>
    <w:rsid w:val="001843FE"/>
    <w:rsid w:val="001867C4"/>
    <w:rsid w:val="00191042"/>
    <w:rsid w:val="001915E2"/>
    <w:rsid w:val="001930D6"/>
    <w:rsid w:val="00193B83"/>
    <w:rsid w:val="00194259"/>
    <w:rsid w:val="00195939"/>
    <w:rsid w:val="00197146"/>
    <w:rsid w:val="001974D5"/>
    <w:rsid w:val="001A2110"/>
    <w:rsid w:val="001A3F6F"/>
    <w:rsid w:val="001A56AE"/>
    <w:rsid w:val="001A56D1"/>
    <w:rsid w:val="001B02E5"/>
    <w:rsid w:val="001B24B3"/>
    <w:rsid w:val="001B3989"/>
    <w:rsid w:val="001B5146"/>
    <w:rsid w:val="001B6C23"/>
    <w:rsid w:val="001B6F5C"/>
    <w:rsid w:val="001D0337"/>
    <w:rsid w:val="001D08EB"/>
    <w:rsid w:val="001D11BB"/>
    <w:rsid w:val="001D135B"/>
    <w:rsid w:val="001D468E"/>
    <w:rsid w:val="001D5B8E"/>
    <w:rsid w:val="001D690B"/>
    <w:rsid w:val="001E53CE"/>
    <w:rsid w:val="001E707C"/>
    <w:rsid w:val="001F4D18"/>
    <w:rsid w:val="002008F6"/>
    <w:rsid w:val="00201D8A"/>
    <w:rsid w:val="00203265"/>
    <w:rsid w:val="00203DB5"/>
    <w:rsid w:val="002058EB"/>
    <w:rsid w:val="00205BF1"/>
    <w:rsid w:val="00206747"/>
    <w:rsid w:val="00214268"/>
    <w:rsid w:val="002145F2"/>
    <w:rsid w:val="00214A9D"/>
    <w:rsid w:val="00220160"/>
    <w:rsid w:val="00225AEB"/>
    <w:rsid w:val="002330DB"/>
    <w:rsid w:val="00236727"/>
    <w:rsid w:val="00236E8D"/>
    <w:rsid w:val="00242A83"/>
    <w:rsid w:val="0024564D"/>
    <w:rsid w:val="00253208"/>
    <w:rsid w:val="00254244"/>
    <w:rsid w:val="00254499"/>
    <w:rsid w:val="00257F92"/>
    <w:rsid w:val="002638DB"/>
    <w:rsid w:val="00263F81"/>
    <w:rsid w:val="00264197"/>
    <w:rsid w:val="00270065"/>
    <w:rsid w:val="00270243"/>
    <w:rsid w:val="00270F91"/>
    <w:rsid w:val="002717A8"/>
    <w:rsid w:val="00274D86"/>
    <w:rsid w:val="00275B57"/>
    <w:rsid w:val="0027754B"/>
    <w:rsid w:val="00283F12"/>
    <w:rsid w:val="00284C3A"/>
    <w:rsid w:val="00286DF9"/>
    <w:rsid w:val="00287768"/>
    <w:rsid w:val="00287F82"/>
    <w:rsid w:val="0029082C"/>
    <w:rsid w:val="00294E82"/>
    <w:rsid w:val="00295D2A"/>
    <w:rsid w:val="002A1964"/>
    <w:rsid w:val="002A2B80"/>
    <w:rsid w:val="002A306E"/>
    <w:rsid w:val="002A4180"/>
    <w:rsid w:val="002A6CC7"/>
    <w:rsid w:val="002C3880"/>
    <w:rsid w:val="002C5431"/>
    <w:rsid w:val="002D217A"/>
    <w:rsid w:val="002D3A42"/>
    <w:rsid w:val="002D65B1"/>
    <w:rsid w:val="002D7E20"/>
    <w:rsid w:val="002E2D5F"/>
    <w:rsid w:val="002E2DC2"/>
    <w:rsid w:val="002E5AF0"/>
    <w:rsid w:val="002F3301"/>
    <w:rsid w:val="0030378E"/>
    <w:rsid w:val="0030640A"/>
    <w:rsid w:val="00314114"/>
    <w:rsid w:val="00314176"/>
    <w:rsid w:val="00315018"/>
    <w:rsid w:val="00316D29"/>
    <w:rsid w:val="00317A07"/>
    <w:rsid w:val="0032042A"/>
    <w:rsid w:val="00321A92"/>
    <w:rsid w:val="00321C8C"/>
    <w:rsid w:val="00323B5E"/>
    <w:rsid w:val="00326EB9"/>
    <w:rsid w:val="003335FF"/>
    <w:rsid w:val="0033371F"/>
    <w:rsid w:val="0033606C"/>
    <w:rsid w:val="003362F8"/>
    <w:rsid w:val="003368A4"/>
    <w:rsid w:val="00340024"/>
    <w:rsid w:val="00340790"/>
    <w:rsid w:val="00341916"/>
    <w:rsid w:val="00343AC7"/>
    <w:rsid w:val="00345243"/>
    <w:rsid w:val="00346CB9"/>
    <w:rsid w:val="003544E7"/>
    <w:rsid w:val="003576F8"/>
    <w:rsid w:val="00360147"/>
    <w:rsid w:val="00364302"/>
    <w:rsid w:val="00364E34"/>
    <w:rsid w:val="00367954"/>
    <w:rsid w:val="003711C1"/>
    <w:rsid w:val="00377941"/>
    <w:rsid w:val="003808A0"/>
    <w:rsid w:val="00381194"/>
    <w:rsid w:val="00381867"/>
    <w:rsid w:val="00381E0B"/>
    <w:rsid w:val="0038237A"/>
    <w:rsid w:val="0038262B"/>
    <w:rsid w:val="0038530C"/>
    <w:rsid w:val="00386CBC"/>
    <w:rsid w:val="003870D6"/>
    <w:rsid w:val="00390DB0"/>
    <w:rsid w:val="00393C49"/>
    <w:rsid w:val="00394158"/>
    <w:rsid w:val="00395472"/>
    <w:rsid w:val="003A17F3"/>
    <w:rsid w:val="003A296F"/>
    <w:rsid w:val="003A389F"/>
    <w:rsid w:val="003A3B88"/>
    <w:rsid w:val="003A5FB5"/>
    <w:rsid w:val="003B4A7D"/>
    <w:rsid w:val="003C145A"/>
    <w:rsid w:val="003C1E18"/>
    <w:rsid w:val="003C2A12"/>
    <w:rsid w:val="003C59A2"/>
    <w:rsid w:val="003D4232"/>
    <w:rsid w:val="003D4EF4"/>
    <w:rsid w:val="003D6ABF"/>
    <w:rsid w:val="003D6B6A"/>
    <w:rsid w:val="003E0CC1"/>
    <w:rsid w:val="003E2A21"/>
    <w:rsid w:val="003E2E23"/>
    <w:rsid w:val="003E33C5"/>
    <w:rsid w:val="003E38EF"/>
    <w:rsid w:val="003E7600"/>
    <w:rsid w:val="003E7E7E"/>
    <w:rsid w:val="003F1A14"/>
    <w:rsid w:val="003F6ED2"/>
    <w:rsid w:val="00401E02"/>
    <w:rsid w:val="00406774"/>
    <w:rsid w:val="0040697A"/>
    <w:rsid w:val="00410730"/>
    <w:rsid w:val="00412AC8"/>
    <w:rsid w:val="00421CF5"/>
    <w:rsid w:val="00423949"/>
    <w:rsid w:val="00425877"/>
    <w:rsid w:val="00430020"/>
    <w:rsid w:val="0043188A"/>
    <w:rsid w:val="004327F8"/>
    <w:rsid w:val="004327F9"/>
    <w:rsid w:val="0043280D"/>
    <w:rsid w:val="00433E7D"/>
    <w:rsid w:val="004371B6"/>
    <w:rsid w:val="004373A5"/>
    <w:rsid w:val="00437904"/>
    <w:rsid w:val="00441049"/>
    <w:rsid w:val="00442AF4"/>
    <w:rsid w:val="00447B72"/>
    <w:rsid w:val="00455B15"/>
    <w:rsid w:val="00457C21"/>
    <w:rsid w:val="00461503"/>
    <w:rsid w:val="00463E22"/>
    <w:rsid w:val="00470DA4"/>
    <w:rsid w:val="00471221"/>
    <w:rsid w:val="0047321E"/>
    <w:rsid w:val="00473926"/>
    <w:rsid w:val="00474BA1"/>
    <w:rsid w:val="0048079D"/>
    <w:rsid w:val="00485C8C"/>
    <w:rsid w:val="00497E34"/>
    <w:rsid w:val="004A5053"/>
    <w:rsid w:val="004A616B"/>
    <w:rsid w:val="004B103C"/>
    <w:rsid w:val="004B1C93"/>
    <w:rsid w:val="004B312D"/>
    <w:rsid w:val="004B6AEC"/>
    <w:rsid w:val="004B70E1"/>
    <w:rsid w:val="004C2F2D"/>
    <w:rsid w:val="004C410C"/>
    <w:rsid w:val="004C777B"/>
    <w:rsid w:val="004D14F1"/>
    <w:rsid w:val="004D1B17"/>
    <w:rsid w:val="004D201D"/>
    <w:rsid w:val="004D3606"/>
    <w:rsid w:val="004D3E13"/>
    <w:rsid w:val="004E017F"/>
    <w:rsid w:val="004E02F5"/>
    <w:rsid w:val="004E0907"/>
    <w:rsid w:val="004E2C3B"/>
    <w:rsid w:val="004F0373"/>
    <w:rsid w:val="004F25C1"/>
    <w:rsid w:val="004F3522"/>
    <w:rsid w:val="00500B6C"/>
    <w:rsid w:val="00500F3A"/>
    <w:rsid w:val="00501CE5"/>
    <w:rsid w:val="005033C4"/>
    <w:rsid w:val="00503786"/>
    <w:rsid w:val="00504C4E"/>
    <w:rsid w:val="00505C95"/>
    <w:rsid w:val="00507FEE"/>
    <w:rsid w:val="00511278"/>
    <w:rsid w:val="00512F17"/>
    <w:rsid w:val="005159AA"/>
    <w:rsid w:val="00516E68"/>
    <w:rsid w:val="005171CD"/>
    <w:rsid w:val="00530866"/>
    <w:rsid w:val="00532C17"/>
    <w:rsid w:val="00535B13"/>
    <w:rsid w:val="005369FE"/>
    <w:rsid w:val="00536A1D"/>
    <w:rsid w:val="0054422D"/>
    <w:rsid w:val="00544D6E"/>
    <w:rsid w:val="00545F1A"/>
    <w:rsid w:val="00546194"/>
    <w:rsid w:val="005503A4"/>
    <w:rsid w:val="005509D1"/>
    <w:rsid w:val="00555BD0"/>
    <w:rsid w:val="00560C54"/>
    <w:rsid w:val="00561A6F"/>
    <w:rsid w:val="00562222"/>
    <w:rsid w:val="00565059"/>
    <w:rsid w:val="005667E0"/>
    <w:rsid w:val="0058293F"/>
    <w:rsid w:val="00584649"/>
    <w:rsid w:val="00586FA6"/>
    <w:rsid w:val="005926CC"/>
    <w:rsid w:val="005932B5"/>
    <w:rsid w:val="005963A1"/>
    <w:rsid w:val="00597796"/>
    <w:rsid w:val="005B0E6C"/>
    <w:rsid w:val="005B40D6"/>
    <w:rsid w:val="005B4273"/>
    <w:rsid w:val="005B45F6"/>
    <w:rsid w:val="005B6943"/>
    <w:rsid w:val="005B6981"/>
    <w:rsid w:val="005B7709"/>
    <w:rsid w:val="005C16D0"/>
    <w:rsid w:val="005C1F83"/>
    <w:rsid w:val="005C2D08"/>
    <w:rsid w:val="005C3054"/>
    <w:rsid w:val="005C3C8F"/>
    <w:rsid w:val="005C5C47"/>
    <w:rsid w:val="005C6203"/>
    <w:rsid w:val="005C67A6"/>
    <w:rsid w:val="005C6C5D"/>
    <w:rsid w:val="005C6F96"/>
    <w:rsid w:val="005D04A9"/>
    <w:rsid w:val="005D4526"/>
    <w:rsid w:val="005D4652"/>
    <w:rsid w:val="005D7FC5"/>
    <w:rsid w:val="005E0275"/>
    <w:rsid w:val="005E25FA"/>
    <w:rsid w:val="005E4245"/>
    <w:rsid w:val="005E60E9"/>
    <w:rsid w:val="005E74BB"/>
    <w:rsid w:val="005F0D5D"/>
    <w:rsid w:val="005F3EAD"/>
    <w:rsid w:val="00604A4F"/>
    <w:rsid w:val="0060532C"/>
    <w:rsid w:val="0061140F"/>
    <w:rsid w:val="0061440D"/>
    <w:rsid w:val="00616287"/>
    <w:rsid w:val="006169D6"/>
    <w:rsid w:val="00616F90"/>
    <w:rsid w:val="00622913"/>
    <w:rsid w:val="00623B89"/>
    <w:rsid w:val="00623F87"/>
    <w:rsid w:val="0062514A"/>
    <w:rsid w:val="00627D68"/>
    <w:rsid w:val="00631DD7"/>
    <w:rsid w:val="00632051"/>
    <w:rsid w:val="00634BFC"/>
    <w:rsid w:val="00637902"/>
    <w:rsid w:val="006446E2"/>
    <w:rsid w:val="00656AF7"/>
    <w:rsid w:val="00657C6D"/>
    <w:rsid w:val="00661402"/>
    <w:rsid w:val="00661544"/>
    <w:rsid w:val="0066212C"/>
    <w:rsid w:val="006637E7"/>
    <w:rsid w:val="00664299"/>
    <w:rsid w:val="0066535A"/>
    <w:rsid w:val="006659A0"/>
    <w:rsid w:val="006665CB"/>
    <w:rsid w:val="006821AF"/>
    <w:rsid w:val="006834AC"/>
    <w:rsid w:val="00691CA4"/>
    <w:rsid w:val="006939CF"/>
    <w:rsid w:val="006A1A06"/>
    <w:rsid w:val="006A1D32"/>
    <w:rsid w:val="006A3BAA"/>
    <w:rsid w:val="006A6061"/>
    <w:rsid w:val="006A65C0"/>
    <w:rsid w:val="006B1E98"/>
    <w:rsid w:val="006B2630"/>
    <w:rsid w:val="006B3094"/>
    <w:rsid w:val="006B3F81"/>
    <w:rsid w:val="006B695F"/>
    <w:rsid w:val="006C04D2"/>
    <w:rsid w:val="006C162F"/>
    <w:rsid w:val="006D02F0"/>
    <w:rsid w:val="006D20B9"/>
    <w:rsid w:val="006D29FE"/>
    <w:rsid w:val="006D2A8B"/>
    <w:rsid w:val="006D3143"/>
    <w:rsid w:val="006D50F2"/>
    <w:rsid w:val="006D5782"/>
    <w:rsid w:val="006D58BA"/>
    <w:rsid w:val="006E1678"/>
    <w:rsid w:val="006E6715"/>
    <w:rsid w:val="006F067D"/>
    <w:rsid w:val="006F0F3F"/>
    <w:rsid w:val="006F2DBD"/>
    <w:rsid w:val="006F3DEF"/>
    <w:rsid w:val="006F543B"/>
    <w:rsid w:val="006F69B9"/>
    <w:rsid w:val="006F7080"/>
    <w:rsid w:val="006F7DCA"/>
    <w:rsid w:val="00701C56"/>
    <w:rsid w:val="00702ABF"/>
    <w:rsid w:val="00706F76"/>
    <w:rsid w:val="007079A1"/>
    <w:rsid w:val="007108EA"/>
    <w:rsid w:val="007136B1"/>
    <w:rsid w:val="00717A70"/>
    <w:rsid w:val="0072151F"/>
    <w:rsid w:val="00724189"/>
    <w:rsid w:val="007243B9"/>
    <w:rsid w:val="007257CC"/>
    <w:rsid w:val="007266C0"/>
    <w:rsid w:val="00730342"/>
    <w:rsid w:val="0073198E"/>
    <w:rsid w:val="00732315"/>
    <w:rsid w:val="007329A7"/>
    <w:rsid w:val="00733013"/>
    <w:rsid w:val="007374E8"/>
    <w:rsid w:val="00743CB5"/>
    <w:rsid w:val="007446BA"/>
    <w:rsid w:val="00746B7F"/>
    <w:rsid w:val="007528CB"/>
    <w:rsid w:val="0075332D"/>
    <w:rsid w:val="007561B4"/>
    <w:rsid w:val="0075707D"/>
    <w:rsid w:val="007573D3"/>
    <w:rsid w:val="0076104F"/>
    <w:rsid w:val="00762E75"/>
    <w:rsid w:val="00764EAA"/>
    <w:rsid w:val="00767EB8"/>
    <w:rsid w:val="00774330"/>
    <w:rsid w:val="007805AE"/>
    <w:rsid w:val="00780CEB"/>
    <w:rsid w:val="00781301"/>
    <w:rsid w:val="00787B4D"/>
    <w:rsid w:val="00791B66"/>
    <w:rsid w:val="007928E2"/>
    <w:rsid w:val="007944F4"/>
    <w:rsid w:val="007957EB"/>
    <w:rsid w:val="007A2131"/>
    <w:rsid w:val="007A3E00"/>
    <w:rsid w:val="007A5181"/>
    <w:rsid w:val="007A6DB4"/>
    <w:rsid w:val="007B07C0"/>
    <w:rsid w:val="007B17FF"/>
    <w:rsid w:val="007B1978"/>
    <w:rsid w:val="007B2EBB"/>
    <w:rsid w:val="007B4BC7"/>
    <w:rsid w:val="007C0682"/>
    <w:rsid w:val="007C094E"/>
    <w:rsid w:val="007C11FB"/>
    <w:rsid w:val="007C23AF"/>
    <w:rsid w:val="007C2790"/>
    <w:rsid w:val="007D0D86"/>
    <w:rsid w:val="007D10EC"/>
    <w:rsid w:val="007D175F"/>
    <w:rsid w:val="007D7916"/>
    <w:rsid w:val="007D7AF5"/>
    <w:rsid w:val="007E1C02"/>
    <w:rsid w:val="007E27F2"/>
    <w:rsid w:val="007E3006"/>
    <w:rsid w:val="007E61F5"/>
    <w:rsid w:val="007E7F26"/>
    <w:rsid w:val="007F17CF"/>
    <w:rsid w:val="007F26E5"/>
    <w:rsid w:val="007F44A8"/>
    <w:rsid w:val="008048F5"/>
    <w:rsid w:val="00806157"/>
    <w:rsid w:val="0080723A"/>
    <w:rsid w:val="00811432"/>
    <w:rsid w:val="00813524"/>
    <w:rsid w:val="008135E4"/>
    <w:rsid w:val="00822209"/>
    <w:rsid w:val="00832294"/>
    <w:rsid w:val="008325C2"/>
    <w:rsid w:val="0083481E"/>
    <w:rsid w:val="00835659"/>
    <w:rsid w:val="00837913"/>
    <w:rsid w:val="00842B61"/>
    <w:rsid w:val="00846E62"/>
    <w:rsid w:val="00850EF6"/>
    <w:rsid w:val="00852A4B"/>
    <w:rsid w:val="00852B22"/>
    <w:rsid w:val="00856633"/>
    <w:rsid w:val="008567C8"/>
    <w:rsid w:val="008579C4"/>
    <w:rsid w:val="00865364"/>
    <w:rsid w:val="008703B4"/>
    <w:rsid w:val="00871B3F"/>
    <w:rsid w:val="00872486"/>
    <w:rsid w:val="00873CA4"/>
    <w:rsid w:val="008755BF"/>
    <w:rsid w:val="00876AF5"/>
    <w:rsid w:val="008778A9"/>
    <w:rsid w:val="008803BD"/>
    <w:rsid w:val="00881B62"/>
    <w:rsid w:val="008822AD"/>
    <w:rsid w:val="008853B0"/>
    <w:rsid w:val="00891ACB"/>
    <w:rsid w:val="008963BA"/>
    <w:rsid w:val="008A0178"/>
    <w:rsid w:val="008A372E"/>
    <w:rsid w:val="008A378E"/>
    <w:rsid w:val="008A4E2E"/>
    <w:rsid w:val="008A505D"/>
    <w:rsid w:val="008A7D2F"/>
    <w:rsid w:val="008B094E"/>
    <w:rsid w:val="008B3703"/>
    <w:rsid w:val="008B72DF"/>
    <w:rsid w:val="008C06B5"/>
    <w:rsid w:val="008C27F6"/>
    <w:rsid w:val="008C4A12"/>
    <w:rsid w:val="008C641C"/>
    <w:rsid w:val="008C7121"/>
    <w:rsid w:val="008D7A60"/>
    <w:rsid w:val="008E13D0"/>
    <w:rsid w:val="008E214E"/>
    <w:rsid w:val="008E6F96"/>
    <w:rsid w:val="008F3D15"/>
    <w:rsid w:val="008F3F4A"/>
    <w:rsid w:val="008F62A5"/>
    <w:rsid w:val="008F7224"/>
    <w:rsid w:val="009002DF"/>
    <w:rsid w:val="0090039F"/>
    <w:rsid w:val="00904912"/>
    <w:rsid w:val="00906CCB"/>
    <w:rsid w:val="009070D2"/>
    <w:rsid w:val="00913361"/>
    <w:rsid w:val="009142C9"/>
    <w:rsid w:val="0092169A"/>
    <w:rsid w:val="00923D74"/>
    <w:rsid w:val="00925067"/>
    <w:rsid w:val="009256AA"/>
    <w:rsid w:val="0092582B"/>
    <w:rsid w:val="00926F61"/>
    <w:rsid w:val="0092708E"/>
    <w:rsid w:val="009305DA"/>
    <w:rsid w:val="00931673"/>
    <w:rsid w:val="0093521E"/>
    <w:rsid w:val="0093754F"/>
    <w:rsid w:val="009415D9"/>
    <w:rsid w:val="009434A2"/>
    <w:rsid w:val="00943C3C"/>
    <w:rsid w:val="0094418F"/>
    <w:rsid w:val="00944E2F"/>
    <w:rsid w:val="00945D81"/>
    <w:rsid w:val="00950001"/>
    <w:rsid w:val="00950A01"/>
    <w:rsid w:val="00955260"/>
    <w:rsid w:val="0095639B"/>
    <w:rsid w:val="0096028A"/>
    <w:rsid w:val="00960B89"/>
    <w:rsid w:val="00964AEC"/>
    <w:rsid w:val="00970F45"/>
    <w:rsid w:val="00971EF5"/>
    <w:rsid w:val="00973459"/>
    <w:rsid w:val="00973BF7"/>
    <w:rsid w:val="0097588B"/>
    <w:rsid w:val="009762A6"/>
    <w:rsid w:val="009807A9"/>
    <w:rsid w:val="009811DE"/>
    <w:rsid w:val="00982315"/>
    <w:rsid w:val="00990CF8"/>
    <w:rsid w:val="00993D7A"/>
    <w:rsid w:val="009A4485"/>
    <w:rsid w:val="009A6DCF"/>
    <w:rsid w:val="009B35C0"/>
    <w:rsid w:val="009B5B51"/>
    <w:rsid w:val="009B6236"/>
    <w:rsid w:val="009C2BBD"/>
    <w:rsid w:val="009C638B"/>
    <w:rsid w:val="009D0DC2"/>
    <w:rsid w:val="009D2F27"/>
    <w:rsid w:val="009D53DB"/>
    <w:rsid w:val="009D7722"/>
    <w:rsid w:val="009E19EA"/>
    <w:rsid w:val="009E2DDD"/>
    <w:rsid w:val="009E3AE6"/>
    <w:rsid w:val="009E3BDF"/>
    <w:rsid w:val="009E44F3"/>
    <w:rsid w:val="009E4E6B"/>
    <w:rsid w:val="009E7448"/>
    <w:rsid w:val="009F2232"/>
    <w:rsid w:val="009F450E"/>
    <w:rsid w:val="009F7563"/>
    <w:rsid w:val="00A00863"/>
    <w:rsid w:val="00A00A8D"/>
    <w:rsid w:val="00A01226"/>
    <w:rsid w:val="00A02401"/>
    <w:rsid w:val="00A070AD"/>
    <w:rsid w:val="00A10846"/>
    <w:rsid w:val="00A139F6"/>
    <w:rsid w:val="00A1493F"/>
    <w:rsid w:val="00A20596"/>
    <w:rsid w:val="00A21418"/>
    <w:rsid w:val="00A217EF"/>
    <w:rsid w:val="00A22A03"/>
    <w:rsid w:val="00A23A5F"/>
    <w:rsid w:val="00A302A0"/>
    <w:rsid w:val="00A30F27"/>
    <w:rsid w:val="00A31337"/>
    <w:rsid w:val="00A3377B"/>
    <w:rsid w:val="00A34011"/>
    <w:rsid w:val="00A345E4"/>
    <w:rsid w:val="00A34FB9"/>
    <w:rsid w:val="00A35330"/>
    <w:rsid w:val="00A353D4"/>
    <w:rsid w:val="00A35CE5"/>
    <w:rsid w:val="00A429FE"/>
    <w:rsid w:val="00A45E03"/>
    <w:rsid w:val="00A46350"/>
    <w:rsid w:val="00A47D82"/>
    <w:rsid w:val="00A506EC"/>
    <w:rsid w:val="00A535B3"/>
    <w:rsid w:val="00A6118D"/>
    <w:rsid w:val="00A61FCB"/>
    <w:rsid w:val="00A6538D"/>
    <w:rsid w:val="00A73A4C"/>
    <w:rsid w:val="00A74003"/>
    <w:rsid w:val="00A75282"/>
    <w:rsid w:val="00A84E87"/>
    <w:rsid w:val="00A85EB5"/>
    <w:rsid w:val="00A86DD1"/>
    <w:rsid w:val="00A939C1"/>
    <w:rsid w:val="00AA25EE"/>
    <w:rsid w:val="00AA2F2E"/>
    <w:rsid w:val="00AA69D2"/>
    <w:rsid w:val="00AA6FE4"/>
    <w:rsid w:val="00AA7D4E"/>
    <w:rsid w:val="00AB29B7"/>
    <w:rsid w:val="00AB5A4B"/>
    <w:rsid w:val="00AC0223"/>
    <w:rsid w:val="00AC26C1"/>
    <w:rsid w:val="00AC2D13"/>
    <w:rsid w:val="00AC4A9C"/>
    <w:rsid w:val="00AC5A05"/>
    <w:rsid w:val="00AC7CF7"/>
    <w:rsid w:val="00AD347C"/>
    <w:rsid w:val="00AE15B7"/>
    <w:rsid w:val="00AE3997"/>
    <w:rsid w:val="00AF2C54"/>
    <w:rsid w:val="00AF32CE"/>
    <w:rsid w:val="00AF3800"/>
    <w:rsid w:val="00AF7B52"/>
    <w:rsid w:val="00B0742B"/>
    <w:rsid w:val="00B07E24"/>
    <w:rsid w:val="00B1027B"/>
    <w:rsid w:val="00B105BA"/>
    <w:rsid w:val="00B11355"/>
    <w:rsid w:val="00B13C45"/>
    <w:rsid w:val="00B22BFE"/>
    <w:rsid w:val="00B25996"/>
    <w:rsid w:val="00B27079"/>
    <w:rsid w:val="00B31B11"/>
    <w:rsid w:val="00B33448"/>
    <w:rsid w:val="00B335C9"/>
    <w:rsid w:val="00B33818"/>
    <w:rsid w:val="00B34FD1"/>
    <w:rsid w:val="00B4133C"/>
    <w:rsid w:val="00B41E9A"/>
    <w:rsid w:val="00B431F0"/>
    <w:rsid w:val="00B43D46"/>
    <w:rsid w:val="00B4614D"/>
    <w:rsid w:val="00B47AF4"/>
    <w:rsid w:val="00B51FBA"/>
    <w:rsid w:val="00B53008"/>
    <w:rsid w:val="00B542DD"/>
    <w:rsid w:val="00B56EF7"/>
    <w:rsid w:val="00B5749D"/>
    <w:rsid w:val="00B6053B"/>
    <w:rsid w:val="00B61151"/>
    <w:rsid w:val="00B62834"/>
    <w:rsid w:val="00B62B54"/>
    <w:rsid w:val="00B71A1C"/>
    <w:rsid w:val="00B7361F"/>
    <w:rsid w:val="00B766E4"/>
    <w:rsid w:val="00B817C4"/>
    <w:rsid w:val="00B8282F"/>
    <w:rsid w:val="00B832F8"/>
    <w:rsid w:val="00B85C1A"/>
    <w:rsid w:val="00B87565"/>
    <w:rsid w:val="00B90246"/>
    <w:rsid w:val="00B93537"/>
    <w:rsid w:val="00B96EBE"/>
    <w:rsid w:val="00BA1D0D"/>
    <w:rsid w:val="00BA3F8F"/>
    <w:rsid w:val="00BA7475"/>
    <w:rsid w:val="00BA7E15"/>
    <w:rsid w:val="00BB0423"/>
    <w:rsid w:val="00BB14CC"/>
    <w:rsid w:val="00BB3FE9"/>
    <w:rsid w:val="00BB5928"/>
    <w:rsid w:val="00BC1482"/>
    <w:rsid w:val="00BC192E"/>
    <w:rsid w:val="00BC30E6"/>
    <w:rsid w:val="00BC3A8F"/>
    <w:rsid w:val="00BC42F2"/>
    <w:rsid w:val="00BC7975"/>
    <w:rsid w:val="00BD2881"/>
    <w:rsid w:val="00BD389E"/>
    <w:rsid w:val="00BD639A"/>
    <w:rsid w:val="00BD7BD4"/>
    <w:rsid w:val="00BE0C1D"/>
    <w:rsid w:val="00BE2B2E"/>
    <w:rsid w:val="00BE66B9"/>
    <w:rsid w:val="00BF232A"/>
    <w:rsid w:val="00BF3AC9"/>
    <w:rsid w:val="00BF4890"/>
    <w:rsid w:val="00C01655"/>
    <w:rsid w:val="00C0370F"/>
    <w:rsid w:val="00C041EC"/>
    <w:rsid w:val="00C06736"/>
    <w:rsid w:val="00C067BC"/>
    <w:rsid w:val="00C1452A"/>
    <w:rsid w:val="00C214C7"/>
    <w:rsid w:val="00C21C5B"/>
    <w:rsid w:val="00C228D5"/>
    <w:rsid w:val="00C2326A"/>
    <w:rsid w:val="00C26E36"/>
    <w:rsid w:val="00C363A1"/>
    <w:rsid w:val="00C36F13"/>
    <w:rsid w:val="00C37C75"/>
    <w:rsid w:val="00C40199"/>
    <w:rsid w:val="00C402B6"/>
    <w:rsid w:val="00C405D3"/>
    <w:rsid w:val="00C44150"/>
    <w:rsid w:val="00C4708F"/>
    <w:rsid w:val="00C47BC6"/>
    <w:rsid w:val="00C52E77"/>
    <w:rsid w:val="00C53456"/>
    <w:rsid w:val="00C5598D"/>
    <w:rsid w:val="00C57A4C"/>
    <w:rsid w:val="00C61D9E"/>
    <w:rsid w:val="00C638DF"/>
    <w:rsid w:val="00C67B0E"/>
    <w:rsid w:val="00C7031F"/>
    <w:rsid w:val="00C73E72"/>
    <w:rsid w:val="00C762BA"/>
    <w:rsid w:val="00C8134C"/>
    <w:rsid w:val="00C818F1"/>
    <w:rsid w:val="00C93654"/>
    <w:rsid w:val="00C93B45"/>
    <w:rsid w:val="00C95F46"/>
    <w:rsid w:val="00C972E2"/>
    <w:rsid w:val="00CA0066"/>
    <w:rsid w:val="00CA111D"/>
    <w:rsid w:val="00CA2FBF"/>
    <w:rsid w:val="00CA3060"/>
    <w:rsid w:val="00CA4018"/>
    <w:rsid w:val="00CA6484"/>
    <w:rsid w:val="00CA7579"/>
    <w:rsid w:val="00CB211B"/>
    <w:rsid w:val="00CB335B"/>
    <w:rsid w:val="00CC2699"/>
    <w:rsid w:val="00CC5F34"/>
    <w:rsid w:val="00CC60BB"/>
    <w:rsid w:val="00CD0BF3"/>
    <w:rsid w:val="00CD2D9C"/>
    <w:rsid w:val="00CD3C72"/>
    <w:rsid w:val="00CD5AAB"/>
    <w:rsid w:val="00CD7054"/>
    <w:rsid w:val="00CE52C0"/>
    <w:rsid w:val="00CE541E"/>
    <w:rsid w:val="00CE5CE8"/>
    <w:rsid w:val="00CF1FB2"/>
    <w:rsid w:val="00CF5174"/>
    <w:rsid w:val="00D110AC"/>
    <w:rsid w:val="00D1195B"/>
    <w:rsid w:val="00D124FB"/>
    <w:rsid w:val="00D12C3B"/>
    <w:rsid w:val="00D136CE"/>
    <w:rsid w:val="00D15A86"/>
    <w:rsid w:val="00D17219"/>
    <w:rsid w:val="00D203CD"/>
    <w:rsid w:val="00D207DF"/>
    <w:rsid w:val="00D21D9F"/>
    <w:rsid w:val="00D22E57"/>
    <w:rsid w:val="00D24B67"/>
    <w:rsid w:val="00D25F8B"/>
    <w:rsid w:val="00D262C2"/>
    <w:rsid w:val="00D31DDC"/>
    <w:rsid w:val="00D3260B"/>
    <w:rsid w:val="00D34B73"/>
    <w:rsid w:val="00D36E19"/>
    <w:rsid w:val="00D410A0"/>
    <w:rsid w:val="00D43551"/>
    <w:rsid w:val="00D43CD0"/>
    <w:rsid w:val="00D4452C"/>
    <w:rsid w:val="00D60AB4"/>
    <w:rsid w:val="00D6119A"/>
    <w:rsid w:val="00D62896"/>
    <w:rsid w:val="00D6369C"/>
    <w:rsid w:val="00D63A90"/>
    <w:rsid w:val="00D6726E"/>
    <w:rsid w:val="00D743D1"/>
    <w:rsid w:val="00D74B21"/>
    <w:rsid w:val="00D7598B"/>
    <w:rsid w:val="00D76469"/>
    <w:rsid w:val="00D76C90"/>
    <w:rsid w:val="00D81CDD"/>
    <w:rsid w:val="00D82C70"/>
    <w:rsid w:val="00D83996"/>
    <w:rsid w:val="00D904AB"/>
    <w:rsid w:val="00D92117"/>
    <w:rsid w:val="00D92507"/>
    <w:rsid w:val="00D925AD"/>
    <w:rsid w:val="00D9447A"/>
    <w:rsid w:val="00D96906"/>
    <w:rsid w:val="00D96FBE"/>
    <w:rsid w:val="00D97D4D"/>
    <w:rsid w:val="00DA07CA"/>
    <w:rsid w:val="00DA3E17"/>
    <w:rsid w:val="00DA4799"/>
    <w:rsid w:val="00DB183F"/>
    <w:rsid w:val="00DB344D"/>
    <w:rsid w:val="00DC17BB"/>
    <w:rsid w:val="00DC53EB"/>
    <w:rsid w:val="00DD0701"/>
    <w:rsid w:val="00DD228F"/>
    <w:rsid w:val="00DD51E7"/>
    <w:rsid w:val="00DE1DAC"/>
    <w:rsid w:val="00DE1E94"/>
    <w:rsid w:val="00DE566C"/>
    <w:rsid w:val="00DE774C"/>
    <w:rsid w:val="00DE7DF8"/>
    <w:rsid w:val="00DF1145"/>
    <w:rsid w:val="00DF3045"/>
    <w:rsid w:val="00DF31D1"/>
    <w:rsid w:val="00DF345B"/>
    <w:rsid w:val="00DF4998"/>
    <w:rsid w:val="00E0013D"/>
    <w:rsid w:val="00E006EF"/>
    <w:rsid w:val="00E01FA8"/>
    <w:rsid w:val="00E04BFF"/>
    <w:rsid w:val="00E13F5A"/>
    <w:rsid w:val="00E14E7A"/>
    <w:rsid w:val="00E16501"/>
    <w:rsid w:val="00E165AF"/>
    <w:rsid w:val="00E22A37"/>
    <w:rsid w:val="00E2422F"/>
    <w:rsid w:val="00E33006"/>
    <w:rsid w:val="00E3576C"/>
    <w:rsid w:val="00E37F19"/>
    <w:rsid w:val="00E40B04"/>
    <w:rsid w:val="00E42213"/>
    <w:rsid w:val="00E434F5"/>
    <w:rsid w:val="00E46970"/>
    <w:rsid w:val="00E46A91"/>
    <w:rsid w:val="00E47A21"/>
    <w:rsid w:val="00E47E86"/>
    <w:rsid w:val="00E52608"/>
    <w:rsid w:val="00E532AA"/>
    <w:rsid w:val="00E54A19"/>
    <w:rsid w:val="00E54F6C"/>
    <w:rsid w:val="00E55BE3"/>
    <w:rsid w:val="00E55EAE"/>
    <w:rsid w:val="00E609BF"/>
    <w:rsid w:val="00E61034"/>
    <w:rsid w:val="00E62147"/>
    <w:rsid w:val="00E63242"/>
    <w:rsid w:val="00E70AFE"/>
    <w:rsid w:val="00E71A7B"/>
    <w:rsid w:val="00E74A90"/>
    <w:rsid w:val="00E75F25"/>
    <w:rsid w:val="00E80467"/>
    <w:rsid w:val="00E80A0D"/>
    <w:rsid w:val="00E81D1F"/>
    <w:rsid w:val="00E87E91"/>
    <w:rsid w:val="00E94661"/>
    <w:rsid w:val="00EA0B10"/>
    <w:rsid w:val="00EA12BE"/>
    <w:rsid w:val="00EA1E46"/>
    <w:rsid w:val="00EA202D"/>
    <w:rsid w:val="00EA2258"/>
    <w:rsid w:val="00EA22DD"/>
    <w:rsid w:val="00EA2AC3"/>
    <w:rsid w:val="00EA38BE"/>
    <w:rsid w:val="00EA3D60"/>
    <w:rsid w:val="00EA4A94"/>
    <w:rsid w:val="00EA4CF0"/>
    <w:rsid w:val="00EA7683"/>
    <w:rsid w:val="00EB38F5"/>
    <w:rsid w:val="00EB559A"/>
    <w:rsid w:val="00EB7394"/>
    <w:rsid w:val="00EB781F"/>
    <w:rsid w:val="00EB7C74"/>
    <w:rsid w:val="00EC3574"/>
    <w:rsid w:val="00EC67B5"/>
    <w:rsid w:val="00EC6E19"/>
    <w:rsid w:val="00ED05EC"/>
    <w:rsid w:val="00ED0ACD"/>
    <w:rsid w:val="00ED2A41"/>
    <w:rsid w:val="00ED2EAF"/>
    <w:rsid w:val="00ED4002"/>
    <w:rsid w:val="00ED7D87"/>
    <w:rsid w:val="00EE0A11"/>
    <w:rsid w:val="00EE68D6"/>
    <w:rsid w:val="00EE6FEE"/>
    <w:rsid w:val="00EE729C"/>
    <w:rsid w:val="00EF4CC6"/>
    <w:rsid w:val="00EF4D80"/>
    <w:rsid w:val="00EF62B0"/>
    <w:rsid w:val="00F03910"/>
    <w:rsid w:val="00F04E66"/>
    <w:rsid w:val="00F06556"/>
    <w:rsid w:val="00F11B69"/>
    <w:rsid w:val="00F1264A"/>
    <w:rsid w:val="00F12DA3"/>
    <w:rsid w:val="00F12DA8"/>
    <w:rsid w:val="00F1327E"/>
    <w:rsid w:val="00F264E9"/>
    <w:rsid w:val="00F30061"/>
    <w:rsid w:val="00F30752"/>
    <w:rsid w:val="00F35E80"/>
    <w:rsid w:val="00F3793B"/>
    <w:rsid w:val="00F42209"/>
    <w:rsid w:val="00F45257"/>
    <w:rsid w:val="00F477BD"/>
    <w:rsid w:val="00F47814"/>
    <w:rsid w:val="00F514F6"/>
    <w:rsid w:val="00F53B5C"/>
    <w:rsid w:val="00F5492E"/>
    <w:rsid w:val="00F5736D"/>
    <w:rsid w:val="00F61D0E"/>
    <w:rsid w:val="00F626EE"/>
    <w:rsid w:val="00F62877"/>
    <w:rsid w:val="00F63265"/>
    <w:rsid w:val="00F63F02"/>
    <w:rsid w:val="00F651D4"/>
    <w:rsid w:val="00F716C7"/>
    <w:rsid w:val="00F72D00"/>
    <w:rsid w:val="00F73E0B"/>
    <w:rsid w:val="00F76E4B"/>
    <w:rsid w:val="00F77D27"/>
    <w:rsid w:val="00F80DED"/>
    <w:rsid w:val="00F82B9A"/>
    <w:rsid w:val="00F8345D"/>
    <w:rsid w:val="00F8663D"/>
    <w:rsid w:val="00F86FB6"/>
    <w:rsid w:val="00F90ADA"/>
    <w:rsid w:val="00F92FBC"/>
    <w:rsid w:val="00FA0A88"/>
    <w:rsid w:val="00FA0D1C"/>
    <w:rsid w:val="00FA7ECD"/>
    <w:rsid w:val="00FA7F48"/>
    <w:rsid w:val="00FB1265"/>
    <w:rsid w:val="00FB28E5"/>
    <w:rsid w:val="00FB46EF"/>
    <w:rsid w:val="00FB5F61"/>
    <w:rsid w:val="00FC16D4"/>
    <w:rsid w:val="00FC1D4C"/>
    <w:rsid w:val="00FC3612"/>
    <w:rsid w:val="00FC3C70"/>
    <w:rsid w:val="00FC796E"/>
    <w:rsid w:val="00FD0609"/>
    <w:rsid w:val="00FD175A"/>
    <w:rsid w:val="00FD3B23"/>
    <w:rsid w:val="00FD4E3C"/>
    <w:rsid w:val="00FD5788"/>
    <w:rsid w:val="00FD59B0"/>
    <w:rsid w:val="00FD7FBF"/>
    <w:rsid w:val="00FE34EC"/>
    <w:rsid w:val="00FE3B8F"/>
    <w:rsid w:val="00FE4BA1"/>
    <w:rsid w:val="00FE5BCD"/>
    <w:rsid w:val="00FE6888"/>
    <w:rsid w:val="00FE78F8"/>
    <w:rsid w:val="00FF0670"/>
    <w:rsid w:val="00FF1709"/>
    <w:rsid w:val="00FF7C74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C801CF"/>
  <w15:docId w15:val="{ADB83FAD-4423-4BB2-B319-0277519C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de-DE" w:eastAsia="de-DE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2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5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ptext">
    <w:name w:val="Tipp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  <w:lang w:val="en-US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FootnoteTextChar">
    <w:name w:val="Footnote Text Char"/>
    <w:basedOn w:val="DefaultParagraphFont"/>
    <w:link w:val="FootnoteText"/>
    <w:uiPriority w:val="12"/>
    <w:rPr>
      <w:i/>
      <w:iCs/>
      <w:sz w:val="14"/>
    </w:rPr>
  </w:style>
  <w:style w:type="paragraph" w:styleId="NormalWeb">
    <w:name w:val="Normal (Web)"/>
    <w:basedOn w:val="Normal"/>
    <w:uiPriority w:val="99"/>
    <w:semiHidden/>
    <w:unhideWhenUsed/>
    <w:rsid w:val="0059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805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heading1">
    <w:name w:val="Style_heading1"/>
    <w:basedOn w:val="Normal"/>
    <w:next w:val="Normal"/>
    <w:qFormat/>
    <w:rsid w:val="00632051"/>
    <w:pPr>
      <w:numPr>
        <w:numId w:val="3"/>
      </w:numPr>
      <w:spacing w:before="240" w:after="360" w:line="240" w:lineRule="auto"/>
      <w:outlineLvl w:val="0"/>
    </w:pPr>
    <w:rPr>
      <w:rFonts w:ascii="Arial" w:eastAsia="Times New Roman" w:hAnsi="Arial" w:cs="Times New Roman"/>
      <w:color w:val="2C283A" w:themeColor="text2"/>
      <w:spacing w:val="2"/>
      <w:kern w:val="10"/>
      <w:sz w:val="40"/>
      <w:szCs w:val="18"/>
    </w:rPr>
  </w:style>
  <w:style w:type="paragraph" w:customStyle="1" w:styleId="Styleheading2">
    <w:name w:val="Style_heading2"/>
    <w:basedOn w:val="Normal"/>
    <w:next w:val="Normal"/>
    <w:link w:val="Styleheading2Char"/>
    <w:qFormat/>
    <w:rsid w:val="00632051"/>
    <w:pPr>
      <w:numPr>
        <w:ilvl w:val="1"/>
        <w:numId w:val="3"/>
      </w:numPr>
      <w:spacing w:before="120" w:after="120" w:line="240" w:lineRule="auto"/>
      <w:outlineLvl w:val="1"/>
    </w:pPr>
    <w:rPr>
      <w:rFonts w:ascii="Arial" w:eastAsia="Times New Roman" w:hAnsi="Arial" w:cs="Times New Roman"/>
      <w:color w:val="auto"/>
      <w:spacing w:val="2"/>
      <w:kern w:val="10"/>
      <w:sz w:val="30"/>
      <w:szCs w:val="18"/>
    </w:rPr>
  </w:style>
  <w:style w:type="character" w:customStyle="1" w:styleId="Styleheading2Char">
    <w:name w:val="Style_heading2 Char"/>
    <w:basedOn w:val="DefaultParagraphFont"/>
    <w:link w:val="Styleheading2"/>
    <w:rsid w:val="00632051"/>
    <w:rPr>
      <w:rFonts w:ascii="Arial" w:eastAsia="Times New Roman" w:hAnsi="Arial" w:cs="Times New Roman"/>
      <w:color w:val="auto"/>
      <w:spacing w:val="2"/>
      <w:kern w:val="10"/>
      <w:sz w:val="30"/>
      <w:szCs w:val="18"/>
      <w:lang w:val="en-US"/>
    </w:rPr>
  </w:style>
  <w:style w:type="paragraph" w:customStyle="1" w:styleId="Styleheading3">
    <w:name w:val="Style_heading3"/>
    <w:basedOn w:val="Styleheading2"/>
    <w:next w:val="Normal"/>
    <w:qFormat/>
    <w:rsid w:val="00632051"/>
    <w:pPr>
      <w:numPr>
        <w:ilvl w:val="2"/>
      </w:numPr>
      <w:ind w:left="2160" w:hanging="360"/>
      <w:outlineLvl w:val="2"/>
    </w:pPr>
    <w:rPr>
      <w:sz w:val="24"/>
    </w:rPr>
  </w:style>
  <w:style w:type="paragraph" w:customStyle="1" w:styleId="Styleheading4">
    <w:name w:val="Style_heading4"/>
    <w:basedOn w:val="Styleheading3"/>
    <w:next w:val="Normal"/>
    <w:qFormat/>
    <w:rsid w:val="00632051"/>
    <w:pPr>
      <w:numPr>
        <w:ilvl w:val="3"/>
      </w:numPr>
      <w:ind w:left="2880" w:hanging="360"/>
    </w:pPr>
  </w:style>
  <w:style w:type="paragraph" w:customStyle="1" w:styleId="Styleheading5">
    <w:name w:val="Style_heading5"/>
    <w:basedOn w:val="Styleheading4"/>
    <w:next w:val="Normal"/>
    <w:autoRedefine/>
    <w:qFormat/>
    <w:rsid w:val="00632051"/>
    <w:pPr>
      <w:numPr>
        <w:ilvl w:val="4"/>
      </w:numPr>
      <w:ind w:left="3600" w:hanging="360"/>
    </w:pPr>
    <w:rPr>
      <w:rFonts w:eastAsia="Siemens Sans Global"/>
      <w:lang w:val="de-DE"/>
    </w:rPr>
  </w:style>
  <w:style w:type="paragraph" w:customStyle="1" w:styleId="Styleheadline6">
    <w:name w:val="Style_headline6"/>
    <w:basedOn w:val="Styleheading5"/>
    <w:next w:val="Normal"/>
    <w:qFormat/>
    <w:rsid w:val="00632051"/>
    <w:pPr>
      <w:numPr>
        <w:ilvl w:val="5"/>
      </w:numPr>
      <w:ind w:left="4320" w:hanging="360"/>
    </w:pPr>
  </w:style>
  <w:style w:type="paragraph" w:customStyle="1" w:styleId="Text1UC">
    <w:name w:val="Text 1 UC"/>
    <w:basedOn w:val="Normal"/>
    <w:link w:val="Text1UCZchn"/>
    <w:qFormat/>
    <w:rsid w:val="002A6CC7"/>
    <w:pPr>
      <w:suppressAutoHyphens/>
      <w:spacing w:line="240" w:lineRule="auto"/>
    </w:pPr>
    <w:rPr>
      <w:rFonts w:ascii="Arial" w:eastAsia="Times New Roman" w:hAnsi="Arial" w:cs="Arial"/>
      <w:color w:val="auto"/>
      <w:spacing w:val="2"/>
      <w:kern w:val="10"/>
      <w:sz w:val="22"/>
      <w:szCs w:val="22"/>
    </w:rPr>
  </w:style>
  <w:style w:type="character" w:customStyle="1" w:styleId="Text1UCZchn">
    <w:name w:val="Text 1 UC Zchn"/>
    <w:basedOn w:val="DefaultParagraphFont"/>
    <w:link w:val="Text1UC"/>
    <w:rsid w:val="002A6CC7"/>
    <w:rPr>
      <w:rFonts w:ascii="Arial" w:eastAsia="Times New Roman" w:hAnsi="Arial" w:cs="Arial"/>
      <w:color w:val="auto"/>
      <w:spacing w:val="2"/>
      <w:kern w:val="10"/>
      <w:sz w:val="22"/>
      <w:szCs w:val="22"/>
      <w:lang w:val="en-US"/>
    </w:rPr>
  </w:style>
  <w:style w:type="paragraph" w:customStyle="1" w:styleId="Formatvorlage1">
    <w:name w:val="Formatvorlage1"/>
    <w:basedOn w:val="Normal"/>
    <w:link w:val="Formatvorlage1Zchn"/>
    <w:qFormat/>
    <w:rsid w:val="002A6CC7"/>
    <w:pPr>
      <w:framePr w:w="9752" w:h="401" w:hRule="exact" w:wrap="around" w:vAnchor="page" w:hAnchor="page" w:x="1135" w:y="15854" w:anchorLock="1"/>
      <w:spacing w:after="0" w:line="227" w:lineRule="exact"/>
    </w:pPr>
    <w:rPr>
      <w:rFonts w:ascii="Arial" w:eastAsia="Times New Roman" w:hAnsi="Arial" w:cs="Arial"/>
      <w:b/>
      <w:color w:val="auto"/>
      <w:spacing w:val="2"/>
      <w:kern w:val="10"/>
      <w:szCs w:val="18"/>
    </w:rPr>
  </w:style>
  <w:style w:type="character" w:customStyle="1" w:styleId="Formatvorlage1Zchn">
    <w:name w:val="Formatvorlage1 Zchn"/>
    <w:basedOn w:val="DefaultParagraphFont"/>
    <w:link w:val="Formatvorlage1"/>
    <w:rsid w:val="002A6CC7"/>
    <w:rPr>
      <w:rFonts w:ascii="Arial" w:eastAsia="Times New Roman" w:hAnsi="Arial" w:cs="Arial"/>
      <w:b/>
      <w:color w:val="auto"/>
      <w:spacing w:val="2"/>
      <w:kern w:val="10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E46970"/>
    <w:rPr>
      <w:color w:val="40AC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9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1140F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EA2A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93D7B1908CD4F5CB48E7D5344AE0B782">
    <w:name w:val="E93D7B1908CD4F5CB48E7D5344AE0B782"/>
    <w:rsid w:val="00044EBD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B2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9B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9B7"/>
    <w:rPr>
      <w:sz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9B7"/>
    <w:rPr>
      <w:b/>
      <w:bCs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9B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9B7"/>
    <w:rPr>
      <w:rFonts w:ascii="Segoe UI" w:hAnsi="Segoe UI" w:cs="Segoe UI"/>
      <w:szCs w:val="18"/>
      <w:lang w:val="en-US"/>
    </w:rPr>
  </w:style>
  <w:style w:type="character" w:customStyle="1" w:styleId="ui-provider">
    <w:name w:val="ui-provider"/>
    <w:basedOn w:val="DefaultParagraphFont"/>
    <w:rsid w:val="00F62877"/>
  </w:style>
  <w:style w:type="character" w:styleId="FollowedHyperlink">
    <w:name w:val="FollowedHyperlink"/>
    <w:basedOn w:val="DefaultParagraphFont"/>
    <w:uiPriority w:val="99"/>
    <w:semiHidden/>
    <w:unhideWhenUsed/>
    <w:rsid w:val="00AF3800"/>
    <w:rPr>
      <w:color w:val="92588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sherpax-polarion.alm.siemens.cloud/polarion/redirect/project/SHERPA_X/workitem?id=SX-131990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header" Target="header1.xml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footer" Target="footer2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hyperlink" Target="https://sherpax-polarion.alm.siemens.cloud/polarion/redirect/project/SHERPA_X/workitem?id=SX-131990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header" Target="header2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footer" Target="footer1.xml"/><Relationship Id="rId65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6.png"/><Relationship Id="rId2" Type="http://schemas.openxmlformats.org/officeDocument/2006/relationships/hyperlink" Target="https://sherpax-polarion.alm.siemens.cloud/polarion/redirect/project/SHERPA_X/workitem?id=SX-131990" TargetMode="External"/><Relationship Id="rId1" Type="http://schemas.openxmlformats.org/officeDocument/2006/relationships/hyperlink" Target="https://sherpax-polarion.alm.siemens.cloud/polarion/redirect/project/SHERPA_X/workitem?id=SX-131990" TargetMode="External"/><Relationship Id="rId4" Type="http://schemas.openxmlformats.org/officeDocument/2006/relationships/image" Target="media/image4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3s0190\AppData\Roaming\Microsoft\Templates\Projektumfa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6B319A563243888F57A20AFCF526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A54019-ED3A-4EBD-B8A9-B86F8F9E8A24}"/>
      </w:docPartPr>
      <w:docPartBody>
        <w:p w:rsidR="00325239" w:rsidRDefault="008440DC" w:rsidP="008440DC">
          <w:pPr>
            <w:pStyle w:val="236B319A563243888F57A20AFCF5269E26"/>
          </w:pPr>
          <w:r>
            <w:rPr>
              <w:color w:val="808080" w:themeColor="background1" w:themeShade="80"/>
              <w:szCs w:val="18"/>
              <w:lang w:val="de-DE"/>
            </w:rPr>
            <w:t>Classification</w:t>
          </w:r>
        </w:p>
      </w:docPartBody>
    </w:docPart>
    <w:docPart>
      <w:docPartPr>
        <w:name w:val="5EDC8FF1340B412B9FA47E04385E42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924121-758A-488E-BA73-9CA173129BEE}"/>
      </w:docPartPr>
      <w:docPartBody>
        <w:p w:rsidR="00661638" w:rsidRDefault="008440DC" w:rsidP="008440DC">
          <w:pPr>
            <w:pStyle w:val="5EDC8FF1340B412B9FA47E04385E4234"/>
          </w:pPr>
          <w:r>
            <w:rPr>
              <w:rStyle w:val="PlaceholderText"/>
              <w:lang w:val="de-DE"/>
            </w:rPr>
            <w:t>V</w:t>
          </w:r>
          <w:r w:rsidRPr="001E53CE">
            <w:rPr>
              <w:rStyle w:val="PlaceholderText"/>
              <w:lang w:val="de-DE"/>
            </w:rPr>
            <w:t>ersion</w:t>
          </w:r>
        </w:p>
      </w:docPartBody>
    </w:docPart>
    <w:docPart>
      <w:docPartPr>
        <w:name w:val="393558A3F0804943AF4343119C994C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22E8DC-40F1-481B-AF57-89B447D6BDEB}"/>
      </w:docPartPr>
      <w:docPartBody>
        <w:p w:rsidR="004D0B9C" w:rsidRDefault="0015150E" w:rsidP="0015150E">
          <w:pPr>
            <w:pStyle w:val="393558A3F0804943AF4343119C994C21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1A46671FFCA34A57BB9D46A24E3FBE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692322-0CE6-4DA0-B923-2CC1CCE81C32}"/>
      </w:docPartPr>
      <w:docPartBody>
        <w:p w:rsidR="004D0B9C" w:rsidRDefault="0015150E" w:rsidP="0015150E">
          <w:pPr>
            <w:pStyle w:val="1A46671FFCA34A57BB9D46A24E3FBEB0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43E4D3196F624D9C954840B9EE2D1E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7334C1-6F8C-499B-82DD-C282E2DC8ECC}"/>
      </w:docPartPr>
      <w:docPartBody>
        <w:p w:rsidR="004D0B9C" w:rsidRDefault="0015150E" w:rsidP="0015150E">
          <w:pPr>
            <w:pStyle w:val="43E4D3196F624D9C954840B9EE2D1EEF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F5D2686D578E47448519ACCF5E9D9D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5EE866-CF75-4CDA-A80B-D60152AA5ECF}"/>
      </w:docPartPr>
      <w:docPartBody>
        <w:p w:rsidR="004D0B9C" w:rsidRDefault="0015150E" w:rsidP="0015150E">
          <w:pPr>
            <w:pStyle w:val="F5D2686D578E47448519ACCF5E9D9DE5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B564A5389B514D22B184A5409B7D4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0D561-FE31-4767-BC0D-A6AA42840616}"/>
      </w:docPartPr>
      <w:docPartBody>
        <w:p w:rsidR="004D1416" w:rsidRDefault="002575F6" w:rsidP="002575F6">
          <w:pPr>
            <w:pStyle w:val="B564A5389B514D22B184A5409B7D43DC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452A3F0AEF31402790B673EBCCC71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A0D5B-D62F-426B-89C8-6EC9DE1A1A45}"/>
      </w:docPartPr>
      <w:docPartBody>
        <w:p w:rsidR="004D1416" w:rsidRDefault="002575F6" w:rsidP="002575F6">
          <w:pPr>
            <w:pStyle w:val="452A3F0AEF31402790B673EBCCC719C3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D41F3CB6D6B349BD8190F522FFE66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13825-6F78-418E-9205-7C960626822C}"/>
      </w:docPartPr>
      <w:docPartBody>
        <w:p w:rsidR="004D1416" w:rsidRDefault="002575F6" w:rsidP="002575F6">
          <w:pPr>
            <w:pStyle w:val="D41F3CB6D6B349BD8190F522FFE66AB9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331C66693AA54C8485FDF281CF79E05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F4734B-7967-47C9-96B0-ADFFA845AA4C}"/>
      </w:docPartPr>
      <w:docPartBody>
        <w:p w:rsidR="00043F1C" w:rsidRDefault="00AF33AD" w:rsidP="00AF33AD">
          <w:pPr>
            <w:pStyle w:val="331C66693AA54C8485FDF281CF79E051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15795CE0EDD742EBAEAB2BEFA1D9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DA78A-29DF-4EE5-9F62-5ED5A7162210}"/>
      </w:docPartPr>
      <w:docPartBody>
        <w:p w:rsidR="0057278E" w:rsidRDefault="001517CD" w:rsidP="001517CD">
          <w:pPr>
            <w:pStyle w:val="15795CE0EDD742EBAEAB2BEFA1D9913D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iemens Sans Global">
    <w:panose1 w:val="00000000000000000000"/>
    <w:charset w:val="80"/>
    <w:family w:val="auto"/>
    <w:pitch w:val="variable"/>
    <w:sig w:usb0="B580AEFF" w:usb1="FBDFFFFF" w:usb2="0000001E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22"/>
    <w:rsid w:val="00007012"/>
    <w:rsid w:val="00043F1C"/>
    <w:rsid w:val="00065C2F"/>
    <w:rsid w:val="000918A2"/>
    <w:rsid w:val="0009341B"/>
    <w:rsid w:val="000A5D3C"/>
    <w:rsid w:val="000E083F"/>
    <w:rsid w:val="00137CD5"/>
    <w:rsid w:val="0015150E"/>
    <w:rsid w:val="001517CD"/>
    <w:rsid w:val="001A07DE"/>
    <w:rsid w:val="001A7C54"/>
    <w:rsid w:val="001B0A10"/>
    <w:rsid w:val="001E0D98"/>
    <w:rsid w:val="001F3604"/>
    <w:rsid w:val="00210377"/>
    <w:rsid w:val="00241BA5"/>
    <w:rsid w:val="002575F6"/>
    <w:rsid w:val="00263923"/>
    <w:rsid w:val="002876EC"/>
    <w:rsid w:val="00293EDA"/>
    <w:rsid w:val="002A7395"/>
    <w:rsid w:val="002D208A"/>
    <w:rsid w:val="00325239"/>
    <w:rsid w:val="003454FF"/>
    <w:rsid w:val="003953CD"/>
    <w:rsid w:val="003A2D5C"/>
    <w:rsid w:val="004926A1"/>
    <w:rsid w:val="004A5053"/>
    <w:rsid w:val="004A616B"/>
    <w:rsid w:val="004B3DC1"/>
    <w:rsid w:val="004D0B9C"/>
    <w:rsid w:val="004D1416"/>
    <w:rsid w:val="00556A4C"/>
    <w:rsid w:val="005713A0"/>
    <w:rsid w:val="0057278E"/>
    <w:rsid w:val="00596543"/>
    <w:rsid w:val="00597796"/>
    <w:rsid w:val="005A0228"/>
    <w:rsid w:val="005A2479"/>
    <w:rsid w:val="005B1A16"/>
    <w:rsid w:val="005E37AA"/>
    <w:rsid w:val="00634B58"/>
    <w:rsid w:val="00637E86"/>
    <w:rsid w:val="00661638"/>
    <w:rsid w:val="0069763A"/>
    <w:rsid w:val="007478A5"/>
    <w:rsid w:val="00762A55"/>
    <w:rsid w:val="00774F4D"/>
    <w:rsid w:val="007A3E00"/>
    <w:rsid w:val="007B0567"/>
    <w:rsid w:val="007E67D2"/>
    <w:rsid w:val="007E79D9"/>
    <w:rsid w:val="008440DC"/>
    <w:rsid w:val="00893E0D"/>
    <w:rsid w:val="008A378E"/>
    <w:rsid w:val="008B25FB"/>
    <w:rsid w:val="008C301F"/>
    <w:rsid w:val="008D680E"/>
    <w:rsid w:val="00911829"/>
    <w:rsid w:val="009811DE"/>
    <w:rsid w:val="009B6236"/>
    <w:rsid w:val="009E53A5"/>
    <w:rsid w:val="00A43C3E"/>
    <w:rsid w:val="00A90562"/>
    <w:rsid w:val="00AD5DE5"/>
    <w:rsid w:val="00AE4D05"/>
    <w:rsid w:val="00AF33AD"/>
    <w:rsid w:val="00B1027B"/>
    <w:rsid w:val="00B32B01"/>
    <w:rsid w:val="00B61151"/>
    <w:rsid w:val="00B629D9"/>
    <w:rsid w:val="00B8349E"/>
    <w:rsid w:val="00BA3F8F"/>
    <w:rsid w:val="00BB4F54"/>
    <w:rsid w:val="00BE66B9"/>
    <w:rsid w:val="00BF737A"/>
    <w:rsid w:val="00C02A23"/>
    <w:rsid w:val="00C02A61"/>
    <w:rsid w:val="00C16ED8"/>
    <w:rsid w:val="00C37C83"/>
    <w:rsid w:val="00C71B43"/>
    <w:rsid w:val="00CA0944"/>
    <w:rsid w:val="00CB7896"/>
    <w:rsid w:val="00CF2AE2"/>
    <w:rsid w:val="00D262C2"/>
    <w:rsid w:val="00D743D1"/>
    <w:rsid w:val="00D86B40"/>
    <w:rsid w:val="00D97922"/>
    <w:rsid w:val="00DB03B8"/>
    <w:rsid w:val="00DC3725"/>
    <w:rsid w:val="00DC4C9B"/>
    <w:rsid w:val="00DF486A"/>
    <w:rsid w:val="00E50F26"/>
    <w:rsid w:val="00E54165"/>
    <w:rsid w:val="00E9483A"/>
    <w:rsid w:val="00ED1C5F"/>
    <w:rsid w:val="00F106E8"/>
    <w:rsid w:val="00F200DA"/>
    <w:rsid w:val="00F32EB8"/>
    <w:rsid w:val="00F35382"/>
    <w:rsid w:val="00F416BA"/>
    <w:rsid w:val="00F57DC4"/>
    <w:rsid w:val="00F651D4"/>
    <w:rsid w:val="00F77B40"/>
    <w:rsid w:val="00F81441"/>
    <w:rsid w:val="00FB03E5"/>
    <w:rsid w:val="00FB1265"/>
    <w:rsid w:val="00FB28E5"/>
    <w:rsid w:val="00FE3B03"/>
    <w:rsid w:val="00FE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96F9D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33AD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CB7896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EDC8FF1340B412B9FA47E04385E4234">
    <w:name w:val="5EDC8FF1340B412B9FA47E04385E4234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236B319A563243888F57A20AFCF5269E26">
    <w:name w:val="236B319A563243888F57A20AFCF5269E26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393558A3F0804943AF4343119C994C212">
    <w:name w:val="393558A3F0804943AF4343119C994C21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A46671FFCA34A57BB9D46A24E3FBEB02">
    <w:name w:val="1A46671FFCA34A57BB9D46A24E3FBEB0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43E4D3196F624D9C954840B9EE2D1EEF2">
    <w:name w:val="43E4D3196F624D9C954840B9EE2D1EEF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F5D2686D578E47448519ACCF5E9D9DE52">
    <w:name w:val="F5D2686D578E47448519ACCF5E9D9DE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B564A5389B514D22B184A5409B7D43DC">
    <w:name w:val="B564A5389B514D22B184A5409B7D43DC"/>
    <w:rsid w:val="002575F6"/>
  </w:style>
  <w:style w:type="paragraph" w:customStyle="1" w:styleId="452A3F0AEF31402790B673EBCCC719C3">
    <w:name w:val="452A3F0AEF31402790B673EBCCC719C3"/>
    <w:rsid w:val="002575F6"/>
  </w:style>
  <w:style w:type="paragraph" w:customStyle="1" w:styleId="D41F3CB6D6B349BD8190F522FFE66AB9">
    <w:name w:val="D41F3CB6D6B349BD8190F522FFE66AB9"/>
    <w:rsid w:val="002575F6"/>
  </w:style>
  <w:style w:type="paragraph" w:customStyle="1" w:styleId="331C66693AA54C8485FDF281CF79E051">
    <w:name w:val="331C66693AA54C8485FDF281CF79E051"/>
    <w:rsid w:val="00AF33AD"/>
  </w:style>
  <w:style w:type="paragraph" w:customStyle="1" w:styleId="15795CE0EDD742EBAEAB2BEFA1D9913D">
    <w:name w:val="15795CE0EDD742EBAEAB2BEFA1D9913D"/>
    <w:rsid w:val="001517CD"/>
    <w:pPr>
      <w:spacing w:line="278" w:lineRule="auto"/>
    </w:pPr>
    <w:rPr>
      <w:kern w:val="2"/>
      <w:sz w:val="24"/>
      <w:szCs w:val="24"/>
      <w:lang w:val="en-US"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313ddf-ae2e-42e2-82d4-c89584ce8844">
      <UserInfo>
        <DisplayName>Belger, Michael (ext) (IT APD ERP-COR C01)</DisplayName>
        <AccountId>364</AccountId>
        <AccountType/>
      </UserInfo>
    </SharedWithUsers>
    <TaxCatchAll xmlns="56810815-8df0-4f10-8da7-34164765fbe3" xsi:nil="true"/>
    <lcf76f155ced4ddcb4097134ff3c332f xmlns="4697dd4f-b273-4ab7-9c5e-4ece0a0fe4fa">
      <Terms xmlns="http://schemas.microsoft.com/office/infopath/2007/PartnerControls"/>
    </lcf76f155ced4ddcb4097134ff3c332f>
    <Comment xmlns="4697dd4f-b273-4ab7-9c5e-4ece0a0fe4fa" xsi:nil="true"/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9245121655340AC16813AC5B6D7E4" ma:contentTypeVersion="16" ma:contentTypeDescription="Create a new document." ma:contentTypeScope="" ma:versionID="fb6c4cffc72efb1a876c125d1ee36431">
  <xsd:schema xmlns:xsd="http://www.w3.org/2001/XMLSchema" xmlns:xs="http://www.w3.org/2001/XMLSchema" xmlns:p="http://schemas.microsoft.com/office/2006/metadata/properties" xmlns:ns2="4697dd4f-b273-4ab7-9c5e-4ece0a0fe4fa" xmlns:ns3="b7313ddf-ae2e-42e2-82d4-c89584ce8844" xmlns:ns4="56810815-8df0-4f10-8da7-34164765fbe3" targetNamespace="http://schemas.microsoft.com/office/2006/metadata/properties" ma:root="true" ma:fieldsID="e5d17b3db8a51ba4e0d7b8d67bfa79d9" ns2:_="" ns3:_="" ns4:_="">
    <xsd:import namespace="4697dd4f-b273-4ab7-9c5e-4ece0a0fe4fa"/>
    <xsd:import namespace="b7313ddf-ae2e-42e2-82d4-c89584ce8844"/>
    <xsd:import namespace="56810815-8df0-4f10-8da7-34164765fb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Location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7dd4f-b273-4ab7-9c5e-4ece0a0fe4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" ma:index="23" nillable="true" ma:displayName="Comment" ma:description="Type of docu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13ddf-ae2e-42e2-82d4-c89584ce88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10815-8df0-4f10-8da7-34164765fbe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3dbfdae-fdc0-4114-88d4-4800aae6cac1}" ma:internalName="TaxCatchAll" ma:showField="CatchAllData" ma:web="b7313ddf-ae2e-42e2-82d4-c89584ce88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7D730-5E86-448E-9D36-1D4992128EDC}">
  <ds:schemaRefs>
    <ds:schemaRef ds:uri="http://purl.org/dc/dcmitype/"/>
    <ds:schemaRef ds:uri="http://purl.org/dc/terms/"/>
    <ds:schemaRef ds:uri="b7313ddf-ae2e-42e2-82d4-c89584ce8844"/>
    <ds:schemaRef ds:uri="4697dd4f-b273-4ab7-9c5e-4ece0a0fe4fa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56810815-8df0-4f10-8da7-34164765fbe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1838728-C832-40FD-B853-A9856547F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E97277-5875-4688-A274-B2B17A0020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7dd4f-b273-4ab7-9c5e-4ece0a0fe4fa"/>
    <ds:schemaRef ds:uri="b7313ddf-ae2e-42e2-82d4-c89584ce8844"/>
    <ds:schemaRef ds:uri="56810815-8df0-4f10-8da7-34164765fb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5A541B-85A9-47FC-B471-B68C0020565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Projektumfang.dotx</Template>
  <TotalTime>0</TotalTime>
  <Pages>23</Pages>
  <Words>781</Words>
  <Characters>4456</Characters>
  <Application>Microsoft Office Word</Application>
  <DocSecurity>0</DocSecurity>
  <Lines>37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Mesecke, Yvonne (GS IT CF R-BP 1)</dc:creator>
  <cp:keywords>C_Confidential</cp:keywords>
  <dc:description/>
  <cp:lastModifiedBy>Gautam, Ajit (IT ECP PLG P)</cp:lastModifiedBy>
  <cp:revision>2</cp:revision>
  <dcterms:created xsi:type="dcterms:W3CDTF">2025-07-01T08:16:00Z</dcterms:created>
  <dcterms:modified xsi:type="dcterms:W3CDTF">2025-07-01T08:16:00Z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  <property fmtid="{D5CDD505-2E9C-101B-9397-08002B2CF9AE}" pid="3" name="ContentTypeId">
    <vt:lpwstr>0x010100D039245121655340AC16813AC5B6D7E4</vt:lpwstr>
  </property>
  <property fmtid="{D5CDD505-2E9C-101B-9397-08002B2CF9AE}" pid="4" name="_NewReviewCycle">
    <vt:lpwstr/>
  </property>
  <property fmtid="{D5CDD505-2E9C-101B-9397-08002B2CF9AE}" pid="5" name="Document Confidentiality">
    <vt:lpwstr>Confidential</vt:lpwstr>
  </property>
  <property fmtid="{D5CDD505-2E9C-101B-9397-08002B2CF9AE}" pid="6" name="sodocoClasLang">
    <vt:lpwstr>Vertraulich</vt:lpwstr>
  </property>
  <property fmtid="{D5CDD505-2E9C-101B-9397-08002B2CF9AE}" pid="7" name="sodocoClasLangId">
    <vt:i4>0</vt:i4>
  </property>
  <property fmtid="{D5CDD505-2E9C-101B-9397-08002B2CF9AE}" pid="8" name="sodocoClasId">
    <vt:i4>2</vt:i4>
  </property>
  <property fmtid="{D5CDD505-2E9C-101B-9397-08002B2CF9AE}" pid="9" name="_dlc_policyId">
    <vt:lpwstr/>
  </property>
  <property fmtid="{D5CDD505-2E9C-101B-9397-08002B2CF9AE}" pid="10" name="ItemRetentionFormula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MSIP_Label_707c3c3c-9479-4e9e-ace6-d736970bf3b0_Enabled">
    <vt:lpwstr>true</vt:lpwstr>
  </property>
  <property fmtid="{D5CDD505-2E9C-101B-9397-08002B2CF9AE}" pid="14" name="MSIP_Label_707c3c3c-9479-4e9e-ace6-d736970bf3b0_SetDate">
    <vt:lpwstr>2023-07-19T08:31:05Z</vt:lpwstr>
  </property>
  <property fmtid="{D5CDD505-2E9C-101B-9397-08002B2CF9AE}" pid="15" name="MSIP_Label_707c3c3c-9479-4e9e-ace6-d736970bf3b0_Method">
    <vt:lpwstr>Standard</vt:lpwstr>
  </property>
  <property fmtid="{D5CDD505-2E9C-101B-9397-08002B2CF9AE}" pid="16" name="MSIP_Label_707c3c3c-9479-4e9e-ace6-d736970bf3b0_Name">
    <vt:lpwstr>confidential-default</vt:lpwstr>
  </property>
  <property fmtid="{D5CDD505-2E9C-101B-9397-08002B2CF9AE}" pid="17" name="MSIP_Label_707c3c3c-9479-4e9e-ace6-d736970bf3b0_SiteId">
    <vt:lpwstr>38ae3bcd-9579-4fd4-adda-b42e1495d55a</vt:lpwstr>
  </property>
  <property fmtid="{D5CDD505-2E9C-101B-9397-08002B2CF9AE}" pid="18" name="MSIP_Label_707c3c3c-9479-4e9e-ace6-d736970bf3b0_ActionId">
    <vt:lpwstr>96259241-fdd4-44db-9634-7f2f7c2da4cd</vt:lpwstr>
  </property>
  <property fmtid="{D5CDD505-2E9C-101B-9397-08002B2CF9AE}" pid="19" name="MSIP_Label_707c3c3c-9479-4e9e-ace6-d736970bf3b0_ContentBits">
    <vt:lpwstr>0</vt:lpwstr>
  </property>
  <property fmtid="{D5CDD505-2E9C-101B-9397-08002B2CF9AE}" pid="20" name="Document_Confidentiality">
    <vt:lpwstr>Confidential</vt:lpwstr>
  </property>
</Properties>
</file>