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0ADC" w14:textId="77777777" w:rsidR="00E37F19" w:rsidRPr="00C26E36" w:rsidRDefault="00E37F19" w:rsidP="00364302">
      <w:pPr>
        <w:pStyle w:val="ListParagraph"/>
        <w:spacing w:after="0"/>
        <w:ind w:left="0"/>
        <w:rPr>
          <w:b/>
          <w:sz w:val="20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732"/>
        <w:gridCol w:w="4733"/>
      </w:tblGrid>
      <w:tr w:rsidR="00DF3045" w:rsidRPr="00C26E36" w14:paraId="6A096974" w14:textId="77777777" w:rsidTr="004B7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5" w:type="dxa"/>
            <w:gridSpan w:val="2"/>
            <w:vAlign w:val="center"/>
          </w:tcPr>
          <w:p w14:paraId="2F945EE6" w14:textId="3C94BCBF" w:rsidR="00DF3045" w:rsidRPr="00DD51E7" w:rsidRDefault="00C53456" w:rsidP="004B70E1">
            <w:pPr>
              <w:pStyle w:val="ListParagraph"/>
              <w:ind w:left="0"/>
              <w:rPr>
                <w:color w:val="808080" w:themeColor="background1" w:themeShade="80"/>
                <w:sz w:val="20"/>
              </w:rPr>
            </w:pPr>
            <w:r w:rsidRPr="00DD51E7">
              <w:rPr>
                <w:color w:val="808080" w:themeColor="background1" w:themeShade="80"/>
                <w:sz w:val="20"/>
              </w:rPr>
              <w:t>Template d</w:t>
            </w:r>
            <w:r w:rsidR="0060532C" w:rsidRPr="00DD51E7">
              <w:rPr>
                <w:color w:val="808080" w:themeColor="background1" w:themeShade="80"/>
                <w:sz w:val="20"/>
              </w:rPr>
              <w:t>o</w:t>
            </w:r>
            <w:r w:rsidR="00C26E36" w:rsidRPr="00DD51E7">
              <w:rPr>
                <w:color w:val="808080" w:themeColor="background1" w:themeShade="80"/>
                <w:sz w:val="20"/>
              </w:rPr>
              <w:t>c</w:t>
            </w:r>
            <w:r w:rsidR="0060532C" w:rsidRPr="00DD51E7">
              <w:rPr>
                <w:color w:val="808080" w:themeColor="background1" w:themeShade="80"/>
                <w:sz w:val="20"/>
              </w:rPr>
              <w:t>ument</w:t>
            </w:r>
            <w:r w:rsidR="00C26E36" w:rsidRPr="00DD51E7">
              <w:rPr>
                <w:color w:val="808080" w:themeColor="background1" w:themeShade="80"/>
                <w:sz w:val="20"/>
              </w:rPr>
              <w:t xml:space="preserve"> </w:t>
            </w:r>
            <w:r w:rsidR="0060532C" w:rsidRPr="00DD51E7">
              <w:rPr>
                <w:color w:val="808080" w:themeColor="background1" w:themeShade="80"/>
                <w:sz w:val="20"/>
              </w:rPr>
              <w:t>status</w:t>
            </w:r>
            <w:r w:rsidR="00DF4998" w:rsidRPr="00DD51E7">
              <w:rPr>
                <w:color w:val="808080" w:themeColor="background1" w:themeShade="80"/>
                <w:sz w:val="20"/>
              </w:rPr>
              <w:t xml:space="preserve"> – </w:t>
            </w:r>
            <w:r w:rsidR="00C95F46">
              <w:rPr>
                <w:color w:val="808080" w:themeColor="background1" w:themeShade="80"/>
                <w:sz w:val="20"/>
              </w:rPr>
              <w:t>do not</w:t>
            </w:r>
            <w:r w:rsidR="00DF4998" w:rsidRPr="00DD51E7">
              <w:rPr>
                <w:color w:val="808080" w:themeColor="background1" w:themeShade="80"/>
                <w:sz w:val="20"/>
              </w:rPr>
              <w:t xml:space="preserve"> change</w:t>
            </w:r>
          </w:p>
        </w:tc>
      </w:tr>
      <w:tr w:rsidR="00DF3045" w:rsidRPr="00C26E36" w14:paraId="519940AA" w14:textId="77777777" w:rsidTr="00044EBD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475BF086" w14:textId="2AB6F2DD" w:rsidR="00DF3045" w:rsidRPr="00C95F46" w:rsidRDefault="00DF3045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Version</w:t>
            </w:r>
          </w:p>
        </w:tc>
        <w:sdt>
          <w:sdtPr>
            <w:rPr>
              <w:color w:val="808080" w:themeColor="background1" w:themeShade="80"/>
              <w:sz w:val="20"/>
            </w:rPr>
            <w:id w:val="1623718576"/>
            <w:placeholder>
              <w:docPart w:val="5EDC8FF1340B412B9FA47E04385E4234"/>
            </w:placeholder>
          </w:sdtPr>
          <w:sdtContent>
            <w:tc>
              <w:tcPr>
                <w:tcW w:w="4733" w:type="dxa"/>
                <w:vAlign w:val="center"/>
              </w:tcPr>
              <w:p w14:paraId="2D2723E8" w14:textId="76882DAC" w:rsidR="00DF3045" w:rsidRPr="00DD51E7" w:rsidRDefault="00C53456" w:rsidP="00044EBD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808080" w:themeColor="background1" w:themeShade="80"/>
                    <w:sz w:val="20"/>
                  </w:rPr>
                </w:pPr>
                <w:r w:rsidRPr="00DD51E7">
                  <w:rPr>
                    <w:color w:val="808080" w:themeColor="background1" w:themeShade="80"/>
                    <w:sz w:val="20"/>
                  </w:rPr>
                  <w:t>2</w:t>
                </w:r>
                <w:r w:rsidR="00061985" w:rsidRPr="00DD51E7">
                  <w:rPr>
                    <w:color w:val="808080" w:themeColor="background1" w:themeShade="80"/>
                    <w:sz w:val="20"/>
                  </w:rPr>
                  <w:t>.0</w:t>
                </w:r>
              </w:p>
            </w:tc>
          </w:sdtContent>
        </w:sdt>
      </w:tr>
      <w:tr w:rsidR="00B51FBA" w:rsidRPr="00C26E36" w14:paraId="0FE9B81E" w14:textId="77777777" w:rsidTr="00044EBD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7AAC4CF4" w14:textId="42191E1C" w:rsidR="00B51FBA" w:rsidRPr="00C95F46" w:rsidRDefault="00B51FBA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 xml:space="preserve">Date </w:t>
            </w:r>
          </w:p>
        </w:tc>
        <w:tc>
          <w:tcPr>
            <w:tcW w:w="4733" w:type="dxa"/>
            <w:vAlign w:val="center"/>
          </w:tcPr>
          <w:p w14:paraId="3F1125F3" w14:textId="438C65FD" w:rsidR="00B51FBA" w:rsidRPr="00DD51E7" w:rsidRDefault="00B2202C" w:rsidP="00044E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</w:rPr>
            </w:pPr>
            <w:r>
              <w:rPr>
                <w:color w:val="808080" w:themeColor="background1" w:themeShade="80"/>
                <w:sz w:val="20"/>
              </w:rPr>
              <w:t>10</w:t>
            </w:r>
            <w:r w:rsidR="00C93654">
              <w:rPr>
                <w:color w:val="808080" w:themeColor="background1" w:themeShade="80"/>
                <w:sz w:val="20"/>
              </w:rPr>
              <w:t>/202</w:t>
            </w:r>
            <w:r w:rsidR="00575EF6">
              <w:rPr>
                <w:color w:val="808080" w:themeColor="background1" w:themeShade="80"/>
                <w:sz w:val="20"/>
              </w:rPr>
              <w:t>5</w:t>
            </w:r>
          </w:p>
        </w:tc>
      </w:tr>
      <w:tr w:rsidR="00DF3045" w:rsidRPr="00C26E36" w14:paraId="50D795DA" w14:textId="77777777" w:rsidTr="00044EBD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7F529B3C" w14:textId="3FE071D1" w:rsidR="00DF3045" w:rsidRPr="00C95F46" w:rsidRDefault="00DF3045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Status</w:t>
            </w:r>
          </w:p>
        </w:tc>
        <w:tc>
          <w:tcPr>
            <w:tcW w:w="4733" w:type="dxa"/>
            <w:vAlign w:val="center"/>
          </w:tcPr>
          <w:p w14:paraId="1F1A5911" w14:textId="456C7C4D" w:rsidR="00DF3045" w:rsidRPr="00DD51E7" w:rsidRDefault="00B51FBA" w:rsidP="00044E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</w:rPr>
            </w:pPr>
            <w:r w:rsidRPr="00DD51E7">
              <w:rPr>
                <w:color w:val="808080" w:themeColor="background1" w:themeShade="80"/>
                <w:sz w:val="20"/>
              </w:rPr>
              <w:t>Releas</w:t>
            </w:r>
            <w:r w:rsidR="00546194" w:rsidRPr="00DD51E7">
              <w:rPr>
                <w:color w:val="808080" w:themeColor="background1" w:themeShade="80"/>
                <w:sz w:val="20"/>
              </w:rPr>
              <w:t>ed</w:t>
            </w:r>
          </w:p>
        </w:tc>
      </w:tr>
      <w:tr w:rsidR="00DF3045" w:rsidRPr="00C26E36" w14:paraId="64EF9E2E" w14:textId="77777777" w:rsidTr="00044EBD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799C9A44" w14:textId="0ADA2EB5" w:rsidR="00DF3045" w:rsidRPr="00C95F46" w:rsidRDefault="00DF3045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Classification</w:t>
            </w:r>
          </w:p>
        </w:tc>
        <w:sdt>
          <w:sdtPr>
            <w:rPr>
              <w:color w:val="808080" w:themeColor="background1" w:themeShade="80"/>
              <w:sz w:val="20"/>
            </w:rPr>
            <w:id w:val="-2146801673"/>
            <w:placeholder>
              <w:docPart w:val="236B319A563243888F57A20AFCF5269E"/>
            </w:placeholder>
          </w:sdtPr>
          <w:sdtContent>
            <w:tc>
              <w:tcPr>
                <w:tcW w:w="4733" w:type="dxa"/>
                <w:vAlign w:val="center"/>
              </w:tcPr>
              <w:p w14:paraId="07D72D40" w14:textId="7DFBE39A" w:rsidR="00DF3045" w:rsidRPr="00DD51E7" w:rsidRDefault="00061985" w:rsidP="00044EBD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808080" w:themeColor="background1" w:themeShade="80"/>
                    <w:sz w:val="20"/>
                  </w:rPr>
                </w:pPr>
                <w:r w:rsidRPr="00DD51E7">
                  <w:rPr>
                    <w:color w:val="808080" w:themeColor="background1" w:themeShade="80"/>
                    <w:sz w:val="20"/>
                  </w:rPr>
                  <w:t>Restricted</w:t>
                </w:r>
              </w:p>
            </w:tc>
          </w:sdtContent>
        </w:sdt>
      </w:tr>
      <w:tr w:rsidR="0009783F" w:rsidRPr="00C26E36" w14:paraId="0BD2F998" w14:textId="77777777" w:rsidTr="00044EBD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33817328" w14:textId="0C3A1FF7" w:rsidR="0009783F" w:rsidRPr="00C95F46" w:rsidRDefault="0009783F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Te</w:t>
            </w:r>
            <w:r w:rsidR="00DB344D" w:rsidRPr="00C95F46">
              <w:rPr>
                <w:b w:val="0"/>
                <w:bCs w:val="0"/>
                <w:color w:val="808080" w:themeColor="background1" w:themeShade="80"/>
                <w:sz w:val="20"/>
              </w:rPr>
              <w:t xml:space="preserve">mplate document </w:t>
            </w: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responsible</w:t>
            </w:r>
          </w:p>
        </w:tc>
        <w:tc>
          <w:tcPr>
            <w:tcW w:w="4733" w:type="dxa"/>
            <w:vAlign w:val="center"/>
          </w:tcPr>
          <w:p w14:paraId="082B9A81" w14:textId="755618E8" w:rsidR="00516E68" w:rsidRPr="00DD51E7" w:rsidRDefault="00516E68" w:rsidP="00044E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</w:rPr>
            </w:pPr>
          </w:p>
        </w:tc>
      </w:tr>
    </w:tbl>
    <w:p w14:paraId="50F1C6C7" w14:textId="2A5102BC" w:rsidR="00DF3045" w:rsidRDefault="00DF3045" w:rsidP="00364302">
      <w:pPr>
        <w:pStyle w:val="ListParagraph"/>
        <w:spacing w:after="0"/>
        <w:ind w:left="0"/>
        <w:rPr>
          <w:b/>
          <w:sz w:val="20"/>
        </w:rPr>
      </w:pPr>
    </w:p>
    <w:p w14:paraId="00E2B234" w14:textId="77777777" w:rsidR="002330DB" w:rsidRPr="00C26E36" w:rsidRDefault="002330DB" w:rsidP="00364302">
      <w:pPr>
        <w:pStyle w:val="ListParagraph"/>
        <w:spacing w:after="0"/>
        <w:ind w:left="0"/>
        <w:rPr>
          <w:b/>
          <w:sz w:val="20"/>
        </w:rPr>
      </w:pPr>
    </w:p>
    <w:p w14:paraId="665A5912" w14:textId="6D066B58" w:rsidR="002330DB" w:rsidRDefault="002330DB" w:rsidP="002330DB">
      <w:pPr>
        <w:pStyle w:val="ListParagraph"/>
        <w:spacing w:after="0"/>
        <w:ind w:left="0"/>
        <w:rPr>
          <w:b/>
          <w:i/>
          <w:iCs/>
          <w:szCs w:val="18"/>
        </w:rPr>
      </w:pPr>
      <w:r>
        <w:rPr>
          <w:b/>
          <w:sz w:val="20"/>
          <w:u w:val="single"/>
        </w:rPr>
        <w:t>Important</w:t>
      </w:r>
      <w:r w:rsidRPr="00B5072E">
        <w:rPr>
          <w:b/>
          <w:sz w:val="20"/>
          <w:u w:val="single"/>
        </w:rPr>
        <w:t xml:space="preserve"> </w:t>
      </w:r>
      <w:r>
        <w:rPr>
          <w:b/>
          <w:sz w:val="20"/>
          <w:u w:val="single"/>
        </w:rPr>
        <w:t>n</w:t>
      </w:r>
      <w:r w:rsidRPr="00B5072E">
        <w:rPr>
          <w:b/>
          <w:sz w:val="20"/>
          <w:u w:val="single"/>
        </w:rPr>
        <w:t>ote</w:t>
      </w:r>
      <w:r>
        <w:rPr>
          <w:b/>
          <w:sz w:val="20"/>
          <w:u w:val="single"/>
        </w:rPr>
        <w:t>s</w:t>
      </w:r>
      <w:r w:rsidRPr="00B5072E">
        <w:rPr>
          <w:b/>
          <w:sz w:val="20"/>
          <w:u w:val="single"/>
        </w:rPr>
        <w:t>:</w:t>
      </w:r>
      <w:r w:rsidRPr="004B0BB7">
        <w:rPr>
          <w:b/>
          <w:i/>
          <w:iCs/>
          <w:szCs w:val="18"/>
        </w:rPr>
        <w:t xml:space="preserve"> </w:t>
      </w:r>
      <w:r>
        <w:rPr>
          <w:b/>
          <w:i/>
          <w:iCs/>
          <w:szCs w:val="18"/>
        </w:rPr>
        <w:br/>
      </w:r>
      <w:r>
        <w:rPr>
          <w:b/>
          <w:i/>
          <w:iCs/>
          <w:szCs w:val="18"/>
        </w:rPr>
        <w:br/>
        <w:t>Test responsible:</w:t>
      </w:r>
    </w:p>
    <w:p w14:paraId="42541FDF" w14:textId="77777777" w:rsidR="00955260" w:rsidRDefault="002330DB" w:rsidP="002330DB">
      <w:pPr>
        <w:pStyle w:val="ListParagraph"/>
        <w:spacing w:after="0"/>
        <w:ind w:left="0"/>
        <w:rPr>
          <w:bCs/>
          <w:i/>
          <w:iCs/>
          <w:szCs w:val="18"/>
        </w:rPr>
      </w:pPr>
      <w:r>
        <w:rPr>
          <w:bCs/>
          <w:i/>
          <w:iCs/>
          <w:szCs w:val="18"/>
        </w:rPr>
        <w:t xml:space="preserve">In the IT </w:t>
      </w:r>
      <w:r w:rsidR="00C36F13">
        <w:rPr>
          <w:bCs/>
          <w:i/>
          <w:iCs/>
          <w:szCs w:val="18"/>
        </w:rPr>
        <w:t>R</w:t>
      </w:r>
      <w:r>
        <w:rPr>
          <w:bCs/>
          <w:i/>
          <w:iCs/>
          <w:szCs w:val="18"/>
        </w:rPr>
        <w:t xml:space="preserve">equirement </w:t>
      </w:r>
      <w:r w:rsidR="00C36F13">
        <w:rPr>
          <w:bCs/>
          <w:i/>
          <w:iCs/>
          <w:szCs w:val="18"/>
        </w:rPr>
        <w:t xml:space="preserve">(ITR) </w:t>
      </w:r>
      <w:r>
        <w:rPr>
          <w:bCs/>
          <w:i/>
          <w:iCs/>
          <w:szCs w:val="18"/>
        </w:rPr>
        <w:t xml:space="preserve">process the user acceptance test is in responsibility of the </w:t>
      </w:r>
      <w:r w:rsidR="00657C6D">
        <w:rPr>
          <w:bCs/>
          <w:i/>
          <w:iCs/>
          <w:szCs w:val="18"/>
        </w:rPr>
        <w:t>Requester</w:t>
      </w:r>
      <w:r w:rsidR="0038262B" w:rsidRPr="0038262B">
        <w:rPr>
          <w:bCs/>
          <w:i/>
          <w:iCs/>
          <w:szCs w:val="18"/>
        </w:rPr>
        <w:t>/K</w:t>
      </w:r>
      <w:r w:rsidR="0038262B">
        <w:rPr>
          <w:bCs/>
          <w:i/>
          <w:iCs/>
          <w:szCs w:val="18"/>
        </w:rPr>
        <w:t>ey User</w:t>
      </w:r>
      <w:r>
        <w:rPr>
          <w:bCs/>
          <w:i/>
          <w:iCs/>
          <w:szCs w:val="18"/>
        </w:rPr>
        <w:t xml:space="preserve">. </w:t>
      </w:r>
      <w:r w:rsidR="00FD5788" w:rsidRPr="00FD5788">
        <w:rPr>
          <w:bCs/>
          <w:i/>
          <w:iCs/>
          <w:szCs w:val="18"/>
        </w:rPr>
        <w:t xml:space="preserve">For </w:t>
      </w:r>
      <w:r w:rsidR="00931673">
        <w:rPr>
          <w:bCs/>
          <w:i/>
          <w:iCs/>
          <w:szCs w:val="18"/>
        </w:rPr>
        <w:t xml:space="preserve">the internal integration test </w:t>
      </w:r>
      <w:r w:rsidR="00926F61">
        <w:rPr>
          <w:bCs/>
          <w:i/>
          <w:iCs/>
          <w:szCs w:val="18"/>
        </w:rPr>
        <w:t xml:space="preserve">as part of </w:t>
      </w:r>
      <w:r w:rsidR="007E61F5">
        <w:rPr>
          <w:bCs/>
          <w:i/>
          <w:iCs/>
          <w:szCs w:val="18"/>
        </w:rPr>
        <w:t xml:space="preserve">a bug fix (Change request) </w:t>
      </w:r>
      <w:r w:rsidR="00906CCB">
        <w:rPr>
          <w:bCs/>
          <w:i/>
          <w:iCs/>
          <w:szCs w:val="18"/>
        </w:rPr>
        <w:t xml:space="preserve">the test is in </w:t>
      </w:r>
      <w:r w:rsidR="001D0337">
        <w:rPr>
          <w:bCs/>
          <w:i/>
          <w:iCs/>
          <w:szCs w:val="18"/>
        </w:rPr>
        <w:t>r</w:t>
      </w:r>
      <w:r w:rsidR="00906CCB">
        <w:rPr>
          <w:bCs/>
          <w:i/>
          <w:iCs/>
          <w:szCs w:val="18"/>
        </w:rPr>
        <w:t xml:space="preserve">esponsibility of the </w:t>
      </w:r>
      <w:r w:rsidR="001D0337">
        <w:rPr>
          <w:bCs/>
          <w:i/>
          <w:iCs/>
          <w:szCs w:val="18"/>
        </w:rPr>
        <w:t>A</w:t>
      </w:r>
      <w:r w:rsidR="00D6369C">
        <w:rPr>
          <w:bCs/>
          <w:i/>
          <w:iCs/>
          <w:szCs w:val="18"/>
        </w:rPr>
        <w:t>ppli</w:t>
      </w:r>
      <w:r>
        <w:rPr>
          <w:bCs/>
          <w:i/>
          <w:iCs/>
          <w:szCs w:val="18"/>
        </w:rPr>
        <w:t xml:space="preserve">cation </w:t>
      </w:r>
      <w:r w:rsidR="001D0337" w:rsidRPr="00767EB8">
        <w:rPr>
          <w:bCs/>
          <w:i/>
          <w:iCs/>
          <w:szCs w:val="18"/>
        </w:rPr>
        <w:t>A</w:t>
      </w:r>
      <w:r>
        <w:rPr>
          <w:bCs/>
          <w:i/>
          <w:iCs/>
          <w:szCs w:val="18"/>
        </w:rPr>
        <w:t xml:space="preserve">nalyst. </w:t>
      </w:r>
    </w:p>
    <w:p w14:paraId="09C9A6B1" w14:textId="77777777" w:rsidR="00955260" w:rsidRPr="00955260" w:rsidRDefault="00955260" w:rsidP="002330DB">
      <w:pPr>
        <w:pStyle w:val="ListParagraph"/>
        <w:spacing w:after="0"/>
        <w:ind w:left="0"/>
        <w:rPr>
          <w:b/>
          <w:i/>
          <w:iCs/>
          <w:szCs w:val="18"/>
        </w:rPr>
      </w:pPr>
      <w:r w:rsidRPr="00955260">
        <w:rPr>
          <w:b/>
          <w:i/>
          <w:iCs/>
          <w:szCs w:val="18"/>
        </w:rPr>
        <w:t>Test result:</w:t>
      </w:r>
    </w:p>
    <w:p w14:paraId="331801F9" w14:textId="76B30E40" w:rsidR="002330DB" w:rsidRPr="00CA7377" w:rsidRDefault="00955260" w:rsidP="002330DB">
      <w:pPr>
        <w:pStyle w:val="ListParagraph"/>
        <w:spacing w:after="0"/>
        <w:ind w:left="0"/>
        <w:rPr>
          <w:bCs/>
          <w:i/>
          <w:iCs/>
          <w:szCs w:val="18"/>
        </w:rPr>
      </w:pPr>
      <w:r w:rsidRPr="00955260">
        <w:rPr>
          <w:bCs/>
          <w:i/>
          <w:iCs/>
          <w:szCs w:val="18"/>
        </w:rPr>
        <w:t>The test result must be recognizable.</w:t>
      </w:r>
      <w:r w:rsidR="002330DB">
        <w:rPr>
          <w:bCs/>
          <w:i/>
          <w:iCs/>
          <w:szCs w:val="18"/>
        </w:rPr>
        <w:br/>
      </w:r>
      <w:r w:rsidR="002330DB" w:rsidRPr="00B5072E">
        <w:rPr>
          <w:b/>
          <w:i/>
          <w:iCs/>
          <w:szCs w:val="18"/>
        </w:rPr>
        <w:t>Screenshots:</w:t>
      </w:r>
      <w:r w:rsidR="002330DB">
        <w:rPr>
          <w:bCs/>
          <w:i/>
          <w:iCs/>
          <w:szCs w:val="18"/>
        </w:rPr>
        <w:br/>
      </w:r>
      <w:r w:rsidR="002330DB" w:rsidRPr="00B5072E">
        <w:rPr>
          <w:bCs/>
          <w:i/>
          <w:iCs/>
          <w:szCs w:val="18"/>
        </w:rPr>
        <w:t xml:space="preserve">All screenshots must have an </w:t>
      </w:r>
      <w:r w:rsidR="002330DB" w:rsidRPr="00CA7377">
        <w:rPr>
          <w:bCs/>
          <w:i/>
          <w:iCs/>
          <w:szCs w:val="18"/>
        </w:rPr>
        <w:t>IPE-compliant display</w:t>
      </w:r>
      <w:r w:rsidR="002330DB">
        <w:rPr>
          <w:bCs/>
          <w:i/>
          <w:iCs/>
          <w:szCs w:val="18"/>
        </w:rPr>
        <w:t xml:space="preserve"> which means </w:t>
      </w:r>
      <w:r w:rsidR="002330DB" w:rsidRPr="00DC359D">
        <w:rPr>
          <w:bCs/>
          <w:i/>
          <w:iCs/>
          <w:szCs w:val="18"/>
        </w:rPr>
        <w:t>th</w:t>
      </w:r>
      <w:r w:rsidR="002330DB">
        <w:rPr>
          <w:bCs/>
          <w:i/>
          <w:iCs/>
          <w:szCs w:val="18"/>
        </w:rPr>
        <w:t xml:space="preserve">at </w:t>
      </w:r>
      <w:r w:rsidR="002330DB" w:rsidRPr="00B5072E">
        <w:rPr>
          <w:bCs/>
          <w:i/>
          <w:iCs/>
          <w:szCs w:val="18"/>
        </w:rPr>
        <w:t>date, time and the SAP System</w:t>
      </w:r>
      <w:r w:rsidR="00767EB8">
        <w:rPr>
          <w:bCs/>
          <w:i/>
          <w:iCs/>
          <w:szCs w:val="18"/>
        </w:rPr>
        <w:t>/Client</w:t>
      </w:r>
      <w:r w:rsidR="002330DB" w:rsidRPr="00B5072E">
        <w:rPr>
          <w:bCs/>
          <w:i/>
          <w:iCs/>
          <w:szCs w:val="18"/>
        </w:rPr>
        <w:t xml:space="preserve"> must be included in every screenshot</w:t>
      </w:r>
      <w:r w:rsidR="002330DB">
        <w:rPr>
          <w:bCs/>
          <w:i/>
          <w:iCs/>
          <w:szCs w:val="18"/>
        </w:rPr>
        <w:t>.</w:t>
      </w:r>
    </w:p>
    <w:p w14:paraId="102969DB" w14:textId="0FA1D679" w:rsidR="00D25F8B" w:rsidRDefault="002330DB" w:rsidP="002330DB">
      <w:pPr>
        <w:pStyle w:val="ListParagraph"/>
        <w:spacing w:after="0"/>
        <w:ind w:left="0"/>
        <w:rPr>
          <w:b/>
          <w:i/>
          <w:iCs/>
          <w:szCs w:val="18"/>
        </w:rPr>
      </w:pPr>
      <w:r>
        <w:rPr>
          <w:b/>
          <w:i/>
          <w:iCs/>
          <w:szCs w:val="18"/>
        </w:rPr>
        <w:t>Naming Convention:</w:t>
      </w:r>
      <w:r>
        <w:rPr>
          <w:b/>
          <w:i/>
          <w:iCs/>
          <w:szCs w:val="18"/>
        </w:rPr>
        <w:br/>
      </w:r>
      <w:r w:rsidR="00D25F8B">
        <w:rPr>
          <w:bCs/>
          <w:i/>
          <w:iCs/>
          <w:szCs w:val="18"/>
        </w:rPr>
        <w:t xml:space="preserve">Name of the test document should start with </w:t>
      </w:r>
      <w:r w:rsidR="000658A7">
        <w:rPr>
          <w:bCs/>
          <w:i/>
          <w:iCs/>
          <w:szCs w:val="18"/>
        </w:rPr>
        <w:t>S</w:t>
      </w:r>
      <w:r w:rsidR="00B85C1A">
        <w:rPr>
          <w:bCs/>
          <w:i/>
          <w:iCs/>
          <w:szCs w:val="18"/>
        </w:rPr>
        <w:t>X</w:t>
      </w:r>
      <w:r w:rsidR="00D25F8B">
        <w:rPr>
          <w:bCs/>
          <w:i/>
          <w:iCs/>
          <w:szCs w:val="18"/>
        </w:rPr>
        <w:t xml:space="preserve">_ </w:t>
      </w:r>
      <w:r w:rsidR="00360147" w:rsidRPr="00360147">
        <w:rPr>
          <w:bCs/>
          <w:i/>
          <w:iCs/>
          <w:szCs w:val="18"/>
        </w:rPr>
        <w:t>fo</w:t>
      </w:r>
      <w:r w:rsidR="00360147">
        <w:rPr>
          <w:bCs/>
          <w:i/>
          <w:iCs/>
          <w:szCs w:val="18"/>
        </w:rPr>
        <w:t>llowed</w:t>
      </w:r>
      <w:r w:rsidR="00D25F8B" w:rsidRPr="00D25F8B">
        <w:rPr>
          <w:bCs/>
          <w:i/>
          <w:iCs/>
          <w:szCs w:val="18"/>
        </w:rPr>
        <w:t xml:space="preserve"> </w:t>
      </w:r>
      <w:r w:rsidR="00D25F8B">
        <w:rPr>
          <w:bCs/>
          <w:i/>
          <w:iCs/>
          <w:szCs w:val="18"/>
        </w:rPr>
        <w:t>by the ticket number</w:t>
      </w:r>
      <w:r w:rsidR="00D17219" w:rsidRPr="00D17219">
        <w:rPr>
          <w:bCs/>
          <w:i/>
          <w:iCs/>
          <w:szCs w:val="18"/>
        </w:rPr>
        <w:t xml:space="preserve"> </w:t>
      </w:r>
      <w:r w:rsidR="00D17219">
        <w:rPr>
          <w:bCs/>
          <w:i/>
          <w:iCs/>
          <w:szCs w:val="18"/>
        </w:rPr>
        <w:t>of the change document</w:t>
      </w:r>
      <w:r w:rsidR="00D25F8B">
        <w:rPr>
          <w:bCs/>
          <w:i/>
          <w:iCs/>
          <w:szCs w:val="18"/>
        </w:rPr>
        <w:t>. Optionally the document type UAT</w:t>
      </w:r>
      <w:r w:rsidR="00D25F8B" w:rsidRPr="00E22A37">
        <w:rPr>
          <w:bCs/>
          <w:i/>
          <w:iCs/>
          <w:szCs w:val="18"/>
        </w:rPr>
        <w:t xml:space="preserve"> </w:t>
      </w:r>
      <w:r w:rsidR="00B96EBE" w:rsidRPr="000208BE">
        <w:rPr>
          <w:bCs/>
          <w:i/>
          <w:iCs/>
          <w:szCs w:val="18"/>
        </w:rPr>
        <w:t xml:space="preserve">(FTC) </w:t>
      </w:r>
      <w:r w:rsidR="00D25F8B" w:rsidRPr="00E22A37">
        <w:rPr>
          <w:bCs/>
          <w:i/>
          <w:iCs/>
          <w:szCs w:val="18"/>
        </w:rPr>
        <w:t xml:space="preserve">can be added, e.g. </w:t>
      </w:r>
      <w:r w:rsidR="000658A7">
        <w:rPr>
          <w:bCs/>
          <w:i/>
          <w:iCs/>
          <w:szCs w:val="18"/>
        </w:rPr>
        <w:t>S</w:t>
      </w:r>
      <w:r w:rsidR="00D25F8B" w:rsidRPr="00E22A37">
        <w:rPr>
          <w:bCs/>
          <w:i/>
          <w:iCs/>
          <w:szCs w:val="18"/>
        </w:rPr>
        <w:t>_</w:t>
      </w:r>
      <w:r w:rsidR="0066535A" w:rsidRPr="00F35E80">
        <w:rPr>
          <w:bCs/>
          <w:i/>
          <w:iCs/>
          <w:szCs w:val="18"/>
        </w:rPr>
        <w:t>UAT</w:t>
      </w:r>
      <w:r w:rsidR="00D25F8B" w:rsidRPr="00E22A37">
        <w:rPr>
          <w:bCs/>
          <w:i/>
          <w:iCs/>
          <w:szCs w:val="18"/>
        </w:rPr>
        <w:t>_4100002725</w:t>
      </w:r>
      <w:r w:rsidR="000852D2" w:rsidRPr="00F35E80">
        <w:rPr>
          <w:bCs/>
          <w:i/>
          <w:iCs/>
          <w:szCs w:val="18"/>
        </w:rPr>
        <w:t>_testdocument</w:t>
      </w:r>
      <w:r w:rsidR="00D25F8B" w:rsidRPr="00E22A37">
        <w:rPr>
          <w:bCs/>
          <w:i/>
          <w:iCs/>
          <w:szCs w:val="18"/>
        </w:rPr>
        <w:t>.</w:t>
      </w:r>
      <w:r w:rsidR="000C2293">
        <w:rPr>
          <w:bCs/>
          <w:i/>
          <w:iCs/>
          <w:szCs w:val="18"/>
        </w:rPr>
        <w:t xml:space="preserve"> – to be revised with the completion of the SHERPA</w:t>
      </w:r>
      <w:r w:rsidR="00B85C1A">
        <w:rPr>
          <w:bCs/>
          <w:i/>
          <w:iCs/>
          <w:szCs w:val="18"/>
        </w:rPr>
        <w:t xml:space="preserve"> X</w:t>
      </w:r>
      <w:r w:rsidR="000C2293">
        <w:rPr>
          <w:bCs/>
          <w:i/>
          <w:iCs/>
          <w:szCs w:val="18"/>
        </w:rPr>
        <w:t xml:space="preserve"> transition</w:t>
      </w:r>
    </w:p>
    <w:p w14:paraId="7C2AF6E8" w14:textId="099EC6AA" w:rsidR="00E37F19" w:rsidRPr="00575EF6" w:rsidRDefault="002330DB" w:rsidP="00575EF6">
      <w:pPr>
        <w:pStyle w:val="ListParagraph"/>
        <w:spacing w:after="0"/>
        <w:ind w:left="0"/>
        <w:rPr>
          <w:b/>
          <w:i/>
          <w:iCs/>
          <w:szCs w:val="18"/>
        </w:rPr>
      </w:pPr>
      <w:r>
        <w:rPr>
          <w:b/>
          <w:i/>
          <w:iCs/>
          <w:szCs w:val="18"/>
        </w:rPr>
        <w:t>Reference ticket</w:t>
      </w:r>
      <w:r w:rsidR="008B094E">
        <w:rPr>
          <w:b/>
          <w:i/>
          <w:iCs/>
          <w:szCs w:val="18"/>
        </w:rPr>
        <w:t xml:space="preserve"> number</w:t>
      </w:r>
      <w:r>
        <w:rPr>
          <w:b/>
          <w:i/>
          <w:iCs/>
          <w:szCs w:val="18"/>
        </w:rPr>
        <w:t>:</w:t>
      </w:r>
      <w:r>
        <w:rPr>
          <w:b/>
          <w:i/>
          <w:iCs/>
          <w:szCs w:val="18"/>
        </w:rPr>
        <w:br/>
      </w:r>
      <w:r w:rsidRPr="00CA7377">
        <w:rPr>
          <w:bCs/>
          <w:i/>
          <w:iCs/>
          <w:szCs w:val="18"/>
        </w:rPr>
        <w:t>F</w:t>
      </w:r>
      <w:r>
        <w:rPr>
          <w:bCs/>
          <w:i/>
          <w:iCs/>
          <w:szCs w:val="18"/>
        </w:rPr>
        <w:t xml:space="preserve">or </w:t>
      </w:r>
      <w:r w:rsidR="005932B5" w:rsidRPr="005932B5">
        <w:rPr>
          <w:bCs/>
          <w:i/>
          <w:iCs/>
          <w:szCs w:val="18"/>
        </w:rPr>
        <w:t>internal integrat</w:t>
      </w:r>
      <w:r w:rsidR="005932B5">
        <w:rPr>
          <w:bCs/>
          <w:i/>
          <w:iCs/>
          <w:szCs w:val="18"/>
        </w:rPr>
        <w:t>ion</w:t>
      </w:r>
      <w:r>
        <w:rPr>
          <w:bCs/>
          <w:i/>
          <w:iCs/>
          <w:szCs w:val="18"/>
        </w:rPr>
        <w:t xml:space="preserve"> test</w:t>
      </w:r>
      <w:r w:rsidR="000208BE" w:rsidRPr="000208BE">
        <w:rPr>
          <w:bCs/>
          <w:i/>
          <w:iCs/>
          <w:szCs w:val="18"/>
        </w:rPr>
        <w:t xml:space="preserve"> </w:t>
      </w:r>
      <w:r>
        <w:rPr>
          <w:bCs/>
          <w:i/>
          <w:iCs/>
          <w:szCs w:val="18"/>
        </w:rPr>
        <w:t>please use the</w:t>
      </w:r>
      <w:r w:rsidR="00AA2F2E" w:rsidRPr="00AA2F2E">
        <w:rPr>
          <w:bCs/>
          <w:i/>
          <w:iCs/>
          <w:szCs w:val="18"/>
        </w:rPr>
        <w:t xml:space="preserve"> </w:t>
      </w:r>
      <w:r w:rsidR="00AA2F2E">
        <w:rPr>
          <w:bCs/>
          <w:i/>
          <w:iCs/>
          <w:szCs w:val="18"/>
        </w:rPr>
        <w:t>number of the</w:t>
      </w:r>
      <w:r>
        <w:rPr>
          <w:bCs/>
          <w:i/>
          <w:iCs/>
          <w:szCs w:val="18"/>
        </w:rPr>
        <w:t xml:space="preserve"> change document (e.g. normal change) </w:t>
      </w:r>
      <w:r w:rsidRPr="004C4C89">
        <w:rPr>
          <w:bCs/>
          <w:i/>
          <w:iCs/>
          <w:szCs w:val="18"/>
        </w:rPr>
        <w:t>a</w:t>
      </w:r>
      <w:r>
        <w:rPr>
          <w:bCs/>
          <w:i/>
          <w:iCs/>
          <w:szCs w:val="18"/>
        </w:rPr>
        <w:t>s the reference ticket. The user acceptance test should refer to the respective IT Requirement.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37"/>
        <w:gridCol w:w="1235"/>
        <w:gridCol w:w="1760"/>
        <w:gridCol w:w="2791"/>
        <w:gridCol w:w="1942"/>
      </w:tblGrid>
      <w:tr w:rsidR="00DF3045" w:rsidRPr="00C26E36" w14:paraId="4AACCDF7" w14:textId="77777777" w:rsidTr="004B7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5" w:type="dxa"/>
            <w:gridSpan w:val="5"/>
            <w:vAlign w:val="center"/>
          </w:tcPr>
          <w:p w14:paraId="4586425D" w14:textId="411E4986" w:rsidR="00DF3045" w:rsidRPr="00C26E36" w:rsidRDefault="008D7A60" w:rsidP="004B70E1">
            <w:pPr>
              <w:pStyle w:val="ListParagraph"/>
              <w:ind w:left="0"/>
              <w:rPr>
                <w:b w:val="0"/>
                <w:sz w:val="20"/>
              </w:rPr>
            </w:pPr>
            <w:r>
              <w:rPr>
                <w:sz w:val="20"/>
              </w:rPr>
              <w:t>Test</w:t>
            </w:r>
            <w:r w:rsidR="00C47BC6">
              <w:rPr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 w:rsidR="00DF3045" w:rsidRPr="00C26E36">
              <w:rPr>
                <w:sz w:val="20"/>
              </w:rPr>
              <w:t xml:space="preserve">ocument </w:t>
            </w:r>
            <w:r w:rsidR="00C47BC6">
              <w:rPr>
                <w:sz w:val="20"/>
              </w:rPr>
              <w:t>h</w:t>
            </w:r>
            <w:r w:rsidR="00DF3045" w:rsidRPr="00C26E36">
              <w:rPr>
                <w:sz w:val="20"/>
              </w:rPr>
              <w:t>istory</w:t>
            </w:r>
          </w:p>
        </w:tc>
      </w:tr>
      <w:tr w:rsidR="008E214E" w:rsidRPr="003C2A12" w14:paraId="5469E024" w14:textId="77777777" w:rsidTr="00193B83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gridSpan w:val="3"/>
            <w:vAlign w:val="center"/>
          </w:tcPr>
          <w:p w14:paraId="53BF4C44" w14:textId="77777777" w:rsidR="008E214E" w:rsidRPr="005C1F83" w:rsidRDefault="008E214E" w:rsidP="008E214E">
            <w:pPr>
              <w:pStyle w:val="ListParagraph"/>
              <w:ind w:left="0"/>
              <w:rPr>
                <w:b w:val="0"/>
                <w:bCs w:val="0"/>
                <w:color w:val="000000" w:themeColor="text1"/>
                <w:sz w:val="20"/>
              </w:rPr>
            </w:pPr>
            <w:r w:rsidRPr="005C1F83">
              <w:rPr>
                <w:color w:val="000000" w:themeColor="text1"/>
                <w:sz w:val="20"/>
              </w:rPr>
              <w:t>Title / Filename</w:t>
            </w:r>
          </w:p>
        </w:tc>
        <w:tc>
          <w:tcPr>
            <w:tcW w:w="4733" w:type="dxa"/>
            <w:gridSpan w:val="2"/>
            <w:vAlign w:val="center"/>
          </w:tcPr>
          <w:p w14:paraId="0ECFC94A" w14:textId="7E161363" w:rsidR="008E214E" w:rsidRPr="003C2A12" w:rsidRDefault="00DF1145" w:rsidP="008E214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lang w:val="fr-FR"/>
              </w:rPr>
            </w:pPr>
            <w:r>
              <w:rPr>
                <w:color w:val="000000" w:themeColor="text1"/>
                <w:szCs w:val="16"/>
                <w:lang w:val="fr-FR"/>
              </w:rPr>
              <w:t>&lt;File Name&gt;</w:t>
            </w:r>
          </w:p>
        </w:tc>
      </w:tr>
      <w:tr w:rsidR="008E214E" w:rsidRPr="00C26E36" w14:paraId="486549B5" w14:textId="77777777" w:rsidTr="00044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7" w:type="dxa"/>
            <w:vAlign w:val="center"/>
          </w:tcPr>
          <w:p w14:paraId="626650F3" w14:textId="7FB0BEE9" w:rsidR="008E214E" w:rsidRPr="005C1F83" w:rsidRDefault="008E214E" w:rsidP="008E214E">
            <w:pPr>
              <w:pStyle w:val="ListParagraph"/>
              <w:ind w:left="0"/>
              <w:rPr>
                <w:b w:val="0"/>
                <w:color w:val="000000" w:themeColor="text1"/>
                <w:sz w:val="20"/>
              </w:rPr>
            </w:pPr>
            <w:r w:rsidRPr="005C1F83">
              <w:rPr>
                <w:color w:val="000000" w:themeColor="text1"/>
                <w:sz w:val="20"/>
              </w:rPr>
              <w:t>Date</w:t>
            </w:r>
          </w:p>
        </w:tc>
        <w:tc>
          <w:tcPr>
            <w:tcW w:w="1235" w:type="dxa"/>
            <w:vAlign w:val="center"/>
          </w:tcPr>
          <w:p w14:paraId="0888A576" w14:textId="145D66B8" w:rsidR="008E214E" w:rsidRPr="005C1F83" w:rsidRDefault="008E214E" w:rsidP="008E214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</w:rPr>
            </w:pPr>
            <w:r w:rsidRPr="005C1F83">
              <w:rPr>
                <w:b/>
                <w:color w:val="000000" w:themeColor="text1"/>
                <w:sz w:val="20"/>
              </w:rPr>
              <w:t>Version</w:t>
            </w:r>
          </w:p>
        </w:tc>
        <w:tc>
          <w:tcPr>
            <w:tcW w:w="4551" w:type="dxa"/>
            <w:gridSpan w:val="2"/>
            <w:vAlign w:val="center"/>
          </w:tcPr>
          <w:p w14:paraId="65F615FF" w14:textId="403C0AF6" w:rsidR="008E214E" w:rsidRPr="005C1F83" w:rsidRDefault="008E214E" w:rsidP="008E214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</w:rPr>
            </w:pPr>
            <w:r w:rsidRPr="005C1F83">
              <w:rPr>
                <w:b/>
                <w:color w:val="000000" w:themeColor="text1"/>
                <w:sz w:val="20"/>
              </w:rPr>
              <w:t>Short description</w:t>
            </w:r>
          </w:p>
        </w:tc>
        <w:tc>
          <w:tcPr>
            <w:tcW w:w="1942" w:type="dxa"/>
            <w:vAlign w:val="center"/>
          </w:tcPr>
          <w:p w14:paraId="0A3C5A6A" w14:textId="28BD0EAD" w:rsidR="008E214E" w:rsidRPr="005C1F83" w:rsidRDefault="008E214E" w:rsidP="008E214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</w:rPr>
            </w:pPr>
            <w:r w:rsidRPr="005C1F83">
              <w:rPr>
                <w:b/>
                <w:color w:val="000000" w:themeColor="text1"/>
                <w:sz w:val="20"/>
              </w:rPr>
              <w:t>Created by</w:t>
            </w:r>
          </w:p>
        </w:tc>
      </w:tr>
      <w:tr w:rsidR="007136B1" w:rsidRPr="00C26E36" w14:paraId="70CA5FC5" w14:textId="77777777" w:rsidTr="000516A3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7" w:type="dxa"/>
            <w:vAlign w:val="center"/>
          </w:tcPr>
          <w:p w14:paraId="30D6262D" w14:textId="3761A6F6" w:rsidR="007136B1" w:rsidRPr="00BA7475" w:rsidRDefault="004E4CB2" w:rsidP="000516A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  <w:r>
              <w:rPr>
                <w:sz w:val="20"/>
              </w:rPr>
              <w:t>14</w:t>
            </w:r>
            <w:r w:rsidR="000F2287">
              <w:rPr>
                <w:sz w:val="20"/>
              </w:rPr>
              <w:t>.0</w:t>
            </w:r>
            <w:r w:rsidR="00286E72">
              <w:rPr>
                <w:sz w:val="20"/>
              </w:rPr>
              <w:t>8</w:t>
            </w:r>
            <w:r w:rsidR="000F2287">
              <w:rPr>
                <w:sz w:val="20"/>
              </w:rPr>
              <w:t>.202</w:t>
            </w:r>
            <w:r w:rsidR="00135E81">
              <w:rPr>
                <w:sz w:val="20"/>
              </w:rPr>
              <w:t>5</w:t>
            </w:r>
          </w:p>
        </w:tc>
        <w:sdt>
          <w:sdtPr>
            <w:rPr>
              <w:sz w:val="20"/>
            </w:rPr>
            <w:id w:val="2104527840"/>
            <w:placeholder>
              <w:docPart w:val="331C66693AA54C8485FDF281CF79E051"/>
            </w:placeholder>
            <w:text/>
          </w:sdtPr>
          <w:sdtContent>
            <w:tc>
              <w:tcPr>
                <w:tcW w:w="1235" w:type="dxa"/>
                <w:vAlign w:val="center"/>
              </w:tcPr>
              <w:p w14:paraId="22835C4C" w14:textId="6352F05E" w:rsidR="007136B1" w:rsidRPr="00BA7475" w:rsidRDefault="003C2A12" w:rsidP="000516A3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>
                  <w:rPr>
                    <w:sz w:val="20"/>
                  </w:rPr>
                  <w:t>1</w:t>
                </w:r>
              </w:p>
            </w:tc>
          </w:sdtContent>
        </w:sdt>
        <w:tc>
          <w:tcPr>
            <w:tcW w:w="4551" w:type="dxa"/>
            <w:gridSpan w:val="2"/>
            <w:vAlign w:val="center"/>
          </w:tcPr>
          <w:p w14:paraId="2478A22F" w14:textId="69570287" w:rsidR="007136B1" w:rsidRPr="00BA7475" w:rsidRDefault="00CB6605" w:rsidP="00CB660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hyperlink r:id="rId11" w:tgtFrame="_blank" w:tooltip="https://sherpax-polarion.alm.siemens.cloud/polarion/redirect/project/sherpa_x/workitem?id=sx-189378" w:history="1">
              <w:r w:rsidRPr="00CB6605">
                <w:rPr>
                  <w:rStyle w:val="Hyperlink"/>
                  <w:rFonts w:ascii="Segoe UI" w:hAnsi="Segoe UI" w:cs="Segoe UI"/>
                  <w:sz w:val="20"/>
                </w:rPr>
                <w:t>SX-189378 - SX_XBT_DEV_GFCLD_DIRIND_Removal of Process Visibility for end users</w:t>
              </w:r>
            </w:hyperlink>
          </w:p>
        </w:tc>
        <w:sdt>
          <w:sdtPr>
            <w:rPr>
              <w:sz w:val="20"/>
            </w:rPr>
            <w:id w:val="900784826"/>
            <w:placeholder>
              <w:docPart w:val="C91CBE9C749A4686AB119EC7A96DD073"/>
            </w:placeholder>
            <w:text/>
          </w:sdtPr>
          <w:sdtContent>
            <w:tc>
              <w:tcPr>
                <w:tcW w:w="1942" w:type="dxa"/>
                <w:vAlign w:val="center"/>
              </w:tcPr>
              <w:p w14:paraId="42F29EFE" w14:textId="18CF0C57" w:rsidR="007136B1" w:rsidRPr="00BA7475" w:rsidRDefault="002C7775" w:rsidP="000516A3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>
                  <w:rPr>
                    <w:sz w:val="20"/>
                  </w:rPr>
                  <w:t>Harish</w:t>
                </w:r>
                <w:r w:rsidR="0057572C">
                  <w:rPr>
                    <w:sz w:val="20"/>
                  </w:rPr>
                  <w:t xml:space="preserve"> Velamkanni</w:t>
                </w:r>
                <w:r w:rsidR="000204E0">
                  <w:rPr>
                    <w:sz w:val="20"/>
                  </w:rPr>
                  <w:t>, Ajit</w:t>
                </w:r>
              </w:p>
            </w:tc>
          </w:sdtContent>
        </w:sdt>
      </w:tr>
      <w:tr w:rsidR="008E214E" w:rsidRPr="00C26E36" w14:paraId="251E2BDA" w14:textId="77777777" w:rsidTr="00044EBD">
        <w:trPr>
          <w:trHeight w:val="425"/>
        </w:trPr>
        <w:sdt>
          <w:sdtPr>
            <w:rPr>
              <w:sz w:val="20"/>
            </w:rPr>
            <w:id w:val="392854699"/>
            <w:placeholder>
              <w:docPart w:val="393558A3F0804943AF4343119C994C21"/>
            </w:placeholder>
            <w:showingPlcHdr/>
            <w:date>
              <w:dateFormat w:val="dd.MM.yyyy"/>
              <w:lid w:val="de-DE"/>
              <w:storeMappedDataAs w:val="dateTime"/>
              <w:calendar w:val="gregorian"/>
            </w:date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37" w:type="dxa"/>
                <w:vAlign w:val="center"/>
              </w:tcPr>
              <w:p w14:paraId="1ECCED85" w14:textId="05DE2334" w:rsidR="008E214E" w:rsidRPr="00BA7475" w:rsidRDefault="008E214E" w:rsidP="008E214E">
                <w:pPr>
                  <w:pStyle w:val="ListParagraph"/>
                  <w:ind w:left="0"/>
                  <w:rPr>
                    <w:b w:val="0"/>
                    <w:bCs w:val="0"/>
                    <w:sz w:val="20"/>
                  </w:rPr>
                </w:pPr>
                <w:r w:rsidRPr="00BA7475">
                  <w:rPr>
                    <w:rStyle w:val="PlaceholderText"/>
                    <w:b w:val="0"/>
                    <w:bCs w:val="0"/>
                  </w:rPr>
                  <w:t>DD/MM/YYYY</w:t>
                </w:r>
              </w:p>
            </w:tc>
          </w:sdtContent>
        </w:sdt>
        <w:sdt>
          <w:sdtPr>
            <w:rPr>
              <w:sz w:val="20"/>
            </w:rPr>
            <w:id w:val="522831233"/>
            <w:placeholder>
              <w:docPart w:val="1A46671FFCA34A57BB9D46A24E3FBEB0"/>
            </w:placeholder>
            <w:showingPlcHdr/>
            <w:text/>
          </w:sdtPr>
          <w:sdtContent>
            <w:tc>
              <w:tcPr>
                <w:tcW w:w="1235" w:type="dxa"/>
                <w:vAlign w:val="center"/>
              </w:tcPr>
              <w:p w14:paraId="36C0CD60" w14:textId="2EAA48C0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Version</w:t>
                </w:r>
              </w:p>
            </w:tc>
          </w:sdtContent>
        </w:sdt>
        <w:sdt>
          <w:sdtPr>
            <w:rPr>
              <w:sz w:val="20"/>
            </w:rPr>
            <w:id w:val="-363214719"/>
            <w:placeholder>
              <w:docPart w:val="43E4D3196F624D9C954840B9EE2D1EEF"/>
            </w:placeholder>
            <w:showingPlcHdr/>
            <w:text/>
          </w:sdtPr>
          <w:sdtContent>
            <w:tc>
              <w:tcPr>
                <w:tcW w:w="4551" w:type="dxa"/>
                <w:gridSpan w:val="2"/>
                <w:vAlign w:val="center"/>
              </w:tcPr>
              <w:p w14:paraId="1D93AF59" w14:textId="32D4063F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Description</w:t>
                </w:r>
              </w:p>
            </w:tc>
          </w:sdtContent>
        </w:sdt>
        <w:sdt>
          <w:sdtPr>
            <w:rPr>
              <w:sz w:val="20"/>
            </w:rPr>
            <w:id w:val="-1956397180"/>
            <w:placeholder>
              <w:docPart w:val="F5D2686D578E47448519ACCF5E9D9DE5"/>
            </w:placeholder>
            <w:showingPlcHdr/>
            <w:text/>
          </w:sdtPr>
          <w:sdtContent>
            <w:tc>
              <w:tcPr>
                <w:tcW w:w="1942" w:type="dxa"/>
                <w:vAlign w:val="center"/>
              </w:tcPr>
              <w:p w14:paraId="45BAAA25" w14:textId="4C9141BE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Name</w:t>
                </w:r>
              </w:p>
            </w:tc>
          </w:sdtContent>
        </w:sdt>
      </w:tr>
      <w:tr w:rsidR="008E214E" w:rsidRPr="00C26E36" w14:paraId="71EE4C08" w14:textId="77777777" w:rsidTr="00044EBD">
        <w:trPr>
          <w:trHeight w:val="403"/>
        </w:trPr>
        <w:sdt>
          <w:sdtPr>
            <w:rPr>
              <w:sz w:val="20"/>
            </w:rPr>
            <w:id w:val="1537315310"/>
            <w:placeholder>
              <w:docPart w:val="5A1792DBB937472B8E46A39B00FD2B25"/>
            </w:placeholder>
            <w:showingPlcHdr/>
            <w:date>
              <w:dateFormat w:val="dd.MM.yyyy"/>
              <w:lid w:val="de-DE"/>
              <w:storeMappedDataAs w:val="dateTime"/>
              <w:calendar w:val="gregorian"/>
            </w:date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37" w:type="dxa"/>
                <w:vAlign w:val="center"/>
              </w:tcPr>
              <w:p w14:paraId="1A6D23F5" w14:textId="57059EED" w:rsidR="008E214E" w:rsidRPr="00BA7475" w:rsidRDefault="008E214E" w:rsidP="008E214E">
                <w:pPr>
                  <w:pStyle w:val="ListParagraph"/>
                  <w:ind w:left="0"/>
                  <w:rPr>
                    <w:b w:val="0"/>
                    <w:bCs w:val="0"/>
                    <w:sz w:val="20"/>
                  </w:rPr>
                </w:pPr>
                <w:r w:rsidRPr="00BA7475">
                  <w:rPr>
                    <w:rStyle w:val="PlaceholderText"/>
                    <w:b w:val="0"/>
                    <w:bCs w:val="0"/>
                  </w:rPr>
                  <w:t>DD/MM/YYYY</w:t>
                </w:r>
              </w:p>
            </w:tc>
          </w:sdtContent>
        </w:sdt>
        <w:sdt>
          <w:sdtPr>
            <w:rPr>
              <w:sz w:val="20"/>
            </w:rPr>
            <w:id w:val="-125467570"/>
            <w:placeholder>
              <w:docPart w:val="8F3437EFCC5C41AE89C8E22F300ED9B6"/>
            </w:placeholder>
            <w:showingPlcHdr/>
            <w:text/>
          </w:sdtPr>
          <w:sdtContent>
            <w:tc>
              <w:tcPr>
                <w:tcW w:w="1235" w:type="dxa"/>
                <w:vAlign w:val="center"/>
              </w:tcPr>
              <w:p w14:paraId="680927C6" w14:textId="7C4B3066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Version</w:t>
                </w:r>
              </w:p>
            </w:tc>
          </w:sdtContent>
        </w:sdt>
        <w:sdt>
          <w:sdtPr>
            <w:rPr>
              <w:sz w:val="20"/>
            </w:rPr>
            <w:id w:val="-245806202"/>
            <w:placeholder>
              <w:docPart w:val="1F79240ECAE04026A51290FF3DE2348A"/>
            </w:placeholder>
            <w:showingPlcHdr/>
            <w:text/>
          </w:sdtPr>
          <w:sdtContent>
            <w:tc>
              <w:tcPr>
                <w:tcW w:w="4551" w:type="dxa"/>
                <w:gridSpan w:val="2"/>
                <w:vAlign w:val="center"/>
              </w:tcPr>
              <w:p w14:paraId="4247B27E" w14:textId="4B601A3C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Description</w:t>
                </w:r>
              </w:p>
            </w:tc>
          </w:sdtContent>
        </w:sdt>
        <w:sdt>
          <w:sdtPr>
            <w:rPr>
              <w:sz w:val="20"/>
            </w:rPr>
            <w:id w:val="1594515278"/>
            <w:placeholder>
              <w:docPart w:val="13B99F0340C14B3287ABE4197982737A"/>
            </w:placeholder>
            <w:showingPlcHdr/>
            <w:text/>
          </w:sdtPr>
          <w:sdtContent>
            <w:tc>
              <w:tcPr>
                <w:tcW w:w="1942" w:type="dxa"/>
                <w:vAlign w:val="center"/>
              </w:tcPr>
              <w:p w14:paraId="53976443" w14:textId="48971AE1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Name</w:t>
                </w:r>
              </w:p>
            </w:tc>
          </w:sdtContent>
        </w:sdt>
      </w:tr>
    </w:tbl>
    <w:p w14:paraId="105B5C01" w14:textId="7036A618" w:rsidR="00DF3045" w:rsidRPr="00C26E36" w:rsidRDefault="00DF3045" w:rsidP="00364302">
      <w:pPr>
        <w:pStyle w:val="ListParagraph"/>
        <w:spacing w:after="0"/>
        <w:ind w:left="0"/>
        <w:rPr>
          <w:b/>
          <w:sz w:val="20"/>
        </w:rPr>
      </w:pPr>
    </w:p>
    <w:tbl>
      <w:tblPr>
        <w:tblStyle w:val="GridTable1Light"/>
        <w:tblpPr w:leftFromText="141" w:rightFromText="141" w:vertAnchor="page" w:horzAnchor="margin" w:tblpY="2311"/>
        <w:tblW w:w="0" w:type="auto"/>
        <w:tblLook w:val="04A0" w:firstRow="1" w:lastRow="0" w:firstColumn="1" w:lastColumn="0" w:noHBand="0" w:noVBand="1"/>
      </w:tblPr>
      <w:tblGrid>
        <w:gridCol w:w="4732"/>
        <w:gridCol w:w="1577"/>
        <w:gridCol w:w="1578"/>
        <w:gridCol w:w="1578"/>
      </w:tblGrid>
      <w:tr w:rsidR="00EA12BE" w:rsidRPr="00EA2AC3" w14:paraId="159C2166" w14:textId="77777777" w:rsidTr="00193B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5" w:type="dxa"/>
            <w:gridSpan w:val="4"/>
            <w:vAlign w:val="center"/>
          </w:tcPr>
          <w:p w14:paraId="78B367A5" w14:textId="77777777" w:rsidR="00EA12BE" w:rsidRPr="005C16D0" w:rsidRDefault="00EA12BE" w:rsidP="00193B83">
            <w:pPr>
              <w:pStyle w:val="ListParagraph"/>
              <w:ind w:left="0"/>
              <w:rPr>
                <w:b w:val="0"/>
                <w:sz w:val="20"/>
              </w:rPr>
            </w:pPr>
            <w:r w:rsidRPr="00DE1DAC">
              <w:rPr>
                <w:color w:val="000000" w:themeColor="text1"/>
                <w:sz w:val="20"/>
              </w:rPr>
              <w:lastRenderedPageBreak/>
              <w:t>Test</w:t>
            </w:r>
            <w:r>
              <w:rPr>
                <w:color w:val="000000" w:themeColor="text1"/>
                <w:sz w:val="20"/>
              </w:rPr>
              <w:t>ing details:</w:t>
            </w:r>
          </w:p>
        </w:tc>
      </w:tr>
      <w:tr w:rsidR="00B0742B" w:rsidRPr="00EA2AC3" w14:paraId="733F7161" w14:textId="77777777" w:rsidTr="00193B8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6E8CE729" w14:textId="1ABF5DC2" w:rsidR="00B0742B" w:rsidRPr="00DE1DAC" w:rsidRDefault="00B0742B" w:rsidP="00193B83">
            <w:pPr>
              <w:pStyle w:val="ListParagraph"/>
              <w:ind w:left="0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Date of test</w:t>
            </w:r>
          </w:p>
        </w:tc>
        <w:tc>
          <w:tcPr>
            <w:tcW w:w="4733" w:type="dxa"/>
            <w:gridSpan w:val="3"/>
            <w:vAlign w:val="center"/>
          </w:tcPr>
          <w:p w14:paraId="2E8D0682" w14:textId="14E83204" w:rsidR="00B0742B" w:rsidRPr="00BA7475" w:rsidRDefault="00CB6605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30</w:t>
            </w:r>
            <w:r w:rsidR="00C1452A">
              <w:rPr>
                <w:sz w:val="20"/>
              </w:rPr>
              <w:t>.</w:t>
            </w:r>
            <w:r w:rsidR="0057572C">
              <w:rPr>
                <w:sz w:val="20"/>
              </w:rPr>
              <w:t>03</w:t>
            </w:r>
            <w:r w:rsidR="00C1452A">
              <w:rPr>
                <w:sz w:val="20"/>
              </w:rPr>
              <w:t>.202</w:t>
            </w:r>
            <w:r w:rsidR="0057572C">
              <w:rPr>
                <w:sz w:val="20"/>
              </w:rPr>
              <w:t>6</w:t>
            </w:r>
          </w:p>
        </w:tc>
      </w:tr>
      <w:tr w:rsidR="00EA12BE" w:rsidRPr="00EA2AC3" w14:paraId="621C9D13" w14:textId="77777777" w:rsidTr="00193B8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21BA14A8" w14:textId="75CE04DD" w:rsidR="00EA12BE" w:rsidRPr="00DE1DAC" w:rsidRDefault="00EA12BE" w:rsidP="00193B83">
            <w:pPr>
              <w:pStyle w:val="ListParagraph"/>
              <w:ind w:left="0"/>
              <w:rPr>
                <w:color w:val="000000" w:themeColor="text1"/>
                <w:sz w:val="20"/>
              </w:rPr>
            </w:pPr>
            <w:r w:rsidRPr="00DE1DAC">
              <w:rPr>
                <w:color w:val="000000" w:themeColor="text1"/>
                <w:sz w:val="20"/>
              </w:rPr>
              <w:t>Name</w:t>
            </w:r>
            <w:r w:rsidR="00B0742B">
              <w:rPr>
                <w:color w:val="000000" w:themeColor="text1"/>
                <w:sz w:val="20"/>
              </w:rPr>
              <w:t xml:space="preserve"> and department</w:t>
            </w:r>
            <w:r>
              <w:rPr>
                <w:color w:val="000000" w:themeColor="text1"/>
                <w:sz w:val="20"/>
              </w:rPr>
              <w:t xml:space="preserve"> of tester</w:t>
            </w:r>
          </w:p>
        </w:tc>
        <w:tc>
          <w:tcPr>
            <w:tcW w:w="4733" w:type="dxa"/>
            <w:gridSpan w:val="3"/>
            <w:vAlign w:val="center"/>
          </w:tcPr>
          <w:p w14:paraId="7AB73942" w14:textId="6E57A401" w:rsidR="00EA12BE" w:rsidRPr="00BA7475" w:rsidRDefault="002C7775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Harish</w:t>
            </w:r>
            <w:r w:rsidR="004B55C4">
              <w:rPr>
                <w:sz w:val="20"/>
              </w:rPr>
              <w:t>/Ajit</w:t>
            </w:r>
          </w:p>
        </w:tc>
      </w:tr>
      <w:tr w:rsidR="00EA12BE" w:rsidRPr="00EA2AC3" w14:paraId="158ACEE1" w14:textId="77777777" w:rsidTr="00193B8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7EC2C4BB" w14:textId="08493C6D" w:rsidR="00EA12BE" w:rsidRPr="00DE1DAC" w:rsidRDefault="00EA12BE" w:rsidP="00193B83">
            <w:pPr>
              <w:pStyle w:val="ListParagraph"/>
              <w:ind w:left="0"/>
              <w:rPr>
                <w:color w:val="000000" w:themeColor="text1"/>
                <w:sz w:val="20"/>
                <w:lang w:val="de-DE"/>
              </w:rPr>
            </w:pPr>
            <w:r>
              <w:rPr>
                <w:color w:val="000000" w:themeColor="text1"/>
                <w:sz w:val="20"/>
                <w:lang w:val="de-DE"/>
              </w:rPr>
              <w:t>S</w:t>
            </w:r>
            <w:r w:rsidRPr="00DE1DAC">
              <w:rPr>
                <w:color w:val="000000" w:themeColor="text1"/>
                <w:sz w:val="20"/>
                <w:lang w:val="de-DE"/>
              </w:rPr>
              <w:t>ystem</w:t>
            </w:r>
          </w:p>
        </w:tc>
        <w:tc>
          <w:tcPr>
            <w:tcW w:w="1577" w:type="dxa"/>
            <w:vAlign w:val="center"/>
          </w:tcPr>
          <w:p w14:paraId="11022A2E" w14:textId="18B8819C" w:rsidR="00EA12BE" w:rsidRPr="00B5072E" w:rsidRDefault="00135E81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ascii="MS Gothic" w:eastAsia="MS Gothic" w:hAnsi="MS Gothic" w:hint="eastAsia"/>
                <w:b/>
                <w:sz w:val="20"/>
              </w:rPr>
              <w:t xml:space="preserve"> </w:t>
            </w:r>
            <w:r w:rsidR="00042C4E">
              <w:rPr>
                <w:rFonts w:ascii="MS Gothic" w:eastAsia="MS Gothic" w:hAnsi="MS Gothic" w:hint="eastAsia"/>
                <w:b/>
                <w:sz w:val="20"/>
              </w:rPr>
              <w:t>☐</w:t>
            </w:r>
            <w:r w:rsidR="00042C4E">
              <w:rPr>
                <w:sz w:val="20"/>
                <w:lang w:val="de-DE"/>
              </w:rPr>
              <w:t xml:space="preserve"> </w:t>
            </w:r>
            <w:r w:rsidR="00EA12BE">
              <w:rPr>
                <w:sz w:val="20"/>
              </w:rPr>
              <w:t>DEV</w:t>
            </w:r>
          </w:p>
        </w:tc>
        <w:tc>
          <w:tcPr>
            <w:tcW w:w="1578" w:type="dxa"/>
            <w:vAlign w:val="center"/>
          </w:tcPr>
          <w:p w14:paraId="1B18DE16" w14:textId="54CD2362" w:rsidR="00EA12BE" w:rsidRPr="00B5072E" w:rsidRDefault="00000000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sdt>
              <w:sdtPr>
                <w:rPr>
                  <w:sz w:val="20"/>
                  <w:lang w:val="de-DE"/>
                </w:rPr>
                <w:id w:val="1308906268"/>
                <w:placeholder>
                  <w:docPart w:val="452A3F0AEF31402790B673EBCCC719C3"/>
                </w:placeholder>
              </w:sdtPr>
              <w:sdtContent>
                <w:r w:rsidR="00135E81">
                  <w:rPr>
                    <w:sz w:val="20"/>
                    <w:lang w:val="de-DE"/>
                  </w:rPr>
                  <w:t xml:space="preserve"> </w:t>
                </w:r>
                <w:sdt>
                  <w:sdtPr>
                    <w:rPr>
                      <w:sz w:val="20"/>
                      <w:lang w:val="de-DE"/>
                    </w:rPr>
                    <w:id w:val="205850337"/>
                    <w:placeholder>
                      <w:docPart w:val="15795CE0EDD742EBAEAB2BEFA1D9913D"/>
                    </w:placeholder>
                  </w:sdtPr>
                  <w:sdtContent>
                    <w:r w:rsidR="00042C4E">
                      <w:rPr>
                        <w:rFonts w:ascii="MS Gothic" w:eastAsia="MS Gothic" w:hAnsi="MS Gothic" w:hint="eastAsia"/>
                        <w:b/>
                        <w:sz w:val="20"/>
                      </w:rPr>
                      <w:t>☒</w:t>
                    </w:r>
                    <w:r w:rsidR="00135E81">
                      <w:rPr>
                        <w:sz w:val="20"/>
                        <w:lang w:val="de-DE"/>
                      </w:rPr>
                      <w:t xml:space="preserve"> </w:t>
                    </w:r>
                  </w:sdtContent>
                </w:sdt>
                <w:r w:rsidR="00135E81">
                  <w:rPr>
                    <w:b/>
                    <w:sz w:val="20"/>
                  </w:rPr>
                  <w:t xml:space="preserve"> </w:t>
                </w:r>
                <w:r w:rsidR="00EA12BE">
                  <w:rPr>
                    <w:b/>
                    <w:sz w:val="20"/>
                  </w:rPr>
                  <w:t xml:space="preserve"> </w:t>
                </w:r>
              </w:sdtContent>
            </w:sdt>
            <w:r w:rsidR="00EA12BE">
              <w:rPr>
                <w:sz w:val="20"/>
              </w:rPr>
              <w:t>QA</w:t>
            </w:r>
          </w:p>
        </w:tc>
        <w:tc>
          <w:tcPr>
            <w:tcW w:w="1578" w:type="dxa"/>
            <w:vAlign w:val="center"/>
          </w:tcPr>
          <w:p w14:paraId="240CAE63" w14:textId="44423855" w:rsidR="00EA12BE" w:rsidRPr="00B5072E" w:rsidRDefault="00000000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sdt>
              <w:sdtPr>
                <w:rPr>
                  <w:sz w:val="20"/>
                  <w:lang w:val="de-DE"/>
                </w:rPr>
                <w:id w:val="319167482"/>
                <w:placeholder>
                  <w:docPart w:val="D41F3CB6D6B349BD8190F522FFE66AB9"/>
                </w:placeholder>
              </w:sdtPr>
              <w:sdtContent>
                <w:r w:rsidR="00EA12BE">
                  <w:rPr>
                    <w:b/>
                    <w:sz w:val="20"/>
                  </w:rPr>
                  <w:t xml:space="preserve"> </w:t>
                </w:r>
                <w:r w:rsidR="00EA12BE">
                  <w:rPr>
                    <w:rFonts w:ascii="MS Gothic" w:eastAsia="MS Gothic" w:hAnsi="MS Gothic" w:hint="eastAsia"/>
                    <w:b/>
                    <w:sz w:val="20"/>
                  </w:rPr>
                  <w:t>☐</w:t>
                </w:r>
                <w:r w:rsidR="00EA12BE">
                  <w:rPr>
                    <w:sz w:val="20"/>
                    <w:lang w:val="de-DE"/>
                  </w:rPr>
                  <w:t xml:space="preserve"> </w:t>
                </w:r>
              </w:sdtContent>
            </w:sdt>
            <w:r w:rsidR="00EA12BE">
              <w:rPr>
                <w:sz w:val="20"/>
              </w:rPr>
              <w:t xml:space="preserve"> PROD</w:t>
            </w:r>
          </w:p>
        </w:tc>
      </w:tr>
      <w:tr w:rsidR="00EA12BE" w:rsidRPr="00EA2AC3" w14:paraId="64FECA93" w14:textId="77777777" w:rsidTr="00193B8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092F4916" w14:textId="0B1A0AC8" w:rsidR="00EA12BE" w:rsidRPr="00B5072E" w:rsidRDefault="00EA12BE" w:rsidP="00193B83">
            <w:pPr>
              <w:pStyle w:val="ListParagraph"/>
              <w:ind w:hanging="720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 xml:space="preserve">Reference ticket </w:t>
            </w:r>
            <w:r w:rsidR="00945D81">
              <w:rPr>
                <w:color w:val="000000" w:themeColor="text1"/>
                <w:sz w:val="20"/>
              </w:rPr>
              <w:t>number</w:t>
            </w:r>
          </w:p>
        </w:tc>
        <w:sdt>
          <w:sdtPr>
            <w:rPr>
              <w:sz w:val="20"/>
              <w:lang w:val="de-DE"/>
            </w:rPr>
            <w:id w:val="535398101"/>
            <w:placeholder>
              <w:docPart w:val="BF9424D950784EABADDA5E952B4B9FA1"/>
            </w:placeholder>
            <w:showingPlcHdr/>
          </w:sdtPr>
          <w:sdtContent>
            <w:tc>
              <w:tcPr>
                <w:tcW w:w="4733" w:type="dxa"/>
                <w:gridSpan w:val="3"/>
                <w:vAlign w:val="center"/>
              </w:tcPr>
              <w:p w14:paraId="76137F12" w14:textId="2598BA85" w:rsidR="00EA12BE" w:rsidRPr="00BA7475" w:rsidRDefault="00575EF6" w:rsidP="00966C96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lang w:val="de-DE"/>
                  </w:rPr>
                </w:pPr>
                <w:r w:rsidRPr="00BA7475">
                  <w:rPr>
                    <w:rStyle w:val="PlaceholderText"/>
                  </w:rPr>
                  <w:t>Ticket number</w:t>
                </w:r>
              </w:p>
            </w:tc>
          </w:sdtContent>
        </w:sdt>
      </w:tr>
    </w:tbl>
    <w:p w14:paraId="17EF01FA" w14:textId="53215909" w:rsidR="00C405D3" w:rsidRDefault="00C405D3" w:rsidP="008B094E"/>
    <w:tbl>
      <w:tblPr>
        <w:tblStyle w:val="GridTable1Light"/>
        <w:tblW w:w="0" w:type="auto"/>
        <w:tblInd w:w="137" w:type="dxa"/>
        <w:tblLook w:val="04A0" w:firstRow="1" w:lastRow="0" w:firstColumn="1" w:lastColumn="0" w:noHBand="0" w:noVBand="1"/>
      </w:tblPr>
      <w:tblGrid>
        <w:gridCol w:w="7261"/>
        <w:gridCol w:w="2067"/>
      </w:tblGrid>
      <w:tr w:rsidR="00C405D3" w:rsidRPr="00F61DA0" w14:paraId="2DFD7D3D" w14:textId="77777777" w:rsidTr="007B4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6AC6076" w14:textId="623D8FC2" w:rsidR="00C405D3" w:rsidRPr="00F61DA0" w:rsidRDefault="00CB6605" w:rsidP="00CB6605">
            <w:pPr>
              <w:pStyle w:val="ListParagraph"/>
              <w:ind w:left="0"/>
              <w:jc w:val="center"/>
              <w:rPr>
                <w:bCs w:val="0"/>
                <w:sz w:val="20"/>
              </w:rPr>
            </w:pPr>
            <w:hyperlink r:id="rId12" w:tgtFrame="_blank" w:tooltip="https://sherpax-polarion.alm.siemens.cloud/polarion/redirect/project/sherpa_x/workitem?id=sx-189378" w:history="1">
              <w:r w:rsidRPr="00CB6605">
                <w:rPr>
                  <w:rStyle w:val="Hyperlink"/>
                  <w:b w:val="0"/>
                  <w:bCs w:val="0"/>
                  <w:sz w:val="20"/>
                </w:rPr>
                <w:t>SX-189378 - SX_XBT_DEV_GFCLD_DIRIND_Removal of Process Visibility for end users</w:t>
              </w:r>
            </w:hyperlink>
          </w:p>
        </w:tc>
      </w:tr>
      <w:tr w:rsidR="000D7CA7" w:rsidRPr="003F1279" w14:paraId="54CC2038" w14:textId="77777777" w:rsidTr="007B4BC7">
        <w:trPr>
          <w:trHeight w:val="8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401046AA" w14:textId="77777777" w:rsidR="000204E0" w:rsidRDefault="000204E0" w:rsidP="000204E0">
            <w:pPr>
              <w:rPr>
                <w:noProof/>
              </w:rPr>
            </w:pPr>
            <w:r>
              <w:rPr>
                <w:b w:val="0"/>
                <w:bCs w:val="0"/>
                <w:noProof/>
              </w:rPr>
              <w:t>Check FLP access for End user</w:t>
            </w:r>
          </w:p>
          <w:p w14:paraId="4B73AD37" w14:textId="77777777" w:rsidR="000204E0" w:rsidRPr="00031301" w:rsidRDefault="000204E0" w:rsidP="000204E0">
            <w:pPr>
              <w:pStyle w:val="ListParagraph"/>
              <w:numPr>
                <w:ilvl w:val="0"/>
                <w:numId w:val="24"/>
              </w:numPr>
              <w:rPr>
                <w:noProof/>
              </w:rPr>
            </w:pPr>
            <w:r>
              <w:rPr>
                <w:noProof/>
              </w:rPr>
              <w:t xml:space="preserve">6 apps in Purchasing Dashboard, all working - </w:t>
            </w:r>
            <w:r w:rsidRPr="00031301">
              <w:rPr>
                <w:noProof/>
                <w:highlight w:val="green"/>
              </w:rPr>
              <w:t>YES</w:t>
            </w:r>
          </w:p>
          <w:p w14:paraId="2FC8FF6F" w14:textId="77777777" w:rsidR="000204E0" w:rsidRPr="00031301" w:rsidRDefault="000204E0" w:rsidP="000204E0">
            <w:pPr>
              <w:pStyle w:val="ListParagraph"/>
              <w:numPr>
                <w:ilvl w:val="0"/>
                <w:numId w:val="24"/>
              </w:numPr>
              <w:rPr>
                <w:noProof/>
              </w:rPr>
            </w:pPr>
            <w:r>
              <w:rPr>
                <w:noProof/>
              </w:rPr>
              <w:t xml:space="preserve">9 apps in Purchasing Processing, all working – </w:t>
            </w:r>
            <w:r w:rsidRPr="00031301">
              <w:rPr>
                <w:noProof/>
                <w:highlight w:val="green"/>
              </w:rPr>
              <w:t>YES</w:t>
            </w:r>
          </w:p>
          <w:p w14:paraId="4CFC00BE" w14:textId="77777777" w:rsidR="000204E0" w:rsidRPr="00741261" w:rsidRDefault="000204E0" w:rsidP="000204E0">
            <w:pPr>
              <w:pStyle w:val="ListParagraph"/>
              <w:numPr>
                <w:ilvl w:val="0"/>
                <w:numId w:val="24"/>
              </w:numPr>
              <w:rPr>
                <w:noProof/>
              </w:rPr>
            </w:pPr>
            <w:r>
              <w:rPr>
                <w:noProof/>
              </w:rPr>
              <w:t xml:space="preserve">WF Visibilty app does not have action button – </w:t>
            </w:r>
            <w:r w:rsidRPr="00031301">
              <w:rPr>
                <w:noProof/>
                <w:highlight w:val="green"/>
              </w:rPr>
              <w:t>YES</w:t>
            </w:r>
          </w:p>
          <w:p w14:paraId="7AB5546F" w14:textId="77777777" w:rsidR="000204E0" w:rsidRPr="00031301" w:rsidRDefault="000204E0" w:rsidP="000204E0">
            <w:pPr>
              <w:pStyle w:val="ListParagraph"/>
              <w:numPr>
                <w:ilvl w:val="0"/>
                <w:numId w:val="24"/>
              </w:numPr>
              <w:rPr>
                <w:noProof/>
              </w:rPr>
            </w:pPr>
            <w:r>
              <w:rPr>
                <w:noProof/>
              </w:rPr>
              <w:t xml:space="preserve">No Process Visibility Apps avail - </w:t>
            </w:r>
            <w:r w:rsidRPr="00741261">
              <w:rPr>
                <w:noProof/>
                <w:highlight w:val="green"/>
              </w:rPr>
              <w:t>YES</w:t>
            </w:r>
          </w:p>
          <w:p w14:paraId="1975173E" w14:textId="77777777" w:rsidR="000204E0" w:rsidRDefault="000204E0" w:rsidP="000204E0">
            <w:pPr>
              <w:rPr>
                <w:b w:val="0"/>
                <w:bCs w:val="0"/>
                <w:noProof/>
              </w:rPr>
            </w:pPr>
          </w:p>
          <w:p w14:paraId="3C09752C" w14:textId="77777777" w:rsidR="000204E0" w:rsidRDefault="000204E0" w:rsidP="000204E0">
            <w:pPr>
              <w:rPr>
                <w:noProof/>
              </w:rPr>
            </w:pPr>
            <w:r>
              <w:rPr>
                <w:b w:val="0"/>
                <w:bCs w:val="0"/>
                <w:noProof/>
              </w:rPr>
              <w:t>Check FLP access for Admin user</w:t>
            </w:r>
          </w:p>
          <w:p w14:paraId="51E0F60B" w14:textId="77777777" w:rsidR="000204E0" w:rsidRPr="00031301" w:rsidRDefault="000204E0" w:rsidP="000204E0">
            <w:pPr>
              <w:pStyle w:val="ListParagraph"/>
              <w:numPr>
                <w:ilvl w:val="0"/>
                <w:numId w:val="24"/>
              </w:numPr>
              <w:rPr>
                <w:noProof/>
              </w:rPr>
            </w:pPr>
            <w:r>
              <w:rPr>
                <w:noProof/>
              </w:rPr>
              <w:t xml:space="preserve">Additional roles to be assigned: </w:t>
            </w:r>
            <w:r w:rsidRPr="00031301">
              <w:rPr>
                <w:noProof/>
              </w:rPr>
              <w:t>SIE_IND_FLP_ADMIN, SIE_IND_ADMIN, </w:t>
            </w:r>
            <w:r>
              <w:rPr>
                <w:noProof/>
              </w:rPr>
              <w:br/>
            </w:r>
            <w:r w:rsidRPr="00031301">
              <w:rPr>
                <w:noProof/>
              </w:rPr>
              <w:t>ProcessAutomationExpert and ProcessAutomationAdmin</w:t>
            </w:r>
            <w:r>
              <w:rPr>
                <w:noProof/>
              </w:rPr>
              <w:t xml:space="preserve"> -&gt; </w:t>
            </w:r>
            <w:r w:rsidRPr="00741261">
              <w:rPr>
                <w:noProof/>
                <w:highlight w:val="green"/>
              </w:rPr>
              <w:t>DONE</w:t>
            </w:r>
          </w:p>
          <w:p w14:paraId="3E4BF4C3" w14:textId="77777777" w:rsidR="000204E0" w:rsidRPr="00741261" w:rsidRDefault="000204E0" w:rsidP="000204E0">
            <w:pPr>
              <w:pStyle w:val="ListParagraph"/>
              <w:numPr>
                <w:ilvl w:val="0"/>
                <w:numId w:val="24"/>
              </w:numPr>
              <w:rPr>
                <w:noProof/>
              </w:rPr>
            </w:pPr>
            <w:r>
              <w:rPr>
                <w:noProof/>
              </w:rPr>
              <w:t>Check apps in FLP</w:t>
            </w:r>
          </w:p>
          <w:p w14:paraId="02F9C4D8" w14:textId="77777777" w:rsidR="000204E0" w:rsidRPr="00741261" w:rsidRDefault="000204E0" w:rsidP="000204E0">
            <w:pPr>
              <w:pStyle w:val="ListParagraph"/>
              <w:numPr>
                <w:ilvl w:val="1"/>
                <w:numId w:val="24"/>
              </w:numPr>
              <w:rPr>
                <w:noProof/>
              </w:rPr>
            </w:pPr>
            <w:r>
              <w:rPr>
                <w:noProof/>
              </w:rPr>
              <w:t xml:space="preserve">6 apps from end user (Pur Dash) / 9 apps from end user (Pur Proc) - </w:t>
            </w:r>
            <w:r w:rsidRPr="00651AFB">
              <w:rPr>
                <w:noProof/>
                <w:highlight w:val="green"/>
              </w:rPr>
              <w:t>OK</w:t>
            </w:r>
          </w:p>
          <w:p w14:paraId="43014A71" w14:textId="77777777" w:rsidR="000204E0" w:rsidRPr="00741261" w:rsidRDefault="000204E0" w:rsidP="000204E0">
            <w:pPr>
              <w:pStyle w:val="ListParagraph"/>
              <w:numPr>
                <w:ilvl w:val="1"/>
                <w:numId w:val="24"/>
              </w:numPr>
              <w:rPr>
                <w:noProof/>
              </w:rPr>
            </w:pPr>
            <w:r>
              <w:rPr>
                <w:noProof/>
              </w:rPr>
              <w:t xml:space="preserve">PR and PO Process Visibility – Access  - </w:t>
            </w:r>
            <w:r w:rsidRPr="00651AFB">
              <w:rPr>
                <w:noProof/>
                <w:highlight w:val="green"/>
              </w:rPr>
              <w:t>YES</w:t>
            </w:r>
            <w:r>
              <w:rPr>
                <w:noProof/>
              </w:rPr>
              <w:t xml:space="preserve"> (both)</w:t>
            </w:r>
          </w:p>
          <w:p w14:paraId="23919ED5" w14:textId="25BA6192" w:rsidR="000204E0" w:rsidRPr="00741261" w:rsidRDefault="000204E0" w:rsidP="000204E0">
            <w:pPr>
              <w:pStyle w:val="ListParagraph"/>
              <w:numPr>
                <w:ilvl w:val="1"/>
                <w:numId w:val="24"/>
              </w:numPr>
              <w:rPr>
                <w:noProof/>
              </w:rPr>
            </w:pPr>
            <w:r>
              <w:rPr>
                <w:noProof/>
              </w:rPr>
              <w:t xml:space="preserve">User Management - </w:t>
            </w:r>
            <w:r w:rsidR="00057522" w:rsidRPr="00057522">
              <w:rPr>
                <w:noProof/>
                <w:highlight w:val="green"/>
              </w:rPr>
              <w:t>Yes</w:t>
            </w:r>
          </w:p>
          <w:p w14:paraId="24870A54" w14:textId="77777777" w:rsidR="000204E0" w:rsidRPr="00031301" w:rsidRDefault="000204E0" w:rsidP="000204E0">
            <w:pPr>
              <w:pStyle w:val="ListParagraph"/>
              <w:numPr>
                <w:ilvl w:val="1"/>
                <w:numId w:val="24"/>
              </w:numPr>
              <w:rPr>
                <w:noProof/>
              </w:rPr>
            </w:pPr>
            <w:r>
              <w:rPr>
                <w:noProof/>
              </w:rPr>
              <w:t xml:space="preserve">BTP App logging service - </w:t>
            </w:r>
            <w:r w:rsidRPr="00651AFB">
              <w:rPr>
                <w:noProof/>
                <w:highlight w:val="green"/>
              </w:rPr>
              <w:t>YES</w:t>
            </w:r>
          </w:p>
          <w:p w14:paraId="6BA3EDCA" w14:textId="77777777" w:rsidR="000204E0" w:rsidRPr="00741261" w:rsidRDefault="000204E0" w:rsidP="000204E0">
            <w:pPr>
              <w:pStyle w:val="ListParagraph"/>
              <w:numPr>
                <w:ilvl w:val="0"/>
                <w:numId w:val="24"/>
              </w:numPr>
              <w:rPr>
                <w:noProof/>
              </w:rPr>
            </w:pPr>
            <w:r>
              <w:rPr>
                <w:noProof/>
              </w:rPr>
              <w:t xml:space="preserve">WF Visibilty app has action buttons avail - </w:t>
            </w:r>
            <w:r w:rsidRPr="00651AFB">
              <w:rPr>
                <w:noProof/>
                <w:highlight w:val="green"/>
              </w:rPr>
              <w:t>YES</w:t>
            </w:r>
          </w:p>
          <w:p w14:paraId="0AE63DD8" w14:textId="77777777" w:rsidR="000204E0" w:rsidRPr="00651AFB" w:rsidRDefault="000204E0" w:rsidP="000204E0">
            <w:pPr>
              <w:pStyle w:val="ListParagraph"/>
              <w:numPr>
                <w:ilvl w:val="0"/>
                <w:numId w:val="24"/>
              </w:numPr>
              <w:rPr>
                <w:noProof/>
              </w:rPr>
            </w:pPr>
            <w:r>
              <w:rPr>
                <w:noProof/>
              </w:rPr>
              <w:t xml:space="preserve">Process Visibility Apps are avail - </w:t>
            </w:r>
            <w:r w:rsidRPr="00741261">
              <w:rPr>
                <w:noProof/>
                <w:highlight w:val="green"/>
              </w:rPr>
              <w:t>YES</w:t>
            </w:r>
          </w:p>
          <w:p w14:paraId="3DDF4AD4" w14:textId="77777777" w:rsidR="000204E0" w:rsidRDefault="000204E0" w:rsidP="000204E0">
            <w:pPr>
              <w:rPr>
                <w:noProof/>
              </w:rPr>
            </w:pPr>
          </w:p>
          <w:p w14:paraId="3A468C2B" w14:textId="77777777" w:rsidR="000204E0" w:rsidRDefault="000204E0" w:rsidP="000204E0">
            <w:pPr>
              <w:rPr>
                <w:noProof/>
              </w:rPr>
            </w:pPr>
            <w:r>
              <w:rPr>
                <w:b w:val="0"/>
                <w:bCs w:val="0"/>
                <w:noProof/>
              </w:rPr>
              <w:t>On-the-fly user creation</w:t>
            </w:r>
          </w:p>
          <w:p w14:paraId="3F7C2FB4" w14:textId="1826E5F6" w:rsidR="000204E0" w:rsidRPr="00417C0B" w:rsidRDefault="000204E0" w:rsidP="000204E0">
            <w:pPr>
              <w:pStyle w:val="ListParagraph"/>
              <w:numPr>
                <w:ilvl w:val="0"/>
                <w:numId w:val="23"/>
              </w:numPr>
              <w:rPr>
                <w:noProof/>
                <w:lang w:val="de-DE"/>
              </w:rPr>
            </w:pPr>
            <w:r w:rsidRPr="00C86691">
              <w:rPr>
                <w:noProof/>
                <w:lang w:val="de-DE"/>
              </w:rPr>
              <w:t xml:space="preserve">Delete User </w:t>
            </w:r>
            <w:r w:rsidRPr="000204E0">
              <w:rPr>
                <w:noProof/>
              </w:rPr>
              <w:t>Z004Z8HY</w:t>
            </w:r>
            <w:r w:rsidR="00BB2084">
              <w:rPr>
                <w:noProof/>
              </w:rPr>
              <w:t xml:space="preserve"> </w:t>
            </w:r>
            <w:r w:rsidRPr="00C86691">
              <w:rPr>
                <w:noProof/>
                <w:lang w:val="de-DE"/>
              </w:rPr>
              <w:t>in U</w:t>
            </w:r>
            <w:r>
              <w:rPr>
                <w:noProof/>
                <w:lang w:val="de-DE"/>
              </w:rPr>
              <w:t xml:space="preserve">ser Mgmt app – </w:t>
            </w:r>
            <w:r w:rsidRPr="00C86691">
              <w:rPr>
                <w:noProof/>
                <w:highlight w:val="green"/>
                <w:lang w:val="de-DE"/>
              </w:rPr>
              <w:t>DONE</w:t>
            </w:r>
          </w:p>
          <w:p w14:paraId="1A3EDD51" w14:textId="77777777" w:rsidR="000204E0" w:rsidRPr="00417C0B" w:rsidRDefault="000204E0" w:rsidP="000204E0">
            <w:pPr>
              <w:pStyle w:val="ListParagraph"/>
              <w:numPr>
                <w:ilvl w:val="1"/>
                <w:numId w:val="23"/>
              </w:numPr>
              <w:rPr>
                <w:b w:val="0"/>
                <w:bCs w:val="0"/>
                <w:noProof/>
              </w:rPr>
            </w:pPr>
            <w:r w:rsidRPr="00417C0B">
              <w:rPr>
                <w:b w:val="0"/>
                <w:bCs w:val="0"/>
                <w:noProof/>
              </w:rPr>
              <w:t>Log out, login not possible anymore</w:t>
            </w:r>
          </w:p>
          <w:p w14:paraId="78BD267E" w14:textId="77777777" w:rsidR="000204E0" w:rsidRPr="00417C0B" w:rsidRDefault="000204E0" w:rsidP="000204E0">
            <w:pPr>
              <w:pStyle w:val="ListParagraph"/>
              <w:numPr>
                <w:ilvl w:val="0"/>
                <w:numId w:val="23"/>
              </w:numPr>
              <w:rPr>
                <w:noProof/>
                <w:lang w:val="de-DE"/>
              </w:rPr>
            </w:pPr>
            <w:r>
              <w:rPr>
                <w:noProof/>
                <w:lang w:val="de-DE"/>
              </w:rPr>
              <w:t>Create new PR WF</w:t>
            </w:r>
          </w:p>
          <w:p w14:paraId="0B7AA736" w14:textId="359CEC4A" w:rsidR="000204E0" w:rsidRDefault="000204E0" w:rsidP="00492189">
            <w:pPr>
              <w:pStyle w:val="ListParagraph"/>
              <w:numPr>
                <w:ilvl w:val="1"/>
                <w:numId w:val="23"/>
              </w:numPr>
              <w:rPr>
                <w:b w:val="0"/>
                <w:bCs w:val="0"/>
                <w:noProof/>
              </w:rPr>
            </w:pPr>
            <w:r w:rsidRPr="00417C0B">
              <w:rPr>
                <w:b w:val="0"/>
                <w:bCs w:val="0"/>
                <w:noProof/>
              </w:rPr>
              <w:t xml:space="preserve">New myMall SC created </w:t>
            </w:r>
            <w:r>
              <w:rPr>
                <w:b w:val="0"/>
                <w:bCs w:val="0"/>
                <w:noProof/>
              </w:rPr>
              <w:t>“</w:t>
            </w:r>
            <w:r w:rsidRPr="00424DCA">
              <w:rPr>
                <w:b w:val="0"/>
                <w:bCs w:val="0"/>
                <w:noProof/>
              </w:rPr>
              <w:t>Copy of: Copy of: On-the-fly user creati</w:t>
            </w:r>
            <w:r w:rsidR="00492189">
              <w:rPr>
                <w:b w:val="0"/>
                <w:bCs w:val="0"/>
                <w:noProof/>
              </w:rPr>
              <w:t>ng -</w:t>
            </w:r>
            <w:r w:rsidRPr="00424DCA">
              <w:rPr>
                <w:noProof/>
              </w:rPr>
              <w:t xml:space="preserve"> PR </w:t>
            </w:r>
            <w:r w:rsidR="00492189" w:rsidRPr="00492189">
              <w:rPr>
                <w:noProof/>
              </w:rPr>
              <w:t>14785582</w:t>
            </w:r>
          </w:p>
          <w:p w14:paraId="3471A4B3" w14:textId="77777777" w:rsidR="000204E0" w:rsidRPr="00424DCA" w:rsidRDefault="000204E0" w:rsidP="000204E0">
            <w:pPr>
              <w:pStyle w:val="ListParagraph"/>
              <w:numPr>
                <w:ilvl w:val="0"/>
                <w:numId w:val="23"/>
              </w:numPr>
              <w:rPr>
                <w:noProof/>
              </w:rPr>
            </w:pPr>
            <w:r w:rsidRPr="00C86691">
              <w:rPr>
                <w:noProof/>
              </w:rPr>
              <w:t>Check newly created User i</w:t>
            </w:r>
            <w:r>
              <w:rPr>
                <w:noProof/>
              </w:rPr>
              <w:t xml:space="preserve">n User Mgmt app – </w:t>
            </w:r>
            <w:r w:rsidRPr="00424DCA">
              <w:rPr>
                <w:noProof/>
                <w:highlight w:val="green"/>
              </w:rPr>
              <w:t>DONE</w:t>
            </w:r>
          </w:p>
          <w:p w14:paraId="06C827B2" w14:textId="77777777" w:rsidR="000204E0" w:rsidRPr="00426002" w:rsidRDefault="000204E0" w:rsidP="000204E0">
            <w:pPr>
              <w:pStyle w:val="ListParagraph"/>
              <w:numPr>
                <w:ilvl w:val="1"/>
                <w:numId w:val="23"/>
              </w:numPr>
              <w:spacing w:after="180" w:line="288" w:lineRule="auto"/>
              <w:rPr>
                <w:b w:val="0"/>
                <w:bCs w:val="0"/>
                <w:noProof/>
              </w:rPr>
            </w:pPr>
            <w:r>
              <w:rPr>
                <w:b w:val="0"/>
                <w:bCs w:val="0"/>
                <w:noProof/>
              </w:rPr>
              <w:t xml:space="preserve">New user has been created – </w:t>
            </w:r>
            <w:r w:rsidRPr="00426002">
              <w:rPr>
                <w:b w:val="0"/>
                <w:bCs w:val="0"/>
                <w:noProof/>
                <w:highlight w:val="green"/>
              </w:rPr>
              <w:t>YES</w:t>
            </w:r>
          </w:p>
          <w:p w14:paraId="47A781C6" w14:textId="77777777" w:rsidR="000204E0" w:rsidRPr="00492189" w:rsidRDefault="000204E0" w:rsidP="000204E0">
            <w:pPr>
              <w:pStyle w:val="ListParagraph"/>
              <w:numPr>
                <w:ilvl w:val="1"/>
                <w:numId w:val="23"/>
              </w:numPr>
              <w:spacing w:after="180" w:line="288" w:lineRule="auto"/>
              <w:rPr>
                <w:b w:val="0"/>
                <w:bCs w:val="0"/>
                <w:noProof/>
              </w:rPr>
            </w:pPr>
            <w:r>
              <w:rPr>
                <w:b w:val="0"/>
                <w:bCs w:val="0"/>
                <w:noProof/>
              </w:rPr>
              <w:t xml:space="preserve">Roles: </w:t>
            </w:r>
            <w:r w:rsidRPr="00741261">
              <w:rPr>
                <w:noProof/>
              </w:rPr>
              <w:t>SIE_IND_FLP_USER and ProcessAutomationParticipant</w:t>
            </w:r>
            <w:r>
              <w:rPr>
                <w:b w:val="0"/>
                <w:bCs w:val="0"/>
                <w:noProof/>
              </w:rPr>
              <w:t xml:space="preserve"> only – </w:t>
            </w:r>
            <w:r w:rsidRPr="00424DCA">
              <w:rPr>
                <w:b w:val="0"/>
                <w:bCs w:val="0"/>
                <w:noProof/>
                <w:highlight w:val="green"/>
              </w:rPr>
              <w:t>YES</w:t>
            </w:r>
          </w:p>
          <w:p w14:paraId="06A14A3F" w14:textId="77777777" w:rsidR="00492189" w:rsidRDefault="00492189" w:rsidP="00492189">
            <w:pPr>
              <w:rPr>
                <w:b w:val="0"/>
                <w:bCs w:val="0"/>
                <w:noProof/>
              </w:rPr>
            </w:pPr>
          </w:p>
          <w:p w14:paraId="588E2B86" w14:textId="77777777" w:rsidR="00EA6090" w:rsidRDefault="00EA6090" w:rsidP="00492189">
            <w:pPr>
              <w:rPr>
                <w:noProof/>
                <w:lang w:val="da-DK"/>
              </w:rPr>
            </w:pPr>
          </w:p>
          <w:p w14:paraId="6D90248D" w14:textId="77777777" w:rsidR="00EA6090" w:rsidRDefault="00EA6090" w:rsidP="00492189">
            <w:pPr>
              <w:rPr>
                <w:noProof/>
                <w:lang w:val="da-DK"/>
              </w:rPr>
            </w:pPr>
          </w:p>
          <w:p w14:paraId="5440674F" w14:textId="77777777" w:rsidR="00EA6090" w:rsidRDefault="00EA6090" w:rsidP="00492189">
            <w:pPr>
              <w:rPr>
                <w:noProof/>
                <w:lang w:val="da-DK"/>
              </w:rPr>
            </w:pPr>
          </w:p>
          <w:p w14:paraId="2A9E5A3E" w14:textId="77777777" w:rsidR="00EA6090" w:rsidRDefault="00EA6090" w:rsidP="00492189">
            <w:pPr>
              <w:rPr>
                <w:noProof/>
                <w:lang w:val="da-DK"/>
              </w:rPr>
            </w:pPr>
          </w:p>
          <w:p w14:paraId="3FBD6589" w14:textId="77777777" w:rsidR="00EA6090" w:rsidRDefault="00EA6090" w:rsidP="00492189">
            <w:pPr>
              <w:rPr>
                <w:noProof/>
                <w:lang w:val="da-DK"/>
              </w:rPr>
            </w:pPr>
          </w:p>
          <w:p w14:paraId="252659E3" w14:textId="77777777" w:rsidR="00EA6090" w:rsidRDefault="00EA6090" w:rsidP="00492189">
            <w:pPr>
              <w:rPr>
                <w:noProof/>
                <w:lang w:val="da-DK"/>
              </w:rPr>
            </w:pPr>
          </w:p>
          <w:p w14:paraId="51966C80" w14:textId="77777777" w:rsidR="00EA6090" w:rsidRDefault="00EA6090" w:rsidP="00492189">
            <w:pPr>
              <w:rPr>
                <w:noProof/>
                <w:lang w:val="da-DK"/>
              </w:rPr>
            </w:pPr>
          </w:p>
          <w:p w14:paraId="671FB6A6" w14:textId="77777777" w:rsidR="00EA6090" w:rsidRDefault="00EA6090" w:rsidP="00492189">
            <w:pPr>
              <w:rPr>
                <w:noProof/>
                <w:lang w:val="da-DK"/>
              </w:rPr>
            </w:pPr>
          </w:p>
          <w:p w14:paraId="3D4AADBE" w14:textId="77777777" w:rsidR="00EA6090" w:rsidRDefault="00EA6090" w:rsidP="00492189">
            <w:pPr>
              <w:rPr>
                <w:noProof/>
                <w:lang w:val="da-DK"/>
              </w:rPr>
            </w:pPr>
          </w:p>
          <w:p w14:paraId="6EF137E1" w14:textId="77777777" w:rsidR="00EA6090" w:rsidRDefault="00EA6090" w:rsidP="00492189">
            <w:pPr>
              <w:rPr>
                <w:noProof/>
                <w:lang w:val="da-DK"/>
              </w:rPr>
            </w:pPr>
          </w:p>
          <w:p w14:paraId="20E300E0" w14:textId="77777777" w:rsidR="00EA6090" w:rsidRDefault="00EA6090" w:rsidP="00492189">
            <w:pPr>
              <w:rPr>
                <w:noProof/>
                <w:lang w:val="da-DK"/>
              </w:rPr>
            </w:pPr>
          </w:p>
          <w:p w14:paraId="428B8E27" w14:textId="77777777" w:rsidR="00EA6090" w:rsidRDefault="00EA6090" w:rsidP="00492189">
            <w:pPr>
              <w:rPr>
                <w:noProof/>
                <w:lang w:val="da-DK"/>
              </w:rPr>
            </w:pPr>
          </w:p>
          <w:p w14:paraId="6F22781D" w14:textId="77777777" w:rsidR="00EA6090" w:rsidRDefault="00EA6090" w:rsidP="00492189">
            <w:pPr>
              <w:rPr>
                <w:noProof/>
                <w:lang w:val="da-DK"/>
              </w:rPr>
            </w:pPr>
          </w:p>
          <w:p w14:paraId="3E7F27CE" w14:textId="77777777" w:rsidR="00EA6090" w:rsidRDefault="00EA6090" w:rsidP="00492189">
            <w:pPr>
              <w:rPr>
                <w:noProof/>
                <w:lang w:val="da-DK"/>
              </w:rPr>
            </w:pPr>
          </w:p>
          <w:p w14:paraId="039A02C5" w14:textId="77777777" w:rsidR="00EA6090" w:rsidRDefault="00EA6090" w:rsidP="00492189">
            <w:pPr>
              <w:rPr>
                <w:noProof/>
                <w:lang w:val="da-DK"/>
              </w:rPr>
            </w:pPr>
          </w:p>
          <w:p w14:paraId="459F4361" w14:textId="77777777" w:rsidR="00EA6090" w:rsidRDefault="00EA6090" w:rsidP="00492189">
            <w:pPr>
              <w:rPr>
                <w:noProof/>
                <w:lang w:val="da-DK"/>
              </w:rPr>
            </w:pPr>
          </w:p>
          <w:p w14:paraId="4211AD99" w14:textId="77777777" w:rsidR="00EA6090" w:rsidRDefault="00EA6090" w:rsidP="00492189">
            <w:pPr>
              <w:rPr>
                <w:noProof/>
                <w:lang w:val="da-DK"/>
              </w:rPr>
            </w:pPr>
          </w:p>
          <w:p w14:paraId="47C42F72" w14:textId="77777777" w:rsidR="00EA6090" w:rsidRDefault="00EA6090" w:rsidP="00492189">
            <w:pPr>
              <w:rPr>
                <w:noProof/>
                <w:lang w:val="da-DK"/>
              </w:rPr>
            </w:pPr>
          </w:p>
          <w:p w14:paraId="29F80916" w14:textId="77777777" w:rsidR="00EA6090" w:rsidRDefault="00EA6090" w:rsidP="00492189">
            <w:pPr>
              <w:rPr>
                <w:noProof/>
                <w:lang w:val="da-DK"/>
              </w:rPr>
            </w:pPr>
          </w:p>
          <w:p w14:paraId="1A8E115C" w14:textId="77777777" w:rsidR="00EA6090" w:rsidRDefault="00EA6090" w:rsidP="00492189">
            <w:pPr>
              <w:rPr>
                <w:noProof/>
                <w:lang w:val="da-DK"/>
              </w:rPr>
            </w:pPr>
          </w:p>
          <w:p w14:paraId="51C3DAE2" w14:textId="77777777" w:rsidR="00EA6090" w:rsidRDefault="00EA6090" w:rsidP="00492189">
            <w:pPr>
              <w:rPr>
                <w:noProof/>
                <w:lang w:val="da-DK"/>
              </w:rPr>
            </w:pPr>
          </w:p>
          <w:p w14:paraId="7B92DB35" w14:textId="2EC958A5" w:rsidR="00492189" w:rsidRPr="00EA6090" w:rsidRDefault="00EA6090" w:rsidP="00492189">
            <w:pPr>
              <w:rPr>
                <w:b w:val="0"/>
                <w:bCs w:val="0"/>
                <w:noProof/>
              </w:rPr>
            </w:pPr>
            <w:r>
              <w:rPr>
                <w:noProof/>
              </w:rPr>
              <w:t>Roles Removed</w:t>
            </w:r>
            <w:r w:rsidR="00492189" w:rsidRPr="00EA6090">
              <w:rPr>
                <w:noProof/>
              </w:rPr>
              <w:t xml:space="preserve"> for GID :</w:t>
            </w:r>
            <w:r w:rsidR="00492189" w:rsidRPr="00EA6090">
              <w:rPr>
                <w:b w:val="0"/>
                <w:bCs w:val="0"/>
                <w:noProof/>
              </w:rPr>
              <w:t xml:space="preserve"> </w:t>
            </w:r>
            <w:r w:rsidR="00492189" w:rsidRPr="00EA6090">
              <w:rPr>
                <w:noProof/>
              </w:rPr>
              <w:t>Z004Z8HY</w:t>
            </w:r>
            <w:r w:rsidRPr="00EA6090">
              <w:rPr>
                <w:noProof/>
              </w:rPr>
              <w:t xml:space="preserve"> and PR is created PR - 14785582</w:t>
            </w:r>
          </w:p>
          <w:p w14:paraId="15CE67EF" w14:textId="77777777" w:rsidR="00492189" w:rsidRPr="00EA6090" w:rsidRDefault="00492189" w:rsidP="00492189">
            <w:pPr>
              <w:rPr>
                <w:b w:val="0"/>
                <w:bCs w:val="0"/>
                <w:noProof/>
              </w:rPr>
            </w:pPr>
          </w:p>
          <w:p w14:paraId="08227D64" w14:textId="6502E5B7" w:rsidR="00492189" w:rsidRPr="00492189" w:rsidRDefault="00492189" w:rsidP="00492189">
            <w:pPr>
              <w:rPr>
                <w:b w:val="0"/>
                <w:bCs w:val="0"/>
                <w:noProof/>
                <w:lang w:val="da-DK"/>
              </w:rPr>
            </w:pPr>
            <w:r w:rsidRPr="00492189">
              <w:rPr>
                <w:noProof/>
                <w:lang w:val="da-DK"/>
              </w:rPr>
              <w:drawing>
                <wp:inline distT="0" distB="0" distL="0" distR="0" wp14:anchorId="3B339A50" wp14:editId="597BFAA9">
                  <wp:extent cx="5137150" cy="2767826"/>
                  <wp:effectExtent l="0" t="0" r="6350" b="0"/>
                  <wp:docPr id="496574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5749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993" cy="2775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93DAF" w14:textId="77777777" w:rsidR="00492189" w:rsidRPr="00492189" w:rsidRDefault="00492189" w:rsidP="00492189">
            <w:pPr>
              <w:rPr>
                <w:b w:val="0"/>
                <w:bCs w:val="0"/>
                <w:noProof/>
                <w:lang w:val="da-DK"/>
              </w:rPr>
            </w:pPr>
          </w:p>
          <w:p w14:paraId="2045B6E4" w14:textId="2111DCC0" w:rsidR="00492189" w:rsidRDefault="00492189" w:rsidP="00492189">
            <w:pPr>
              <w:rPr>
                <w:noProof/>
              </w:rPr>
            </w:pPr>
            <w:r w:rsidRPr="00492189">
              <w:rPr>
                <w:noProof/>
              </w:rPr>
              <w:drawing>
                <wp:inline distT="0" distB="0" distL="0" distR="0" wp14:anchorId="5DB9141E" wp14:editId="72A467F1">
                  <wp:extent cx="5138456" cy="3098800"/>
                  <wp:effectExtent l="0" t="0" r="5080" b="6350"/>
                  <wp:docPr id="13784509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5448" cy="3103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F617DB" w14:textId="77777777" w:rsidR="00492189" w:rsidRDefault="00492189" w:rsidP="00492189">
            <w:pPr>
              <w:rPr>
                <w:noProof/>
              </w:rPr>
            </w:pPr>
          </w:p>
          <w:p w14:paraId="7A8833EB" w14:textId="77777777" w:rsidR="00492189" w:rsidRDefault="00492189" w:rsidP="00492189">
            <w:pPr>
              <w:rPr>
                <w:b w:val="0"/>
                <w:bCs w:val="0"/>
                <w:noProof/>
              </w:rPr>
            </w:pPr>
          </w:p>
          <w:p w14:paraId="02F81A29" w14:textId="77777777" w:rsidR="00492189" w:rsidRDefault="00492189" w:rsidP="00492189">
            <w:pPr>
              <w:rPr>
                <w:b w:val="0"/>
                <w:bCs w:val="0"/>
                <w:noProof/>
              </w:rPr>
            </w:pPr>
          </w:p>
          <w:p w14:paraId="19E8AA5E" w14:textId="3D9338A3" w:rsidR="00492189" w:rsidRPr="00492189" w:rsidRDefault="00492189" w:rsidP="00492189">
            <w:pPr>
              <w:rPr>
                <w:noProof/>
              </w:rPr>
            </w:pPr>
            <w:r w:rsidRPr="00492189">
              <w:rPr>
                <w:noProof/>
              </w:rPr>
              <w:lastRenderedPageBreak/>
              <w:drawing>
                <wp:inline distT="0" distB="0" distL="0" distR="0" wp14:anchorId="3E5D3C8C" wp14:editId="563CB97A">
                  <wp:extent cx="5194123" cy="2774950"/>
                  <wp:effectExtent l="0" t="0" r="6985" b="6350"/>
                  <wp:docPr id="206145266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3271" cy="2779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42B837" w14:textId="6690A132" w:rsidR="00492189" w:rsidRDefault="00492189" w:rsidP="00492189">
            <w:pPr>
              <w:rPr>
                <w:b w:val="0"/>
                <w:bCs w:val="0"/>
                <w:noProof/>
              </w:rPr>
            </w:pPr>
          </w:p>
          <w:p w14:paraId="677E6FE8" w14:textId="4BD255EB" w:rsidR="00EA6090" w:rsidRDefault="00EA6090" w:rsidP="00EA6090">
            <w:pPr>
              <w:rPr>
                <w:b w:val="0"/>
                <w:bCs w:val="0"/>
                <w:noProof/>
              </w:rPr>
            </w:pPr>
            <w:r>
              <w:rPr>
                <w:noProof/>
              </w:rPr>
              <w:t xml:space="preserve">Tested for Another PR – </w:t>
            </w:r>
            <w:r w:rsidRPr="00EA6090">
              <w:rPr>
                <w:noProof/>
              </w:rPr>
              <w:t>14785844</w:t>
            </w:r>
            <w:r>
              <w:rPr>
                <w:noProof/>
              </w:rPr>
              <w:t xml:space="preserve"> with GID : </w:t>
            </w:r>
            <w:r w:rsidRPr="00EA6090">
              <w:rPr>
                <w:noProof/>
              </w:rPr>
              <w:t>Z0046D7W</w:t>
            </w:r>
            <w:r>
              <w:rPr>
                <w:noProof/>
              </w:rPr>
              <w:t xml:space="preserve"> and All the Roles are removed for User : </w:t>
            </w:r>
            <w:r w:rsidRPr="00EA6090">
              <w:rPr>
                <w:noProof/>
              </w:rPr>
              <w:t>Z004Z8HY</w:t>
            </w:r>
            <w:r>
              <w:rPr>
                <w:noProof/>
              </w:rPr>
              <w:t xml:space="preserve"> (Purchaser)</w:t>
            </w:r>
          </w:p>
          <w:p w14:paraId="73917FE6" w14:textId="77777777" w:rsidR="00EA6090" w:rsidRDefault="00EA6090" w:rsidP="00EA6090">
            <w:pPr>
              <w:rPr>
                <w:b w:val="0"/>
                <w:bCs w:val="0"/>
                <w:noProof/>
              </w:rPr>
            </w:pPr>
          </w:p>
          <w:p w14:paraId="7028D530" w14:textId="0512D8C8" w:rsidR="00EA6090" w:rsidRDefault="00EA6090" w:rsidP="00EA6090">
            <w:pPr>
              <w:rPr>
                <w:b w:val="0"/>
                <w:bCs w:val="0"/>
                <w:noProof/>
                <w:lang w:val="da-DK"/>
              </w:rPr>
            </w:pPr>
            <w:r w:rsidRPr="00EA6090">
              <w:rPr>
                <w:noProof/>
                <w:lang w:val="da-DK"/>
              </w:rPr>
              <w:drawing>
                <wp:inline distT="0" distB="0" distL="0" distR="0" wp14:anchorId="3F132688" wp14:editId="7B602C90">
                  <wp:extent cx="5193665" cy="2919963"/>
                  <wp:effectExtent l="0" t="0" r="6985" b="0"/>
                  <wp:docPr id="375698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69883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8344" cy="2928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96D1A" w14:textId="77777777" w:rsidR="00EA6090" w:rsidRDefault="00EA6090" w:rsidP="00EA6090">
            <w:pPr>
              <w:rPr>
                <w:noProof/>
                <w:lang w:val="da-DK"/>
              </w:rPr>
            </w:pPr>
          </w:p>
          <w:p w14:paraId="4431D7FB" w14:textId="48284D00" w:rsidR="00EA6090" w:rsidRPr="00EA6090" w:rsidRDefault="00EA6090" w:rsidP="00EA6090">
            <w:pPr>
              <w:rPr>
                <w:b w:val="0"/>
                <w:bCs w:val="0"/>
                <w:noProof/>
              </w:rPr>
            </w:pPr>
            <w:r w:rsidRPr="00EA6090">
              <w:rPr>
                <w:noProof/>
              </w:rPr>
              <w:t>Purchaser : Z004Z8HY</w:t>
            </w:r>
            <w:r>
              <w:rPr>
                <w:noProof/>
              </w:rPr>
              <w:t xml:space="preserve"> receving procurement Verification notification</w:t>
            </w:r>
          </w:p>
          <w:p w14:paraId="4E91D283" w14:textId="41D4CD98" w:rsidR="00EA6090" w:rsidRDefault="00EA6090" w:rsidP="00EA6090">
            <w:pPr>
              <w:rPr>
                <w:b w:val="0"/>
                <w:bCs w:val="0"/>
                <w:noProof/>
              </w:rPr>
            </w:pPr>
            <w:r w:rsidRPr="00EA6090">
              <w:rPr>
                <w:noProof/>
              </w:rPr>
              <w:drawing>
                <wp:inline distT="0" distB="0" distL="0" distR="0" wp14:anchorId="44B0D2BF" wp14:editId="4D1EDB01">
                  <wp:extent cx="5168900" cy="2739654"/>
                  <wp:effectExtent l="0" t="0" r="0" b="3810"/>
                  <wp:docPr id="124411775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431" cy="2753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9E7C1D" w14:textId="0060A060" w:rsidR="003F1279" w:rsidRDefault="003F1279" w:rsidP="003F1279">
            <w:pPr>
              <w:rPr>
                <w:b w:val="0"/>
                <w:bCs w:val="0"/>
                <w:noProof/>
                <w:color w:val="00B050"/>
              </w:rPr>
            </w:pPr>
            <w:r>
              <w:rPr>
                <w:noProof/>
              </w:rPr>
              <w:lastRenderedPageBreak/>
              <w:t>E</w:t>
            </w:r>
            <w:r w:rsidRPr="003F1279">
              <w:rPr>
                <w:noProof/>
              </w:rPr>
              <w:t>nd user</w:t>
            </w:r>
            <w:r>
              <w:rPr>
                <w:noProof/>
              </w:rPr>
              <w:t xml:space="preserve"> cannot see</w:t>
            </w:r>
            <w:r w:rsidRPr="003F1279">
              <w:rPr>
                <w:noProof/>
                <w:u w:val="single"/>
              </w:rPr>
              <w:t> </w:t>
            </w:r>
            <w:r w:rsidRPr="003F1279">
              <w:rPr>
                <w:noProof/>
                <w:color w:val="FF0000"/>
              </w:rPr>
              <w:t xml:space="preserve">Process Visibility app </w:t>
            </w:r>
            <w:r w:rsidRPr="003F1279">
              <w:rPr>
                <w:noProof/>
              </w:rPr>
              <w:t>, but</w:t>
            </w:r>
            <w:r>
              <w:rPr>
                <w:noProof/>
              </w:rPr>
              <w:t xml:space="preserve"> can check</w:t>
            </w:r>
            <w:r w:rsidRPr="003F1279">
              <w:rPr>
                <w:noProof/>
              </w:rPr>
              <w:t xml:space="preserve"> </w:t>
            </w:r>
            <w:r w:rsidRPr="003F1279">
              <w:rPr>
                <w:noProof/>
                <w:color w:val="00B050"/>
              </w:rPr>
              <w:t>Workflow Visibility app</w:t>
            </w:r>
          </w:p>
          <w:p w14:paraId="6AE15E3E" w14:textId="77777777" w:rsidR="003F1279" w:rsidRDefault="003F1279" w:rsidP="003F1279">
            <w:pPr>
              <w:rPr>
                <w:b w:val="0"/>
                <w:bCs w:val="0"/>
                <w:noProof/>
                <w:color w:val="00B050"/>
              </w:rPr>
            </w:pPr>
          </w:p>
          <w:p w14:paraId="2E7F0C14" w14:textId="758F9206" w:rsidR="003F1279" w:rsidRDefault="003F1279" w:rsidP="003F1279">
            <w:pPr>
              <w:rPr>
                <w:noProof/>
              </w:rPr>
            </w:pPr>
            <w:r w:rsidRPr="003F1279">
              <w:rPr>
                <w:noProof/>
              </w:rPr>
              <w:drawing>
                <wp:inline distT="0" distB="0" distL="0" distR="0" wp14:anchorId="3CA8B045" wp14:editId="40AED7A7">
                  <wp:extent cx="4845050" cy="2589992"/>
                  <wp:effectExtent l="0" t="0" r="0" b="1270"/>
                  <wp:docPr id="41944156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0324" cy="2592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602B12" w14:textId="77777777" w:rsidR="003F1279" w:rsidRDefault="003F1279" w:rsidP="003F1279">
            <w:pPr>
              <w:rPr>
                <w:b w:val="0"/>
                <w:bCs w:val="0"/>
                <w:noProof/>
              </w:rPr>
            </w:pPr>
          </w:p>
          <w:p w14:paraId="33A6E56F" w14:textId="6D97E635" w:rsidR="003F1279" w:rsidRPr="003F1279" w:rsidRDefault="003F1279" w:rsidP="003F1279">
            <w:pPr>
              <w:rPr>
                <w:noProof/>
              </w:rPr>
            </w:pPr>
            <w:r w:rsidRPr="003F1279">
              <w:rPr>
                <w:noProof/>
              </w:rPr>
              <w:t>Access to Workflow Visibility IndirectX App</w:t>
            </w:r>
          </w:p>
          <w:p w14:paraId="556DA7BF" w14:textId="13B9B40F" w:rsidR="003F1279" w:rsidRDefault="003F1279" w:rsidP="003F1279">
            <w:pPr>
              <w:rPr>
                <w:noProof/>
                <w:color w:val="000000" w:themeColor="text1"/>
              </w:rPr>
            </w:pPr>
            <w:r w:rsidRPr="003F1279">
              <w:rPr>
                <w:noProof/>
                <w:color w:val="000000" w:themeColor="text1"/>
              </w:rPr>
              <w:drawing>
                <wp:inline distT="0" distB="0" distL="0" distR="0" wp14:anchorId="19E3DBA2" wp14:editId="6F984C2A">
                  <wp:extent cx="4851400" cy="2601579"/>
                  <wp:effectExtent l="0" t="0" r="6350" b="8890"/>
                  <wp:docPr id="144739416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2731" cy="2613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826898" w14:textId="77777777" w:rsidR="003F1279" w:rsidRDefault="003F1279" w:rsidP="003F1279">
            <w:pPr>
              <w:rPr>
                <w:noProof/>
                <w:color w:val="000000" w:themeColor="text1"/>
              </w:rPr>
            </w:pPr>
          </w:p>
          <w:p w14:paraId="34681B39" w14:textId="77777777" w:rsidR="003F1279" w:rsidRDefault="003F1279" w:rsidP="003F1279">
            <w:pPr>
              <w:rPr>
                <w:b w:val="0"/>
                <w:bCs w:val="0"/>
                <w:noProof/>
                <w:color w:val="000000" w:themeColor="text1"/>
              </w:rPr>
            </w:pPr>
          </w:p>
          <w:p w14:paraId="363AB995" w14:textId="535CB115" w:rsidR="003F1279" w:rsidRPr="003F1279" w:rsidRDefault="003F1279" w:rsidP="003F1279">
            <w:pPr>
              <w:rPr>
                <w:noProof/>
                <w:color w:val="000000" w:themeColor="text1"/>
              </w:rPr>
            </w:pPr>
            <w:r w:rsidRPr="003F1279">
              <w:rPr>
                <w:noProof/>
                <w:color w:val="000000" w:themeColor="text1"/>
              </w:rPr>
              <w:drawing>
                <wp:inline distT="0" distB="0" distL="0" distR="0" wp14:anchorId="50931934" wp14:editId="0044EF2D">
                  <wp:extent cx="4845050" cy="2579765"/>
                  <wp:effectExtent l="0" t="0" r="0" b="0"/>
                  <wp:docPr id="194120479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3334" cy="258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2AFE57" w14:textId="77777777" w:rsidR="003F1279" w:rsidRPr="003F1279" w:rsidRDefault="003F1279" w:rsidP="003F1279">
            <w:pPr>
              <w:rPr>
                <w:noProof/>
                <w:color w:val="000000" w:themeColor="text1"/>
              </w:rPr>
            </w:pPr>
          </w:p>
          <w:p w14:paraId="735D8C2C" w14:textId="77777777" w:rsidR="003F1279" w:rsidRPr="003F1279" w:rsidRDefault="003F1279" w:rsidP="003F1279">
            <w:pPr>
              <w:rPr>
                <w:noProof/>
                <w:color w:val="000000" w:themeColor="text1"/>
              </w:rPr>
            </w:pPr>
          </w:p>
          <w:p w14:paraId="2FDE6998" w14:textId="77777777" w:rsidR="003F1279" w:rsidRPr="003F1279" w:rsidRDefault="003F1279" w:rsidP="003F1279">
            <w:pPr>
              <w:rPr>
                <w:noProof/>
              </w:rPr>
            </w:pPr>
          </w:p>
          <w:p w14:paraId="0910DEA7" w14:textId="77777777" w:rsidR="003F1279" w:rsidRPr="00EA6090" w:rsidRDefault="003F1279" w:rsidP="00EA6090">
            <w:pPr>
              <w:rPr>
                <w:noProof/>
              </w:rPr>
            </w:pPr>
          </w:p>
          <w:p w14:paraId="3B28D37F" w14:textId="77777777" w:rsidR="00EA6090" w:rsidRPr="003F1279" w:rsidRDefault="00EA6090" w:rsidP="00EA6090">
            <w:pPr>
              <w:rPr>
                <w:noProof/>
              </w:rPr>
            </w:pPr>
          </w:p>
          <w:p w14:paraId="1E6083BB" w14:textId="77777777" w:rsidR="00EA6090" w:rsidRPr="003F1279" w:rsidRDefault="00EA6090" w:rsidP="00EA6090">
            <w:pPr>
              <w:rPr>
                <w:noProof/>
              </w:rPr>
            </w:pPr>
          </w:p>
          <w:p w14:paraId="00DF4E0F" w14:textId="123D9B73" w:rsidR="00057522" w:rsidRDefault="00057522" w:rsidP="00EA6090">
            <w:pPr>
              <w:rPr>
                <w:b w:val="0"/>
                <w:bCs w:val="0"/>
                <w:noProof/>
              </w:rPr>
            </w:pPr>
            <w:r w:rsidRPr="00057522">
              <w:rPr>
                <w:noProof/>
              </w:rPr>
              <w:t xml:space="preserve">Admin User : </w:t>
            </w:r>
          </w:p>
          <w:p w14:paraId="671D6DF9" w14:textId="77777777" w:rsidR="00F74D4E" w:rsidRDefault="00F74D4E" w:rsidP="00EA6090">
            <w:pPr>
              <w:rPr>
                <w:b w:val="0"/>
                <w:bCs w:val="0"/>
                <w:noProof/>
              </w:rPr>
            </w:pPr>
          </w:p>
          <w:p w14:paraId="7462A6C6" w14:textId="293F7501" w:rsidR="00F74D4E" w:rsidRDefault="00F74D4E" w:rsidP="00EA6090">
            <w:pPr>
              <w:rPr>
                <w:b w:val="0"/>
                <w:bCs w:val="0"/>
                <w:noProof/>
              </w:rPr>
            </w:pPr>
            <w:r>
              <w:rPr>
                <w:noProof/>
              </w:rPr>
              <w:t xml:space="preserve">User Management </w:t>
            </w:r>
          </w:p>
          <w:p w14:paraId="611B0FC6" w14:textId="77777777" w:rsidR="00F607F8" w:rsidRDefault="00F607F8" w:rsidP="00EA6090">
            <w:pPr>
              <w:rPr>
                <w:b w:val="0"/>
                <w:bCs w:val="0"/>
                <w:noProof/>
              </w:rPr>
            </w:pPr>
          </w:p>
          <w:p w14:paraId="33BD82F4" w14:textId="722A5A38" w:rsidR="00F607F8" w:rsidRPr="00057522" w:rsidRDefault="00F607F8" w:rsidP="00EA6090">
            <w:pPr>
              <w:rPr>
                <w:noProof/>
              </w:rPr>
            </w:pPr>
            <w:r w:rsidRPr="00F607F8">
              <w:rPr>
                <w:noProof/>
              </w:rPr>
              <w:drawing>
                <wp:inline distT="0" distB="0" distL="0" distR="0" wp14:anchorId="5DD403F6" wp14:editId="4D80EDF0">
                  <wp:extent cx="5378787" cy="2870200"/>
                  <wp:effectExtent l="0" t="0" r="0" b="6350"/>
                  <wp:docPr id="1823023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02369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767" cy="287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AA50F" w14:textId="0A58847C" w:rsidR="00EA6090" w:rsidRDefault="00057522" w:rsidP="00EA6090">
            <w:pPr>
              <w:rPr>
                <w:noProof/>
              </w:rPr>
            </w:pPr>
            <w:r>
              <w:rPr>
                <w:b w:val="0"/>
                <w:bCs w:val="0"/>
                <w:noProof/>
              </w:rPr>
              <w:br/>
            </w:r>
            <w:r w:rsidRPr="00057522">
              <w:rPr>
                <w:noProof/>
              </w:rPr>
              <w:drawing>
                <wp:inline distT="0" distB="0" distL="0" distR="0" wp14:anchorId="1E6EC0C9" wp14:editId="71D4C362">
                  <wp:extent cx="5431758" cy="2895600"/>
                  <wp:effectExtent l="0" t="0" r="0" b="0"/>
                  <wp:docPr id="2098147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14700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748" cy="2900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C8971" w14:textId="77777777" w:rsidR="00057522" w:rsidRDefault="00057522" w:rsidP="00EA6090">
            <w:pPr>
              <w:rPr>
                <w:noProof/>
              </w:rPr>
            </w:pPr>
          </w:p>
          <w:p w14:paraId="44BE8FF1" w14:textId="083C0F4B" w:rsidR="00057522" w:rsidRDefault="00057522" w:rsidP="00057522">
            <w:pPr>
              <w:rPr>
                <w:noProof/>
              </w:rPr>
            </w:pPr>
            <w:r w:rsidRPr="00057522">
              <w:rPr>
                <w:noProof/>
              </w:rPr>
              <w:lastRenderedPageBreak/>
              <w:drawing>
                <wp:inline distT="0" distB="0" distL="0" distR="0" wp14:anchorId="0A0D8BF3" wp14:editId="2FA6B8D4">
                  <wp:extent cx="4921250" cy="2917950"/>
                  <wp:effectExtent l="0" t="0" r="0" b="0"/>
                  <wp:docPr id="54355234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5266" cy="293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2086B9" w14:textId="77777777" w:rsidR="00F607F8" w:rsidRDefault="00F607F8" w:rsidP="00057522">
            <w:pPr>
              <w:rPr>
                <w:noProof/>
              </w:rPr>
            </w:pPr>
          </w:p>
          <w:p w14:paraId="1C64E1FF" w14:textId="2BF28F15" w:rsidR="00F607F8" w:rsidRDefault="00F607F8" w:rsidP="00AE423D">
            <w:pPr>
              <w:rPr>
                <w:b w:val="0"/>
                <w:bCs w:val="0"/>
                <w:noProof/>
                <w:color w:val="00B050"/>
              </w:rPr>
            </w:pPr>
            <w:r>
              <w:rPr>
                <w:noProof/>
              </w:rPr>
              <w:t>E</w:t>
            </w:r>
            <w:r w:rsidRPr="003F1279">
              <w:rPr>
                <w:noProof/>
              </w:rPr>
              <w:t>nd user</w:t>
            </w:r>
            <w:r>
              <w:rPr>
                <w:noProof/>
              </w:rPr>
              <w:t xml:space="preserve"> can access </w:t>
            </w:r>
            <w:r w:rsidRPr="00F607F8">
              <w:rPr>
                <w:noProof/>
                <w:color w:val="00B050"/>
              </w:rPr>
              <w:t>Process Visibility app</w:t>
            </w:r>
            <w:r w:rsidR="00AE423D">
              <w:rPr>
                <w:noProof/>
                <w:color w:val="00B050"/>
              </w:rPr>
              <w:t>s</w:t>
            </w:r>
          </w:p>
          <w:p w14:paraId="15213F07" w14:textId="77777777" w:rsidR="00AE423D" w:rsidRDefault="00AE423D" w:rsidP="00AE423D">
            <w:pPr>
              <w:rPr>
                <w:b w:val="0"/>
                <w:bCs w:val="0"/>
                <w:noProof/>
                <w:color w:val="00B050"/>
              </w:rPr>
            </w:pPr>
          </w:p>
          <w:p w14:paraId="051A7723" w14:textId="35A8079B" w:rsidR="00057522" w:rsidRDefault="00AE423D" w:rsidP="00AE423D">
            <w:pPr>
              <w:rPr>
                <w:noProof/>
                <w:color w:val="00B050"/>
              </w:rPr>
            </w:pPr>
            <w:r w:rsidRPr="00AE423D">
              <w:rPr>
                <w:noProof/>
                <w:color w:val="00B050"/>
              </w:rPr>
              <w:drawing>
                <wp:inline distT="0" distB="0" distL="0" distR="0" wp14:anchorId="255B328B" wp14:editId="2F93015D">
                  <wp:extent cx="4883150" cy="2603144"/>
                  <wp:effectExtent l="0" t="0" r="0" b="6985"/>
                  <wp:docPr id="1151753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75308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052" cy="2610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FC1C4" w14:textId="77777777" w:rsidR="00AE423D" w:rsidRPr="00AE423D" w:rsidRDefault="00AE423D" w:rsidP="00AE423D">
            <w:pPr>
              <w:rPr>
                <w:b w:val="0"/>
                <w:bCs w:val="0"/>
                <w:noProof/>
                <w:color w:val="00B050"/>
              </w:rPr>
            </w:pPr>
          </w:p>
          <w:p w14:paraId="7177A7D4" w14:textId="0051A587" w:rsidR="00057522" w:rsidRDefault="00057522" w:rsidP="00057522">
            <w:pPr>
              <w:rPr>
                <w:b w:val="0"/>
                <w:bCs w:val="0"/>
                <w:noProof/>
              </w:rPr>
            </w:pPr>
            <w:r>
              <w:rPr>
                <w:noProof/>
              </w:rPr>
              <w:t>PR Visibility Dashboard:</w:t>
            </w:r>
          </w:p>
          <w:p w14:paraId="7DACA816" w14:textId="3DD104E5" w:rsidR="00057522" w:rsidRDefault="00057522" w:rsidP="00057522">
            <w:pPr>
              <w:rPr>
                <w:noProof/>
              </w:rPr>
            </w:pPr>
            <w:r w:rsidRPr="00057522">
              <w:rPr>
                <w:noProof/>
              </w:rPr>
              <w:drawing>
                <wp:inline distT="0" distB="0" distL="0" distR="0" wp14:anchorId="16B58EC6" wp14:editId="458C5008">
                  <wp:extent cx="4984750" cy="2659937"/>
                  <wp:effectExtent l="0" t="0" r="6350" b="7620"/>
                  <wp:docPr id="50411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1152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2152" cy="2674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91003" w14:textId="77777777" w:rsidR="00F607F8" w:rsidRDefault="00F607F8" w:rsidP="00057522">
            <w:pPr>
              <w:rPr>
                <w:b w:val="0"/>
                <w:bCs w:val="0"/>
                <w:noProof/>
              </w:rPr>
            </w:pPr>
          </w:p>
          <w:p w14:paraId="23D01D29" w14:textId="77777777" w:rsidR="00F607F8" w:rsidRDefault="00F607F8" w:rsidP="00057522">
            <w:pPr>
              <w:rPr>
                <w:b w:val="0"/>
                <w:bCs w:val="0"/>
                <w:noProof/>
              </w:rPr>
            </w:pPr>
          </w:p>
          <w:p w14:paraId="68E44DB4" w14:textId="0CA7FE36" w:rsidR="00057522" w:rsidRPr="00057522" w:rsidRDefault="00057522" w:rsidP="00057522">
            <w:pPr>
              <w:rPr>
                <w:noProof/>
              </w:rPr>
            </w:pPr>
            <w:r>
              <w:rPr>
                <w:noProof/>
              </w:rPr>
              <w:t xml:space="preserve">PO Visibility Dashboard : </w:t>
            </w:r>
          </w:p>
          <w:p w14:paraId="6AF76F9B" w14:textId="77777777" w:rsidR="00057522" w:rsidRPr="003F1279" w:rsidRDefault="00057522" w:rsidP="00EA6090">
            <w:pPr>
              <w:rPr>
                <w:b w:val="0"/>
                <w:bCs w:val="0"/>
                <w:noProof/>
              </w:rPr>
            </w:pPr>
          </w:p>
          <w:p w14:paraId="570C0879" w14:textId="1EBC9D16" w:rsidR="00492189" w:rsidRDefault="00F74D4E" w:rsidP="00492189">
            <w:pPr>
              <w:rPr>
                <w:b w:val="0"/>
                <w:bCs w:val="0"/>
                <w:noProof/>
              </w:rPr>
            </w:pPr>
            <w:r w:rsidRPr="00F74D4E">
              <w:rPr>
                <w:noProof/>
              </w:rPr>
              <w:drawing>
                <wp:inline distT="0" distB="0" distL="0" distR="0" wp14:anchorId="44E30DA3" wp14:editId="06809F33">
                  <wp:extent cx="5035550" cy="2665786"/>
                  <wp:effectExtent l="0" t="0" r="0" b="1270"/>
                  <wp:docPr id="1633518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51820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156" cy="2683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B934D" w14:textId="77777777" w:rsidR="00AE423D" w:rsidRDefault="00AE423D" w:rsidP="00492189">
            <w:pPr>
              <w:rPr>
                <w:b w:val="0"/>
                <w:bCs w:val="0"/>
                <w:noProof/>
              </w:rPr>
            </w:pPr>
          </w:p>
          <w:p w14:paraId="6391B44C" w14:textId="5913056F" w:rsidR="00AE423D" w:rsidRDefault="00674AD1" w:rsidP="00492189">
            <w:pPr>
              <w:rPr>
                <w:noProof/>
              </w:rPr>
            </w:pPr>
            <w:r>
              <w:rPr>
                <w:noProof/>
              </w:rPr>
              <w:t xml:space="preserve">BTP Application Logging Service </w:t>
            </w:r>
          </w:p>
          <w:p w14:paraId="25A6B639" w14:textId="77777777" w:rsidR="00F74D4E" w:rsidRDefault="00F74D4E" w:rsidP="00492189">
            <w:pPr>
              <w:rPr>
                <w:noProof/>
              </w:rPr>
            </w:pPr>
          </w:p>
          <w:p w14:paraId="0B8C5759" w14:textId="6F8141B5" w:rsidR="00F74D4E" w:rsidRDefault="00AE423D" w:rsidP="00492189">
            <w:pPr>
              <w:rPr>
                <w:noProof/>
              </w:rPr>
            </w:pPr>
            <w:r w:rsidRPr="00AE423D">
              <w:rPr>
                <w:noProof/>
              </w:rPr>
              <w:drawing>
                <wp:inline distT="0" distB="0" distL="0" distR="0" wp14:anchorId="4CC2BBFB" wp14:editId="59E2A172">
                  <wp:extent cx="5074695" cy="2692400"/>
                  <wp:effectExtent l="0" t="0" r="0" b="0"/>
                  <wp:docPr id="1671433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43311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903" cy="269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54E47" w14:textId="418FA389" w:rsidR="00A6089A" w:rsidRPr="003F1279" w:rsidRDefault="00A6089A" w:rsidP="00FD3280">
            <w:pPr>
              <w:rPr>
                <w:b w:val="0"/>
                <w:bCs w:val="0"/>
                <w:sz w:val="20"/>
              </w:rPr>
            </w:pPr>
          </w:p>
          <w:p w14:paraId="0228081E" w14:textId="5A1931A8" w:rsidR="00AE2547" w:rsidRPr="003F1279" w:rsidRDefault="00AE2547" w:rsidP="00CB6605">
            <w:pPr>
              <w:rPr>
                <w:sz w:val="20"/>
              </w:rPr>
            </w:pPr>
          </w:p>
        </w:tc>
      </w:tr>
      <w:tr w:rsidR="00057522" w:rsidRPr="00084BDE" w14:paraId="5A876BDB" w14:textId="77777777" w:rsidTr="002D26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1" w:type="dxa"/>
          </w:tcPr>
          <w:p w14:paraId="6C2A921D" w14:textId="77777777" w:rsidR="00AD1A04" w:rsidRPr="00C762BA" w:rsidRDefault="00AD1A04" w:rsidP="00AD1A04">
            <w:pPr>
              <w:pStyle w:val="ListParagraph"/>
              <w:ind w:left="0"/>
              <w:rPr>
                <w:b w:val="0"/>
                <w:color w:val="86BB40" w:themeColor="accent2"/>
                <w:sz w:val="20"/>
              </w:rPr>
            </w:pPr>
            <w:r w:rsidRPr="00C762BA">
              <w:rPr>
                <w:bCs w:val="0"/>
                <w:color w:val="86BB40" w:themeColor="accent2"/>
                <w:sz w:val="20"/>
              </w:rPr>
              <w:lastRenderedPageBreak/>
              <w:t>Test was successful</w:t>
            </w:r>
          </w:p>
          <w:p w14:paraId="38346031" w14:textId="0A104CC6" w:rsidR="00AD1A04" w:rsidRPr="00084BDE" w:rsidRDefault="00AD1A04" w:rsidP="00AD1A04">
            <w:pPr>
              <w:pStyle w:val="ListParagraph"/>
              <w:ind w:left="0"/>
              <w:rPr>
                <w:b w:val="0"/>
                <w:sz w:val="20"/>
              </w:rPr>
            </w:pPr>
            <w:r w:rsidRPr="00C762BA">
              <w:rPr>
                <w:b w:val="0"/>
                <w:color w:val="86BB40" w:themeColor="accent2"/>
                <w:sz w:val="20"/>
              </w:rPr>
              <w:t>Please attach screenshot</w:t>
            </w:r>
            <w:r w:rsidR="0008313F">
              <w:rPr>
                <w:b w:val="0"/>
                <w:color w:val="86BB40" w:themeColor="accent2"/>
                <w:sz w:val="20"/>
              </w:rPr>
              <w:t>s</w:t>
            </w:r>
            <w:r w:rsidRPr="00C762BA">
              <w:rPr>
                <w:b w:val="0"/>
                <w:color w:val="86BB40" w:themeColor="accent2"/>
                <w:sz w:val="20"/>
              </w:rPr>
              <w:t xml:space="preserve"> of th</w:t>
            </w:r>
            <w:r w:rsidR="0008313F">
              <w:rPr>
                <w:b w:val="0"/>
                <w:color w:val="86BB40" w:themeColor="accent2"/>
                <w:sz w:val="20"/>
              </w:rPr>
              <w:t>e configuration</w:t>
            </w:r>
            <w:r w:rsidRPr="00C762BA">
              <w:rPr>
                <w:b w:val="0"/>
                <w:color w:val="86BB40" w:themeColor="accent2"/>
                <w:sz w:val="20"/>
              </w:rPr>
              <w:t>.</w:t>
            </w:r>
          </w:p>
        </w:tc>
        <w:tc>
          <w:tcPr>
            <w:tcW w:w="2067" w:type="dxa"/>
            <w:vAlign w:val="center"/>
          </w:tcPr>
          <w:p w14:paraId="4C5B02CE" w14:textId="6CBA97CE" w:rsidR="00AD1A04" w:rsidRPr="00084BDE" w:rsidRDefault="00AD1A04" w:rsidP="00AD1A0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>
              <w:rPr>
                <w:rFonts w:ascii="MS Gothic" w:eastAsia="MS Gothic" w:hAnsi="MS Gothic" w:hint="eastAsia"/>
                <w:b/>
                <w:sz w:val="20"/>
              </w:rPr>
              <w:t>☒</w:t>
            </w:r>
          </w:p>
        </w:tc>
      </w:tr>
      <w:tr w:rsidR="00057522" w:rsidRPr="00084BDE" w14:paraId="473462AE" w14:textId="77777777" w:rsidTr="002D26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1" w:type="dxa"/>
          </w:tcPr>
          <w:p w14:paraId="1841944A" w14:textId="77777777" w:rsidR="00AD1A04" w:rsidRPr="00062731" w:rsidRDefault="00AD1A04" w:rsidP="00AD1A04">
            <w:pPr>
              <w:pStyle w:val="ListParagraph"/>
              <w:ind w:left="0"/>
              <w:rPr>
                <w:b w:val="0"/>
                <w:color w:val="F3533F" w:themeColor="accent6"/>
                <w:sz w:val="20"/>
              </w:rPr>
            </w:pPr>
            <w:r w:rsidRPr="00062731">
              <w:rPr>
                <w:bCs w:val="0"/>
                <w:color w:val="F3533F" w:themeColor="accent6"/>
                <w:sz w:val="20"/>
              </w:rPr>
              <w:t>Test was not successful</w:t>
            </w:r>
          </w:p>
          <w:p w14:paraId="26E2ABA8" w14:textId="77777777" w:rsidR="00AD1A04" w:rsidRPr="00062731" w:rsidRDefault="00AD1A04" w:rsidP="00AD1A04">
            <w:pPr>
              <w:pStyle w:val="ListParagraph"/>
              <w:ind w:left="0"/>
              <w:rPr>
                <w:bCs w:val="0"/>
                <w:color w:val="F3533F" w:themeColor="accent6"/>
                <w:sz w:val="20"/>
              </w:rPr>
            </w:pPr>
            <w:r w:rsidRPr="00062731">
              <w:rPr>
                <w:b w:val="0"/>
                <w:color w:val="F3533F" w:themeColor="accent6"/>
                <w:sz w:val="20"/>
              </w:rPr>
              <w:t>Please attach a screenshot of the result and any error messages.</w:t>
            </w:r>
          </w:p>
          <w:p w14:paraId="60E01E87" w14:textId="6F8816BE" w:rsidR="00AD1A04" w:rsidRPr="00084BDE" w:rsidRDefault="00AD1A04" w:rsidP="00AD1A04">
            <w:pPr>
              <w:pStyle w:val="ListParagraph"/>
              <w:ind w:left="0"/>
              <w:rPr>
                <w:b w:val="0"/>
                <w:sz w:val="20"/>
              </w:rPr>
            </w:pPr>
            <w:r w:rsidRPr="00062731">
              <w:rPr>
                <w:b w:val="0"/>
                <w:color w:val="F3533F" w:themeColor="accent6"/>
                <w:sz w:val="20"/>
              </w:rPr>
              <w:t>Consider a new test. Test document should be enhanced by another test case.</w:t>
            </w:r>
          </w:p>
        </w:tc>
        <w:tc>
          <w:tcPr>
            <w:tcW w:w="2067" w:type="dxa"/>
            <w:vAlign w:val="center"/>
          </w:tcPr>
          <w:p w14:paraId="10FFFA5C" w14:textId="1F5CA0BC" w:rsidR="00AD1A04" w:rsidRPr="00084BDE" w:rsidRDefault="00AD1A04" w:rsidP="00AD1A0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>
              <w:rPr>
                <w:rFonts w:ascii="MS Gothic" w:eastAsia="MS Gothic" w:hAnsi="MS Gothic" w:hint="eastAsia"/>
                <w:b/>
                <w:sz w:val="20"/>
              </w:rPr>
              <w:t>☐</w:t>
            </w:r>
          </w:p>
        </w:tc>
      </w:tr>
    </w:tbl>
    <w:p w14:paraId="0424014F" w14:textId="77777777" w:rsidR="00B34FD1" w:rsidRDefault="00B34FD1" w:rsidP="00B34FD1"/>
    <w:p w14:paraId="2873DFDE" w14:textId="77777777" w:rsidR="0083481E" w:rsidRDefault="0083481E" w:rsidP="00B34FD1"/>
    <w:p w14:paraId="00AFC415" w14:textId="77777777" w:rsidR="0083481E" w:rsidRDefault="0083481E" w:rsidP="00B34FD1"/>
    <w:sectPr w:rsidR="0083481E" w:rsidSect="0083481E">
      <w:footerReference w:type="default" r:id="rId28"/>
      <w:headerReference w:type="first" r:id="rId29"/>
      <w:footerReference w:type="first" r:id="rId30"/>
      <w:pgSz w:w="11907" w:h="16839" w:code="9"/>
      <w:pgMar w:top="720" w:right="1440" w:bottom="1440" w:left="992" w:header="0" w:footer="57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F787B" w14:textId="77777777" w:rsidR="0068366B" w:rsidRDefault="0068366B">
      <w:pPr>
        <w:spacing w:after="0" w:line="240" w:lineRule="auto"/>
      </w:pPr>
      <w:r>
        <w:separator/>
      </w:r>
    </w:p>
  </w:endnote>
  <w:endnote w:type="continuationSeparator" w:id="0">
    <w:p w14:paraId="66F11265" w14:textId="77777777" w:rsidR="0068366B" w:rsidRDefault="0068366B">
      <w:pPr>
        <w:spacing w:after="0" w:line="240" w:lineRule="auto"/>
      </w:pPr>
      <w:r>
        <w:continuationSeparator/>
      </w:r>
    </w:p>
  </w:endnote>
  <w:endnote w:type="continuationNotice" w:id="1">
    <w:p w14:paraId="582516FD" w14:textId="77777777" w:rsidR="0068366B" w:rsidRDefault="006836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ouYuan">
    <w:altName w:val="幼圆"/>
    <w:charset w:val="86"/>
    <w:family w:val="modern"/>
    <w:pitch w:val="fixed"/>
    <w:sig w:usb0="00000001" w:usb1="080E0000" w:usb2="00000010" w:usb3="00000000" w:csb0="00040000" w:csb1="00000000"/>
  </w:font>
  <w:font w:name="Siemens Sans Global">
    <w:panose1 w:val="00000000000000000000"/>
    <w:charset w:val="80"/>
    <w:family w:val="auto"/>
    <w:pitch w:val="variable"/>
    <w:sig w:usb0="B580AEFF" w:usb1="FBDFFFFF" w:usb2="0000001E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86310" w14:textId="450AAE63" w:rsidR="002A6CC7" w:rsidRPr="002A6CC7" w:rsidRDefault="00DF1145" w:rsidP="00B4614D">
    <w:pPr>
      <w:pStyle w:val="Formatvorlage1"/>
      <w:framePr w:w="0" w:hRule="auto" w:wrap="auto" w:vAnchor="margin" w:hAnchor="text" w:xAlign="left" w:yAlign="inline"/>
      <w:tabs>
        <w:tab w:val="left" w:pos="7200"/>
        <w:tab w:val="right" w:pos="9639"/>
      </w:tabs>
      <w:rPr>
        <w:rFonts w:eastAsia="Siemens Sans Global"/>
        <w:noProof/>
      </w:rPr>
    </w:pPr>
    <w:r w:rsidRPr="00135E81">
      <w:rPr>
        <w:color w:val="000000" w:themeColor="text1"/>
        <w:sz w:val="16"/>
        <w:szCs w:val="14"/>
      </w:rPr>
      <w:t>&lt;FileName&gt;.docx</w:t>
    </w:r>
    <w:r w:rsidR="00CC5F34">
      <w:rPr>
        <w:rFonts w:eastAsia="Siemens Sans Global"/>
        <w:noProof/>
      </w:rPr>
      <w:tab/>
    </w:r>
    <w:r w:rsidR="00B4614D">
      <w:tab/>
    </w:r>
    <w:r w:rsidR="002A6CC7">
      <w:fldChar w:fldCharType="begin"/>
    </w:r>
    <w:r w:rsidR="002A6CC7">
      <w:instrText xml:space="preserve"> PAGE   \* MERGEFORMAT </w:instrText>
    </w:r>
    <w:r w:rsidR="002A6CC7">
      <w:fldChar w:fldCharType="separate"/>
    </w:r>
    <w:r w:rsidR="002A6CC7">
      <w:t>10</w:t>
    </w:r>
    <w:r w:rsidR="002A6CC7">
      <w:rPr>
        <w:noProof/>
      </w:rPr>
      <w:fldChar w:fldCharType="end"/>
    </w:r>
    <w:r w:rsidR="002A6CC7">
      <w:t xml:space="preserve"> of </w:t>
    </w:r>
    <w:r w:rsidR="002A6CC7">
      <w:rPr>
        <w:noProof/>
      </w:rPr>
      <w:fldChar w:fldCharType="begin"/>
    </w:r>
    <w:r w:rsidR="002A6CC7">
      <w:rPr>
        <w:noProof/>
      </w:rPr>
      <w:instrText xml:space="preserve"> NUMPAGES   \* MERGEFORMAT </w:instrText>
    </w:r>
    <w:r w:rsidR="002A6CC7">
      <w:rPr>
        <w:noProof/>
      </w:rPr>
      <w:fldChar w:fldCharType="separate"/>
    </w:r>
    <w:r w:rsidR="002A6CC7">
      <w:rPr>
        <w:noProof/>
      </w:rPr>
      <w:t>10</w:t>
    </w:r>
    <w:r w:rsidR="002A6CC7">
      <w:rPr>
        <w:noProof/>
      </w:rPr>
      <w:fldChar w:fldCharType="end"/>
    </w:r>
  </w:p>
  <w:p w14:paraId="1665B62A" w14:textId="23CFBA57" w:rsidR="00E01FA8" w:rsidRPr="00E01FA8" w:rsidRDefault="00195939" w:rsidP="00FC3C70">
    <w:pPr>
      <w:pStyle w:val="Text1UC"/>
      <w:spacing w:after="120"/>
      <w:rPr>
        <w:rFonts w:eastAsia="Siemens Sans Global"/>
        <w:b/>
        <w:color w:val="2C283A" w:themeColor="text2"/>
        <w:sz w:val="18"/>
        <w:szCs w:val="18"/>
      </w:rPr>
    </w:pPr>
    <w:r>
      <w:rPr>
        <w:rFonts w:eastAsia="Siemens Sans Global"/>
        <w:b/>
        <w:color w:val="2C283A" w:themeColor="text2"/>
        <w:sz w:val="18"/>
        <w:szCs w:val="18"/>
      </w:rPr>
      <w:t>Restricted@</w:t>
    </w:r>
    <w:r w:rsidR="0060532C">
      <w:rPr>
        <w:rFonts w:eastAsia="Siemens Sans Global"/>
        <w:b/>
        <w:color w:val="2C283A" w:themeColor="text2"/>
        <w:sz w:val="18"/>
        <w:szCs w:val="18"/>
      </w:rPr>
      <w:t>Siemens AG 20</w:t>
    </w:r>
    <w:r>
      <w:rPr>
        <w:rFonts w:eastAsia="Siemens Sans Global"/>
        <w:b/>
        <w:color w:val="2C283A" w:themeColor="text2"/>
        <w:sz w:val="18"/>
        <w:szCs w:val="18"/>
      </w:rPr>
      <w:t>2</w:t>
    </w:r>
    <w:r w:rsidR="006C04D2">
      <w:rPr>
        <w:rFonts w:eastAsia="Siemens Sans Global"/>
        <w:b/>
        <w:color w:val="2C283A" w:themeColor="text2"/>
        <w:sz w:val="18"/>
        <w:szCs w:val="18"/>
      </w:rP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8F887" w14:textId="1499CEA4" w:rsidR="00341916" w:rsidRPr="00341916" w:rsidRDefault="00DF1145" w:rsidP="00872486">
    <w:pPr>
      <w:pStyle w:val="Formatvorlage1"/>
      <w:framePr w:w="0" w:hRule="auto" w:wrap="auto" w:vAnchor="margin" w:hAnchor="text" w:xAlign="left" w:yAlign="inline"/>
      <w:tabs>
        <w:tab w:val="left" w:pos="4536"/>
        <w:tab w:val="right" w:pos="9639"/>
      </w:tabs>
      <w:rPr>
        <w:noProof/>
      </w:rPr>
    </w:pPr>
    <w:r w:rsidRPr="00135E81">
      <w:rPr>
        <w:color w:val="000000" w:themeColor="text1"/>
        <w:sz w:val="16"/>
        <w:szCs w:val="14"/>
      </w:rPr>
      <w:t>&lt;FileName&gt;</w:t>
    </w:r>
    <w:r w:rsidR="0062514A" w:rsidRPr="00135E81">
      <w:rPr>
        <w:color w:val="000000" w:themeColor="text1"/>
        <w:sz w:val="16"/>
        <w:szCs w:val="14"/>
      </w:rPr>
      <w:t>.docx</w:t>
    </w:r>
    <w:r w:rsidR="009E7448">
      <w:rPr>
        <w:rFonts w:eastAsia="Siemens Sans Global"/>
        <w:noProof/>
      </w:rPr>
      <w:tab/>
    </w:r>
    <w:r w:rsidR="009E7448">
      <w:tab/>
    </w:r>
    <w:r w:rsidR="009E7448">
      <w:fldChar w:fldCharType="begin"/>
    </w:r>
    <w:r w:rsidR="009E7448">
      <w:instrText xml:space="preserve"> PAGE   \* MERGEFORMAT </w:instrText>
    </w:r>
    <w:r w:rsidR="009E7448">
      <w:fldChar w:fldCharType="separate"/>
    </w:r>
    <w:r w:rsidR="009E7448">
      <w:t>2</w:t>
    </w:r>
    <w:r w:rsidR="009E7448">
      <w:rPr>
        <w:noProof/>
      </w:rPr>
      <w:fldChar w:fldCharType="end"/>
    </w:r>
    <w:r w:rsidR="009E7448">
      <w:t xml:space="preserve"> of </w:t>
    </w:r>
    <w:r w:rsidR="009E7448">
      <w:rPr>
        <w:noProof/>
      </w:rPr>
      <w:fldChar w:fldCharType="begin"/>
    </w:r>
    <w:r w:rsidR="009E7448">
      <w:rPr>
        <w:noProof/>
      </w:rPr>
      <w:instrText xml:space="preserve"> NUMPAGES   \* MERGEFORMAT </w:instrText>
    </w:r>
    <w:r w:rsidR="009E7448">
      <w:rPr>
        <w:noProof/>
      </w:rPr>
      <w:fldChar w:fldCharType="separate"/>
    </w:r>
    <w:r w:rsidR="009E7448">
      <w:rPr>
        <w:noProof/>
      </w:rPr>
      <w:t>3</w:t>
    </w:r>
    <w:r w:rsidR="009E7448">
      <w:rPr>
        <w:noProof/>
      </w:rPr>
      <w:fldChar w:fldCharType="end"/>
    </w:r>
  </w:p>
  <w:p w14:paraId="56954AC8" w14:textId="112D2895" w:rsidR="00341916" w:rsidRPr="00872486" w:rsidRDefault="00BB3FE9" w:rsidP="00341916">
    <w:pPr>
      <w:pStyle w:val="Text1UC"/>
      <w:spacing w:after="120"/>
      <w:rPr>
        <w:rFonts w:eastAsia="Siemens Sans Global"/>
        <w:b/>
        <w:color w:val="2C283A" w:themeColor="text2"/>
        <w:sz w:val="18"/>
        <w:szCs w:val="18"/>
      </w:rPr>
    </w:pPr>
    <w:r>
      <w:rPr>
        <w:rFonts w:eastAsia="Siemens Sans Global"/>
        <w:b/>
        <w:color w:val="2C283A" w:themeColor="text2"/>
        <w:sz w:val="18"/>
        <w:szCs w:val="18"/>
      </w:rPr>
      <w:t>Restricted@</w:t>
    </w:r>
    <w:r w:rsidR="009E7448">
      <w:rPr>
        <w:rFonts w:eastAsia="Siemens Sans Global"/>
        <w:b/>
        <w:color w:val="2C283A" w:themeColor="text2"/>
        <w:sz w:val="18"/>
        <w:szCs w:val="18"/>
      </w:rPr>
      <w:t>Siemens AG 20</w:t>
    </w:r>
    <w:r>
      <w:rPr>
        <w:rFonts w:eastAsia="Siemens Sans Global"/>
        <w:b/>
        <w:color w:val="2C283A" w:themeColor="text2"/>
        <w:sz w:val="18"/>
        <w:szCs w:val="18"/>
      </w:rPr>
      <w:t>2</w:t>
    </w:r>
    <w:r w:rsidR="00FE78F8">
      <w:rPr>
        <w:rFonts w:eastAsia="Siemens Sans Global"/>
        <w:b/>
        <w:color w:val="2C283A" w:themeColor="text2"/>
        <w:sz w:val="18"/>
        <w:szCs w:val="18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14F7C" w14:textId="77777777" w:rsidR="0068366B" w:rsidRDefault="0068366B">
      <w:pPr>
        <w:spacing w:after="0" w:line="240" w:lineRule="auto"/>
      </w:pPr>
      <w:r>
        <w:separator/>
      </w:r>
    </w:p>
  </w:footnote>
  <w:footnote w:type="continuationSeparator" w:id="0">
    <w:p w14:paraId="4E539D69" w14:textId="77777777" w:rsidR="0068366B" w:rsidRDefault="0068366B">
      <w:pPr>
        <w:spacing w:after="0" w:line="240" w:lineRule="auto"/>
      </w:pPr>
      <w:r>
        <w:continuationSeparator/>
      </w:r>
    </w:p>
  </w:footnote>
  <w:footnote w:type="continuationNotice" w:id="1">
    <w:p w14:paraId="1307FB47" w14:textId="77777777" w:rsidR="0068366B" w:rsidRDefault="0068366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71B88" w14:textId="5F821908" w:rsidR="00CC5F34" w:rsidRDefault="003E38EF" w:rsidP="00837913">
    <w:pPr>
      <w:pStyle w:val="Header"/>
      <w:ind w:left="-992"/>
    </w:pPr>
    <w:r w:rsidRPr="003E38EF">
      <w:rPr>
        <w:noProof/>
      </w:rPr>
      <w:drawing>
        <wp:anchor distT="0" distB="0" distL="114300" distR="114300" simplePos="0" relativeHeight="251658241" behindDoc="0" locked="0" layoutInCell="1" allowOverlap="1" wp14:anchorId="0154AECF" wp14:editId="6A4988DC">
          <wp:simplePos x="0" y="0"/>
          <wp:positionH relativeFrom="rightMargin">
            <wp:posOffset>-221994</wp:posOffset>
          </wp:positionH>
          <wp:positionV relativeFrom="paragraph">
            <wp:posOffset>201881</wp:posOffset>
          </wp:positionV>
          <wp:extent cx="882701" cy="882701"/>
          <wp:effectExtent l="0" t="0" r="0" b="0"/>
          <wp:wrapNone/>
          <wp:docPr id="772068696" name="Picture 772068696">
            <a:extLst xmlns:a="http://schemas.openxmlformats.org/drawingml/2006/main">
              <a:ext uri="{FF2B5EF4-FFF2-40B4-BE49-F238E27FC236}">
                <a16:creationId xmlns:a16="http://schemas.microsoft.com/office/drawing/2014/main" id="{CF8E12BE-5009-AA46-AB61-BD27337D3DE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8">
                    <a:extLst>
                      <a:ext uri="{FF2B5EF4-FFF2-40B4-BE49-F238E27FC236}">
                        <a16:creationId xmlns:a16="http://schemas.microsoft.com/office/drawing/2014/main" id="{CF8E12BE-5009-AA46-AB61-BD27337D3DE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2701" cy="8827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2630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29CA380" wp14:editId="164B3D79">
              <wp:simplePos x="0" y="0"/>
              <wp:positionH relativeFrom="margin">
                <wp:align>left</wp:align>
              </wp:positionH>
              <wp:positionV relativeFrom="page">
                <wp:posOffset>928370</wp:posOffset>
              </wp:positionV>
              <wp:extent cx="4457700" cy="1033145"/>
              <wp:effectExtent l="0" t="0" r="0" b="0"/>
              <wp:wrapNone/>
              <wp:docPr id="182842765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57700" cy="1033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57AE0B" w14:textId="366C437E" w:rsidR="00A345E4" w:rsidRPr="00C26E36" w:rsidRDefault="00AF2C54">
                          <w:pPr>
                            <w:rPr>
                              <w:b/>
                              <w:color w:val="FFFFFF" w:themeColor="background1"/>
                              <w:sz w:val="44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44"/>
                            </w:rPr>
                            <w:t>T</w:t>
                          </w:r>
                          <w:r w:rsidR="00DF3045" w:rsidRPr="00C26E36">
                            <w:rPr>
                              <w:b/>
                              <w:color w:val="FFFFFF" w:themeColor="background1"/>
                              <w:sz w:val="44"/>
                            </w:rPr>
                            <w:t>est</w:t>
                          </w:r>
                          <w:r w:rsidR="00C26E36" w:rsidRPr="00C26E36">
                            <w:rPr>
                              <w:b/>
                              <w:color w:val="FFFFFF" w:themeColor="background1"/>
                              <w:sz w:val="44"/>
                            </w:rPr>
                            <w:t xml:space="preserve"> </w:t>
                          </w:r>
                          <w:r w:rsidR="0060532C" w:rsidRPr="00C26E36">
                            <w:rPr>
                              <w:b/>
                              <w:color w:val="FFFFFF" w:themeColor="background1"/>
                              <w:sz w:val="44"/>
                            </w:rPr>
                            <w:t>do</w:t>
                          </w:r>
                          <w:r w:rsidR="00C26E36" w:rsidRPr="00C26E36">
                            <w:rPr>
                              <w:b/>
                              <w:color w:val="FFFFFF" w:themeColor="background1"/>
                              <w:sz w:val="44"/>
                            </w:rPr>
                            <w:t>c</w:t>
                          </w:r>
                          <w:r w:rsidR="0060532C" w:rsidRPr="00C26E36">
                            <w:rPr>
                              <w:b/>
                              <w:color w:val="FFFFFF" w:themeColor="background1"/>
                              <w:sz w:val="44"/>
                            </w:rPr>
                            <w:t>umentation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9CA38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73.1pt;width:351pt;height:81.3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" filled="f" stroked="f" strokeweight=".5pt">
              <v:textbox>
                <w:txbxContent>
                  <w:p w14:paraId="4F57AE0B" w14:textId="366C437E" w:rsidR="00A345E4" w:rsidRPr="00C26E36" w:rsidRDefault="00AF2C54">
                    <w:pPr>
                      <w:rPr>
                        <w:b/>
                        <w:color w:val="FFFFFF" w:themeColor="background1"/>
                        <w:sz w:val="44"/>
                      </w:rPr>
                    </w:pPr>
                    <w:r>
                      <w:rPr>
                        <w:b/>
                        <w:color w:val="FFFFFF" w:themeColor="background1"/>
                        <w:sz w:val="44"/>
                      </w:rPr>
                      <w:t>T</w:t>
                    </w:r>
                    <w:r w:rsidR="00DF3045" w:rsidRPr="00C26E36">
                      <w:rPr>
                        <w:b/>
                        <w:color w:val="FFFFFF" w:themeColor="background1"/>
                        <w:sz w:val="44"/>
                      </w:rPr>
                      <w:t>est</w:t>
                    </w:r>
                    <w:r w:rsidR="00C26E36" w:rsidRPr="00C26E36">
                      <w:rPr>
                        <w:b/>
                        <w:color w:val="FFFFFF" w:themeColor="background1"/>
                        <w:sz w:val="44"/>
                      </w:rPr>
                      <w:t xml:space="preserve"> </w:t>
                    </w:r>
                    <w:r w:rsidR="0060532C" w:rsidRPr="00C26E36">
                      <w:rPr>
                        <w:b/>
                        <w:color w:val="FFFFFF" w:themeColor="background1"/>
                        <w:sz w:val="44"/>
                      </w:rPr>
                      <w:t>do</w:t>
                    </w:r>
                    <w:r w:rsidR="00C26E36" w:rsidRPr="00C26E36">
                      <w:rPr>
                        <w:b/>
                        <w:color w:val="FFFFFF" w:themeColor="background1"/>
                        <w:sz w:val="44"/>
                      </w:rPr>
                      <w:t>c</w:t>
                    </w:r>
                    <w:r w:rsidR="0060532C" w:rsidRPr="00C26E36">
                      <w:rPr>
                        <w:b/>
                        <w:color w:val="FFFFFF" w:themeColor="background1"/>
                        <w:sz w:val="44"/>
                      </w:rPr>
                      <w:t>umentation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C228D5">
      <w:rPr>
        <w:noProof/>
      </w:rPr>
      <w:drawing>
        <wp:inline distT="0" distB="0" distL="0" distR="0" wp14:anchorId="54CE5775" wp14:editId="752ED0EC">
          <wp:extent cx="8037925" cy="2609474"/>
          <wp:effectExtent l="0" t="0" r="1270" b="635"/>
          <wp:docPr id="731029133" name="Picture 7310291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143" b="21143"/>
                  <a:stretch>
                    <a:fillRect/>
                  </a:stretch>
                </pic:blipFill>
                <pic:spPr bwMode="auto">
                  <a:xfrm>
                    <a:off x="0" y="0"/>
                    <a:ext cx="8037925" cy="26094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20A5"/>
    <w:multiLevelType w:val="hybridMultilevel"/>
    <w:tmpl w:val="5276CA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B1ADC"/>
    <w:multiLevelType w:val="multilevel"/>
    <w:tmpl w:val="49EE7D8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133F0"/>
    <w:multiLevelType w:val="hybridMultilevel"/>
    <w:tmpl w:val="DD9065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3312A4"/>
    <w:multiLevelType w:val="multilevel"/>
    <w:tmpl w:val="9432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653997"/>
    <w:multiLevelType w:val="hybridMultilevel"/>
    <w:tmpl w:val="DD9065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7D31A8"/>
    <w:multiLevelType w:val="multilevel"/>
    <w:tmpl w:val="944CA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F31D0"/>
    <w:multiLevelType w:val="multilevel"/>
    <w:tmpl w:val="849AA06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DB0066"/>
    <w:multiLevelType w:val="multilevel"/>
    <w:tmpl w:val="CDA852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FB38D7"/>
    <w:multiLevelType w:val="hybridMultilevel"/>
    <w:tmpl w:val="6C58E014"/>
    <w:lvl w:ilvl="0" w:tplc="A4BE98C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07C3E"/>
    <w:multiLevelType w:val="multilevel"/>
    <w:tmpl w:val="1E8C33FC"/>
    <w:lvl w:ilvl="0">
      <w:start w:val="1"/>
      <w:numFmt w:val="decimal"/>
      <w:pStyle w:val="Styleheading1"/>
      <w:lvlText w:val="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2C283A" w:themeColor="text2"/>
        <w:position w:val="0"/>
        <w:u w:val="none"/>
        <w:vertAlign w:val="baseline"/>
        <w:em w:val="none"/>
      </w:rPr>
    </w:lvl>
    <w:lvl w:ilvl="1">
      <w:start w:val="1"/>
      <w:numFmt w:val="decimal"/>
      <w:pStyle w:val="Style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Style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Style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Style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Styleheadlin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35B21EC7"/>
    <w:multiLevelType w:val="hybridMultilevel"/>
    <w:tmpl w:val="DD9065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43C48"/>
    <w:multiLevelType w:val="multilevel"/>
    <w:tmpl w:val="B23C52A0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1732FF"/>
    <w:multiLevelType w:val="hybridMultilevel"/>
    <w:tmpl w:val="DB1AFCF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4A7C27"/>
    <w:multiLevelType w:val="hybridMultilevel"/>
    <w:tmpl w:val="DD90654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F53A7F"/>
    <w:multiLevelType w:val="multilevel"/>
    <w:tmpl w:val="CCC0921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74069A"/>
    <w:multiLevelType w:val="multilevel"/>
    <w:tmpl w:val="08F2A838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A26EAA"/>
    <w:multiLevelType w:val="hybridMultilevel"/>
    <w:tmpl w:val="DD9065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7C4410"/>
    <w:multiLevelType w:val="hybridMultilevel"/>
    <w:tmpl w:val="5276CA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7E5D71"/>
    <w:multiLevelType w:val="hybridMultilevel"/>
    <w:tmpl w:val="BFBE56B6"/>
    <w:lvl w:ilvl="0" w:tplc="DF622CE6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AE7EC0"/>
    <w:multiLevelType w:val="multilevel"/>
    <w:tmpl w:val="B89A8E8E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3E3D74"/>
    <w:multiLevelType w:val="hybridMultilevel"/>
    <w:tmpl w:val="5276CA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C0202B"/>
    <w:multiLevelType w:val="hybridMultilevel"/>
    <w:tmpl w:val="D3D4E734"/>
    <w:lvl w:ilvl="0" w:tplc="EA4CF28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7046C5"/>
    <w:multiLevelType w:val="hybridMultilevel"/>
    <w:tmpl w:val="DD9065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103686">
    <w:abstractNumId w:val="19"/>
  </w:num>
  <w:num w:numId="2" w16cid:durableId="1231649967">
    <w:abstractNumId w:val="1"/>
  </w:num>
  <w:num w:numId="3" w16cid:durableId="289436044">
    <w:abstractNumId w:val="10"/>
  </w:num>
  <w:num w:numId="4" w16cid:durableId="1834881144">
    <w:abstractNumId w:val="14"/>
  </w:num>
  <w:num w:numId="5" w16cid:durableId="1292830978">
    <w:abstractNumId w:val="3"/>
  </w:num>
  <w:num w:numId="6" w16cid:durableId="1320308570">
    <w:abstractNumId w:val="13"/>
  </w:num>
  <w:num w:numId="7" w16cid:durableId="1496995886">
    <w:abstractNumId w:val="21"/>
  </w:num>
  <w:num w:numId="8" w16cid:durableId="114763845">
    <w:abstractNumId w:val="0"/>
  </w:num>
  <w:num w:numId="9" w16cid:durableId="1368287979">
    <w:abstractNumId w:val="18"/>
  </w:num>
  <w:num w:numId="10" w16cid:durableId="2004775897">
    <w:abstractNumId w:val="11"/>
  </w:num>
  <w:num w:numId="11" w16cid:durableId="397169738">
    <w:abstractNumId w:val="5"/>
  </w:num>
  <w:num w:numId="12" w16cid:durableId="865752701">
    <w:abstractNumId w:val="17"/>
  </w:num>
  <w:num w:numId="13" w16cid:durableId="840390724">
    <w:abstractNumId w:val="23"/>
  </w:num>
  <w:num w:numId="14" w16cid:durableId="2000038809">
    <w:abstractNumId w:val="4"/>
  </w:num>
  <w:num w:numId="15" w16cid:durableId="1885214986">
    <w:abstractNumId w:val="6"/>
  </w:num>
  <w:num w:numId="16" w16cid:durableId="1236359582">
    <w:abstractNumId w:val="8"/>
  </w:num>
  <w:num w:numId="17" w16cid:durableId="1258904871">
    <w:abstractNumId w:val="15"/>
  </w:num>
  <w:num w:numId="18" w16cid:durableId="292714679">
    <w:abstractNumId w:val="7"/>
  </w:num>
  <w:num w:numId="19" w16cid:durableId="621963404">
    <w:abstractNumId w:val="2"/>
  </w:num>
  <w:num w:numId="20" w16cid:durableId="19555913">
    <w:abstractNumId w:val="16"/>
  </w:num>
  <w:num w:numId="21" w16cid:durableId="1092044866">
    <w:abstractNumId w:val="20"/>
  </w:num>
  <w:num w:numId="22" w16cid:durableId="188302998">
    <w:abstractNumId w:val="12"/>
  </w:num>
  <w:num w:numId="23" w16cid:durableId="502860442">
    <w:abstractNumId w:val="22"/>
  </w:num>
  <w:num w:numId="24" w16cid:durableId="229776100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87"/>
    <w:rsid w:val="00002256"/>
    <w:rsid w:val="00002B62"/>
    <w:rsid w:val="00005131"/>
    <w:rsid w:val="00007012"/>
    <w:rsid w:val="000118BD"/>
    <w:rsid w:val="000127C3"/>
    <w:rsid w:val="0001401C"/>
    <w:rsid w:val="00017A0F"/>
    <w:rsid w:val="000204E0"/>
    <w:rsid w:val="000208BE"/>
    <w:rsid w:val="00021BDC"/>
    <w:rsid w:val="000306F7"/>
    <w:rsid w:val="00031045"/>
    <w:rsid w:val="00042C4E"/>
    <w:rsid w:val="00043458"/>
    <w:rsid w:val="00044EBD"/>
    <w:rsid w:val="00045379"/>
    <w:rsid w:val="000516A3"/>
    <w:rsid w:val="00057522"/>
    <w:rsid w:val="00057DC8"/>
    <w:rsid w:val="00061985"/>
    <w:rsid w:val="00062731"/>
    <w:rsid w:val="00063CE9"/>
    <w:rsid w:val="00064766"/>
    <w:rsid w:val="000658A7"/>
    <w:rsid w:val="00067BFA"/>
    <w:rsid w:val="00072987"/>
    <w:rsid w:val="000739EF"/>
    <w:rsid w:val="00081FB9"/>
    <w:rsid w:val="0008313F"/>
    <w:rsid w:val="000852D2"/>
    <w:rsid w:val="0008673F"/>
    <w:rsid w:val="000900FA"/>
    <w:rsid w:val="00096E0E"/>
    <w:rsid w:val="0009783F"/>
    <w:rsid w:val="000A18D1"/>
    <w:rsid w:val="000A2C46"/>
    <w:rsid w:val="000B68A6"/>
    <w:rsid w:val="000B7E5E"/>
    <w:rsid w:val="000C2293"/>
    <w:rsid w:val="000C4354"/>
    <w:rsid w:val="000C509A"/>
    <w:rsid w:val="000C7472"/>
    <w:rsid w:val="000D0A9E"/>
    <w:rsid w:val="000D1DD9"/>
    <w:rsid w:val="000D22BA"/>
    <w:rsid w:val="000D7CA7"/>
    <w:rsid w:val="000F0BD6"/>
    <w:rsid w:val="000F0EC3"/>
    <w:rsid w:val="000F2287"/>
    <w:rsid w:val="000F2CD7"/>
    <w:rsid w:val="000F3AF9"/>
    <w:rsid w:val="000F3D28"/>
    <w:rsid w:val="000F48C3"/>
    <w:rsid w:val="000F530C"/>
    <w:rsid w:val="00102006"/>
    <w:rsid w:val="00110311"/>
    <w:rsid w:val="00113D05"/>
    <w:rsid w:val="00114EBE"/>
    <w:rsid w:val="001213CC"/>
    <w:rsid w:val="00132458"/>
    <w:rsid w:val="00135E81"/>
    <w:rsid w:val="00137CCF"/>
    <w:rsid w:val="00152708"/>
    <w:rsid w:val="00155554"/>
    <w:rsid w:val="00157763"/>
    <w:rsid w:val="00157DF7"/>
    <w:rsid w:val="0016014D"/>
    <w:rsid w:val="00167412"/>
    <w:rsid w:val="001700A5"/>
    <w:rsid w:val="00172B0D"/>
    <w:rsid w:val="00182DB7"/>
    <w:rsid w:val="001843FE"/>
    <w:rsid w:val="0018561C"/>
    <w:rsid w:val="001867C4"/>
    <w:rsid w:val="001915E2"/>
    <w:rsid w:val="001930B9"/>
    <w:rsid w:val="001930D6"/>
    <w:rsid w:val="00193B83"/>
    <w:rsid w:val="00194259"/>
    <w:rsid w:val="00195939"/>
    <w:rsid w:val="00197146"/>
    <w:rsid w:val="001974D5"/>
    <w:rsid w:val="001A2110"/>
    <w:rsid w:val="001A3F6F"/>
    <w:rsid w:val="001A56AE"/>
    <w:rsid w:val="001B3989"/>
    <w:rsid w:val="001B6C23"/>
    <w:rsid w:val="001C68E5"/>
    <w:rsid w:val="001D0337"/>
    <w:rsid w:val="001D08EB"/>
    <w:rsid w:val="001D468E"/>
    <w:rsid w:val="001D690B"/>
    <w:rsid w:val="001D790E"/>
    <w:rsid w:val="001E53CE"/>
    <w:rsid w:val="001E6B1E"/>
    <w:rsid w:val="001E707C"/>
    <w:rsid w:val="002008F6"/>
    <w:rsid w:val="00201D8A"/>
    <w:rsid w:val="00203DB5"/>
    <w:rsid w:val="002058EB"/>
    <w:rsid w:val="00205BF1"/>
    <w:rsid w:val="00214A9D"/>
    <w:rsid w:val="00225AEB"/>
    <w:rsid w:val="002330DB"/>
    <w:rsid w:val="00236E8D"/>
    <w:rsid w:val="0023789A"/>
    <w:rsid w:val="0024564D"/>
    <w:rsid w:val="002517E3"/>
    <w:rsid w:val="00253208"/>
    <w:rsid w:val="00254244"/>
    <w:rsid w:val="00257F92"/>
    <w:rsid w:val="002638DB"/>
    <w:rsid w:val="00263F81"/>
    <w:rsid w:val="00264197"/>
    <w:rsid w:val="00270F91"/>
    <w:rsid w:val="002717A8"/>
    <w:rsid w:val="00274D86"/>
    <w:rsid w:val="00275B57"/>
    <w:rsid w:val="00283F12"/>
    <w:rsid w:val="00286DF9"/>
    <w:rsid w:val="00286E72"/>
    <w:rsid w:val="00287768"/>
    <w:rsid w:val="0029082C"/>
    <w:rsid w:val="00295D2A"/>
    <w:rsid w:val="002A1964"/>
    <w:rsid w:val="002A2B80"/>
    <w:rsid w:val="002A306E"/>
    <w:rsid w:val="002A4180"/>
    <w:rsid w:val="002A6CC7"/>
    <w:rsid w:val="002C26EE"/>
    <w:rsid w:val="002C3880"/>
    <w:rsid w:val="002C5431"/>
    <w:rsid w:val="002C6DCA"/>
    <w:rsid w:val="002C7775"/>
    <w:rsid w:val="002D180C"/>
    <w:rsid w:val="002D217A"/>
    <w:rsid w:val="002D26DF"/>
    <w:rsid w:val="002D3A42"/>
    <w:rsid w:val="002D5AA7"/>
    <w:rsid w:val="002D5D48"/>
    <w:rsid w:val="002D65B1"/>
    <w:rsid w:val="002E123D"/>
    <w:rsid w:val="002E2D5F"/>
    <w:rsid w:val="002E2DC2"/>
    <w:rsid w:val="0030378E"/>
    <w:rsid w:val="0030640A"/>
    <w:rsid w:val="00314176"/>
    <w:rsid w:val="00316D29"/>
    <w:rsid w:val="003178E3"/>
    <w:rsid w:val="00317A07"/>
    <w:rsid w:val="00321A92"/>
    <w:rsid w:val="00323B5E"/>
    <w:rsid w:val="003324F0"/>
    <w:rsid w:val="003362F8"/>
    <w:rsid w:val="003368A4"/>
    <w:rsid w:val="00340024"/>
    <w:rsid w:val="00341916"/>
    <w:rsid w:val="00343AC7"/>
    <w:rsid w:val="00346CB9"/>
    <w:rsid w:val="003544E7"/>
    <w:rsid w:val="00360147"/>
    <w:rsid w:val="00364302"/>
    <w:rsid w:val="00364E34"/>
    <w:rsid w:val="00367954"/>
    <w:rsid w:val="00370EFA"/>
    <w:rsid w:val="003711C1"/>
    <w:rsid w:val="00377941"/>
    <w:rsid w:val="00381867"/>
    <w:rsid w:val="00381E0B"/>
    <w:rsid w:val="0038237A"/>
    <w:rsid w:val="0038262B"/>
    <w:rsid w:val="0038530C"/>
    <w:rsid w:val="00386CBC"/>
    <w:rsid w:val="00390DB0"/>
    <w:rsid w:val="00393C49"/>
    <w:rsid w:val="00395472"/>
    <w:rsid w:val="00397D13"/>
    <w:rsid w:val="003A296F"/>
    <w:rsid w:val="003A3B88"/>
    <w:rsid w:val="003A5FB5"/>
    <w:rsid w:val="003B40EF"/>
    <w:rsid w:val="003B4A7D"/>
    <w:rsid w:val="003B6BD2"/>
    <w:rsid w:val="003C1E18"/>
    <w:rsid w:val="003C2A12"/>
    <w:rsid w:val="003C59A2"/>
    <w:rsid w:val="003D4232"/>
    <w:rsid w:val="003D4EF4"/>
    <w:rsid w:val="003D6ABF"/>
    <w:rsid w:val="003E0CC1"/>
    <w:rsid w:val="003E2A21"/>
    <w:rsid w:val="003E2E23"/>
    <w:rsid w:val="003E33C5"/>
    <w:rsid w:val="003E38EF"/>
    <w:rsid w:val="003E7600"/>
    <w:rsid w:val="003F1279"/>
    <w:rsid w:val="003F1A14"/>
    <w:rsid w:val="003F6ED2"/>
    <w:rsid w:val="00401E02"/>
    <w:rsid w:val="00410730"/>
    <w:rsid w:val="0043188A"/>
    <w:rsid w:val="004327F8"/>
    <w:rsid w:val="0043280D"/>
    <w:rsid w:val="004371B6"/>
    <w:rsid w:val="00441049"/>
    <w:rsid w:val="00442AF4"/>
    <w:rsid w:val="00446C80"/>
    <w:rsid w:val="00447B72"/>
    <w:rsid w:val="00451114"/>
    <w:rsid w:val="00451C8B"/>
    <w:rsid w:val="00455B15"/>
    <w:rsid w:val="00457C21"/>
    <w:rsid w:val="00461503"/>
    <w:rsid w:val="004669DB"/>
    <w:rsid w:val="00470DA4"/>
    <w:rsid w:val="00471221"/>
    <w:rsid w:val="0047321E"/>
    <w:rsid w:val="00473926"/>
    <w:rsid w:val="00474BA1"/>
    <w:rsid w:val="00485C8C"/>
    <w:rsid w:val="00492189"/>
    <w:rsid w:val="00494710"/>
    <w:rsid w:val="004B103C"/>
    <w:rsid w:val="004B1C93"/>
    <w:rsid w:val="004B312D"/>
    <w:rsid w:val="004B3BA3"/>
    <w:rsid w:val="004B55C4"/>
    <w:rsid w:val="004B6AEC"/>
    <w:rsid w:val="004B70E1"/>
    <w:rsid w:val="004C31AD"/>
    <w:rsid w:val="004C410C"/>
    <w:rsid w:val="004D13C1"/>
    <w:rsid w:val="004D1B17"/>
    <w:rsid w:val="004D3606"/>
    <w:rsid w:val="004E017F"/>
    <w:rsid w:val="004E02F5"/>
    <w:rsid w:val="004E2C3B"/>
    <w:rsid w:val="004E4CB2"/>
    <w:rsid w:val="004E7E67"/>
    <w:rsid w:val="004F0373"/>
    <w:rsid w:val="004F25C1"/>
    <w:rsid w:val="00500F3A"/>
    <w:rsid w:val="00501CE5"/>
    <w:rsid w:val="005033C4"/>
    <w:rsid w:val="00503786"/>
    <w:rsid w:val="00507FEE"/>
    <w:rsid w:val="00512F17"/>
    <w:rsid w:val="00516E68"/>
    <w:rsid w:val="005171CD"/>
    <w:rsid w:val="00532C17"/>
    <w:rsid w:val="005369FE"/>
    <w:rsid w:val="00536A1D"/>
    <w:rsid w:val="0054422D"/>
    <w:rsid w:val="00544D6E"/>
    <w:rsid w:val="00546194"/>
    <w:rsid w:val="005503A4"/>
    <w:rsid w:val="00560C54"/>
    <w:rsid w:val="00561A6F"/>
    <w:rsid w:val="00562222"/>
    <w:rsid w:val="005667E0"/>
    <w:rsid w:val="0057572C"/>
    <w:rsid w:val="00575EF6"/>
    <w:rsid w:val="0058293F"/>
    <w:rsid w:val="00584649"/>
    <w:rsid w:val="00586FA6"/>
    <w:rsid w:val="005932B5"/>
    <w:rsid w:val="005963A1"/>
    <w:rsid w:val="00596AC9"/>
    <w:rsid w:val="005B0E6C"/>
    <w:rsid w:val="005B4273"/>
    <w:rsid w:val="005B45F6"/>
    <w:rsid w:val="005B7709"/>
    <w:rsid w:val="005C16D0"/>
    <w:rsid w:val="005C1F83"/>
    <w:rsid w:val="005C2D08"/>
    <w:rsid w:val="005C5C47"/>
    <w:rsid w:val="005C6C5D"/>
    <w:rsid w:val="005C6F96"/>
    <w:rsid w:val="005D04A9"/>
    <w:rsid w:val="005D4526"/>
    <w:rsid w:val="005D7C90"/>
    <w:rsid w:val="005D7FC5"/>
    <w:rsid w:val="005E0275"/>
    <w:rsid w:val="005E25FA"/>
    <w:rsid w:val="005E4245"/>
    <w:rsid w:val="005E60E9"/>
    <w:rsid w:val="005E69EE"/>
    <w:rsid w:val="005E74BB"/>
    <w:rsid w:val="005F0D5D"/>
    <w:rsid w:val="005F32D1"/>
    <w:rsid w:val="005F3EAD"/>
    <w:rsid w:val="00600A0B"/>
    <w:rsid w:val="00604A4F"/>
    <w:rsid w:val="0060532C"/>
    <w:rsid w:val="006107C3"/>
    <w:rsid w:val="0061140F"/>
    <w:rsid w:val="0061440D"/>
    <w:rsid w:val="00616287"/>
    <w:rsid w:val="006169D6"/>
    <w:rsid w:val="00616A8C"/>
    <w:rsid w:val="00616F90"/>
    <w:rsid w:val="00621D0A"/>
    <w:rsid w:val="00622913"/>
    <w:rsid w:val="00623B89"/>
    <w:rsid w:val="00623F87"/>
    <w:rsid w:val="006249B6"/>
    <w:rsid w:val="0062514A"/>
    <w:rsid w:val="00627D68"/>
    <w:rsid w:val="00632051"/>
    <w:rsid w:val="00637902"/>
    <w:rsid w:val="00641A82"/>
    <w:rsid w:val="006544F3"/>
    <w:rsid w:val="00656AF7"/>
    <w:rsid w:val="00657C6D"/>
    <w:rsid w:val="00663AF3"/>
    <w:rsid w:val="00664299"/>
    <w:rsid w:val="0066535A"/>
    <w:rsid w:val="006665CB"/>
    <w:rsid w:val="00674AD1"/>
    <w:rsid w:val="00677C73"/>
    <w:rsid w:val="006834AC"/>
    <w:rsid w:val="0068366B"/>
    <w:rsid w:val="00684821"/>
    <w:rsid w:val="00686ECE"/>
    <w:rsid w:val="00691CA4"/>
    <w:rsid w:val="006939CF"/>
    <w:rsid w:val="006A1D32"/>
    <w:rsid w:val="006A2583"/>
    <w:rsid w:val="006A6061"/>
    <w:rsid w:val="006A65C0"/>
    <w:rsid w:val="006A79CB"/>
    <w:rsid w:val="006B2630"/>
    <w:rsid w:val="006B3094"/>
    <w:rsid w:val="006C04D2"/>
    <w:rsid w:val="006C162F"/>
    <w:rsid w:val="006C79F5"/>
    <w:rsid w:val="006D3143"/>
    <w:rsid w:val="006D50F2"/>
    <w:rsid w:val="006D5232"/>
    <w:rsid w:val="006D5782"/>
    <w:rsid w:val="006F067D"/>
    <w:rsid w:val="006F0F3F"/>
    <w:rsid w:val="006F2DBD"/>
    <w:rsid w:val="006F3DEF"/>
    <w:rsid w:val="006F543B"/>
    <w:rsid w:val="006F69B9"/>
    <w:rsid w:val="00701C56"/>
    <w:rsid w:val="00702ABF"/>
    <w:rsid w:val="007108EA"/>
    <w:rsid w:val="007136B1"/>
    <w:rsid w:val="0072151F"/>
    <w:rsid w:val="007218FA"/>
    <w:rsid w:val="00721F59"/>
    <w:rsid w:val="00724189"/>
    <w:rsid w:val="007257CC"/>
    <w:rsid w:val="007266C0"/>
    <w:rsid w:val="0073198E"/>
    <w:rsid w:val="007329A7"/>
    <w:rsid w:val="00733013"/>
    <w:rsid w:val="007374E8"/>
    <w:rsid w:val="007419E9"/>
    <w:rsid w:val="00743CB5"/>
    <w:rsid w:val="007452EC"/>
    <w:rsid w:val="007528CB"/>
    <w:rsid w:val="0075332D"/>
    <w:rsid w:val="007561B4"/>
    <w:rsid w:val="0075707D"/>
    <w:rsid w:val="007573D3"/>
    <w:rsid w:val="00757F4D"/>
    <w:rsid w:val="0076104F"/>
    <w:rsid w:val="00764EAA"/>
    <w:rsid w:val="00767EB8"/>
    <w:rsid w:val="00774330"/>
    <w:rsid w:val="007766F4"/>
    <w:rsid w:val="007805AE"/>
    <w:rsid w:val="00781301"/>
    <w:rsid w:val="00787B4D"/>
    <w:rsid w:val="00791B66"/>
    <w:rsid w:val="007928E2"/>
    <w:rsid w:val="007944F4"/>
    <w:rsid w:val="007A6DB4"/>
    <w:rsid w:val="007B07C0"/>
    <w:rsid w:val="007B17FF"/>
    <w:rsid w:val="007B2EBB"/>
    <w:rsid w:val="007B4BC7"/>
    <w:rsid w:val="007C0682"/>
    <w:rsid w:val="007C094E"/>
    <w:rsid w:val="007C11FB"/>
    <w:rsid w:val="007C23AF"/>
    <w:rsid w:val="007D0D86"/>
    <w:rsid w:val="007D10EC"/>
    <w:rsid w:val="007D7AF5"/>
    <w:rsid w:val="007E2BE9"/>
    <w:rsid w:val="007E3006"/>
    <w:rsid w:val="007E61F5"/>
    <w:rsid w:val="007E6210"/>
    <w:rsid w:val="007E7F26"/>
    <w:rsid w:val="007F17CF"/>
    <w:rsid w:val="007F26E5"/>
    <w:rsid w:val="007F44A8"/>
    <w:rsid w:val="008048F5"/>
    <w:rsid w:val="00806157"/>
    <w:rsid w:val="0080723A"/>
    <w:rsid w:val="00810B02"/>
    <w:rsid w:val="008135E4"/>
    <w:rsid w:val="00822209"/>
    <w:rsid w:val="00832294"/>
    <w:rsid w:val="008325C2"/>
    <w:rsid w:val="0083481E"/>
    <w:rsid w:val="00835F8A"/>
    <w:rsid w:val="00837913"/>
    <w:rsid w:val="00842B61"/>
    <w:rsid w:val="00850EF6"/>
    <w:rsid w:val="00852A4B"/>
    <w:rsid w:val="008567C8"/>
    <w:rsid w:val="008600CD"/>
    <w:rsid w:val="00866677"/>
    <w:rsid w:val="00871B3F"/>
    <w:rsid w:val="00872486"/>
    <w:rsid w:val="00873CA4"/>
    <w:rsid w:val="008778A9"/>
    <w:rsid w:val="008803BD"/>
    <w:rsid w:val="00881B62"/>
    <w:rsid w:val="008851B1"/>
    <w:rsid w:val="008851C9"/>
    <w:rsid w:val="00891ACB"/>
    <w:rsid w:val="008A0178"/>
    <w:rsid w:val="008A372E"/>
    <w:rsid w:val="008A4E2E"/>
    <w:rsid w:val="008A505D"/>
    <w:rsid w:val="008A5E89"/>
    <w:rsid w:val="008A7D2F"/>
    <w:rsid w:val="008B094E"/>
    <w:rsid w:val="008B72DF"/>
    <w:rsid w:val="008C0135"/>
    <w:rsid w:val="008C06B5"/>
    <w:rsid w:val="008C0C87"/>
    <w:rsid w:val="008C27F6"/>
    <w:rsid w:val="008C4A12"/>
    <w:rsid w:val="008C641C"/>
    <w:rsid w:val="008C71DA"/>
    <w:rsid w:val="008D0720"/>
    <w:rsid w:val="008D43B2"/>
    <w:rsid w:val="008D7A60"/>
    <w:rsid w:val="008E13D0"/>
    <w:rsid w:val="008E214E"/>
    <w:rsid w:val="008E6F96"/>
    <w:rsid w:val="008F0692"/>
    <w:rsid w:val="008F3D15"/>
    <w:rsid w:val="008F3F4A"/>
    <w:rsid w:val="008F62A5"/>
    <w:rsid w:val="009002DF"/>
    <w:rsid w:val="0090039F"/>
    <w:rsid w:val="00904912"/>
    <w:rsid w:val="00906CCB"/>
    <w:rsid w:val="009070D2"/>
    <w:rsid w:val="009142C9"/>
    <w:rsid w:val="00925067"/>
    <w:rsid w:val="009256AA"/>
    <w:rsid w:val="0092582B"/>
    <w:rsid w:val="00926F61"/>
    <w:rsid w:val="0092708E"/>
    <w:rsid w:val="00931673"/>
    <w:rsid w:val="00936D11"/>
    <w:rsid w:val="0093754F"/>
    <w:rsid w:val="0093770F"/>
    <w:rsid w:val="009408DD"/>
    <w:rsid w:val="009415D9"/>
    <w:rsid w:val="009434A2"/>
    <w:rsid w:val="00943C3C"/>
    <w:rsid w:val="00945D81"/>
    <w:rsid w:val="00950001"/>
    <w:rsid w:val="00955260"/>
    <w:rsid w:val="0095639B"/>
    <w:rsid w:val="0096028A"/>
    <w:rsid w:val="00960B89"/>
    <w:rsid w:val="00964676"/>
    <w:rsid w:val="00964AEC"/>
    <w:rsid w:val="00966C96"/>
    <w:rsid w:val="00970F45"/>
    <w:rsid w:val="00971EF5"/>
    <w:rsid w:val="00973459"/>
    <w:rsid w:val="009762A6"/>
    <w:rsid w:val="009807A9"/>
    <w:rsid w:val="009811DE"/>
    <w:rsid w:val="00986F4A"/>
    <w:rsid w:val="00993D7A"/>
    <w:rsid w:val="009B35C0"/>
    <w:rsid w:val="009C1436"/>
    <w:rsid w:val="009C2BBD"/>
    <w:rsid w:val="009C4496"/>
    <w:rsid w:val="009D060B"/>
    <w:rsid w:val="009D0DC2"/>
    <w:rsid w:val="009D2F27"/>
    <w:rsid w:val="009D408C"/>
    <w:rsid w:val="009D53DB"/>
    <w:rsid w:val="009E19EA"/>
    <w:rsid w:val="009E2DDD"/>
    <w:rsid w:val="009E3AE6"/>
    <w:rsid w:val="009E44F3"/>
    <w:rsid w:val="009E4E6B"/>
    <w:rsid w:val="009E7448"/>
    <w:rsid w:val="009F3DED"/>
    <w:rsid w:val="009F450E"/>
    <w:rsid w:val="00A00863"/>
    <w:rsid w:val="00A01226"/>
    <w:rsid w:val="00A02401"/>
    <w:rsid w:val="00A070AD"/>
    <w:rsid w:val="00A1493F"/>
    <w:rsid w:val="00A1632C"/>
    <w:rsid w:val="00A20596"/>
    <w:rsid w:val="00A21418"/>
    <w:rsid w:val="00A217EF"/>
    <w:rsid w:val="00A22A03"/>
    <w:rsid w:val="00A23A5F"/>
    <w:rsid w:val="00A302A0"/>
    <w:rsid w:val="00A31337"/>
    <w:rsid w:val="00A3377B"/>
    <w:rsid w:val="00A34011"/>
    <w:rsid w:val="00A345E4"/>
    <w:rsid w:val="00A35330"/>
    <w:rsid w:val="00A35CE5"/>
    <w:rsid w:val="00A429FE"/>
    <w:rsid w:val="00A45E03"/>
    <w:rsid w:val="00A46350"/>
    <w:rsid w:val="00A47D82"/>
    <w:rsid w:val="00A535B3"/>
    <w:rsid w:val="00A53E20"/>
    <w:rsid w:val="00A577FF"/>
    <w:rsid w:val="00A6089A"/>
    <w:rsid w:val="00A61FCB"/>
    <w:rsid w:val="00A6538D"/>
    <w:rsid w:val="00A76461"/>
    <w:rsid w:val="00A84E87"/>
    <w:rsid w:val="00A85E9E"/>
    <w:rsid w:val="00A85EB5"/>
    <w:rsid w:val="00A931BF"/>
    <w:rsid w:val="00A939C1"/>
    <w:rsid w:val="00AA2F2E"/>
    <w:rsid w:val="00AA6FE4"/>
    <w:rsid w:val="00AB29B7"/>
    <w:rsid w:val="00AB5A4B"/>
    <w:rsid w:val="00AC0223"/>
    <w:rsid w:val="00AC26C1"/>
    <w:rsid w:val="00AC2D13"/>
    <w:rsid w:val="00AC7CF7"/>
    <w:rsid w:val="00AD1A04"/>
    <w:rsid w:val="00AD347C"/>
    <w:rsid w:val="00AE15B7"/>
    <w:rsid w:val="00AE2547"/>
    <w:rsid w:val="00AE3997"/>
    <w:rsid w:val="00AE423D"/>
    <w:rsid w:val="00AE64AC"/>
    <w:rsid w:val="00AF2C54"/>
    <w:rsid w:val="00AF3800"/>
    <w:rsid w:val="00AF7B52"/>
    <w:rsid w:val="00B041D8"/>
    <w:rsid w:val="00B0742B"/>
    <w:rsid w:val="00B105BA"/>
    <w:rsid w:val="00B11355"/>
    <w:rsid w:val="00B13C45"/>
    <w:rsid w:val="00B1460B"/>
    <w:rsid w:val="00B2202C"/>
    <w:rsid w:val="00B25996"/>
    <w:rsid w:val="00B335C9"/>
    <w:rsid w:val="00B34FD1"/>
    <w:rsid w:val="00B3570B"/>
    <w:rsid w:val="00B4133C"/>
    <w:rsid w:val="00B41E9A"/>
    <w:rsid w:val="00B431F0"/>
    <w:rsid w:val="00B43D46"/>
    <w:rsid w:val="00B4614D"/>
    <w:rsid w:val="00B51A9D"/>
    <w:rsid w:val="00B51FBA"/>
    <w:rsid w:val="00B53008"/>
    <w:rsid w:val="00B6053B"/>
    <w:rsid w:val="00B62834"/>
    <w:rsid w:val="00B62B54"/>
    <w:rsid w:val="00B71A1C"/>
    <w:rsid w:val="00B7361F"/>
    <w:rsid w:val="00B766E4"/>
    <w:rsid w:val="00B817C4"/>
    <w:rsid w:val="00B832F8"/>
    <w:rsid w:val="00B858B4"/>
    <w:rsid w:val="00B85C1A"/>
    <w:rsid w:val="00B87565"/>
    <w:rsid w:val="00B90246"/>
    <w:rsid w:val="00B96EBE"/>
    <w:rsid w:val="00BA5E61"/>
    <w:rsid w:val="00BA7475"/>
    <w:rsid w:val="00BA7E15"/>
    <w:rsid w:val="00BB0423"/>
    <w:rsid w:val="00BB14CC"/>
    <w:rsid w:val="00BB2084"/>
    <w:rsid w:val="00BB3FE9"/>
    <w:rsid w:val="00BB746E"/>
    <w:rsid w:val="00BC1482"/>
    <w:rsid w:val="00BC30E6"/>
    <w:rsid w:val="00BC3A8F"/>
    <w:rsid w:val="00BC7975"/>
    <w:rsid w:val="00BD2881"/>
    <w:rsid w:val="00BD389E"/>
    <w:rsid w:val="00BD639A"/>
    <w:rsid w:val="00BD7BD4"/>
    <w:rsid w:val="00BE0C1D"/>
    <w:rsid w:val="00BE2B2E"/>
    <w:rsid w:val="00BE521F"/>
    <w:rsid w:val="00BF232A"/>
    <w:rsid w:val="00BF3AC9"/>
    <w:rsid w:val="00BF4890"/>
    <w:rsid w:val="00BF4935"/>
    <w:rsid w:val="00C01655"/>
    <w:rsid w:val="00C041EC"/>
    <w:rsid w:val="00C067BC"/>
    <w:rsid w:val="00C1452A"/>
    <w:rsid w:val="00C15C9D"/>
    <w:rsid w:val="00C166A5"/>
    <w:rsid w:val="00C21C5B"/>
    <w:rsid w:val="00C228D5"/>
    <w:rsid w:val="00C2326A"/>
    <w:rsid w:val="00C26E36"/>
    <w:rsid w:val="00C33A0F"/>
    <w:rsid w:val="00C35F51"/>
    <w:rsid w:val="00C363A1"/>
    <w:rsid w:val="00C36F13"/>
    <w:rsid w:val="00C37C75"/>
    <w:rsid w:val="00C40199"/>
    <w:rsid w:val="00C402B6"/>
    <w:rsid w:val="00C405D3"/>
    <w:rsid w:val="00C417FF"/>
    <w:rsid w:val="00C44150"/>
    <w:rsid w:val="00C47BC6"/>
    <w:rsid w:val="00C52E77"/>
    <w:rsid w:val="00C53456"/>
    <w:rsid w:val="00C57A4C"/>
    <w:rsid w:val="00C61D9E"/>
    <w:rsid w:val="00C638DF"/>
    <w:rsid w:val="00C67B0E"/>
    <w:rsid w:val="00C7031F"/>
    <w:rsid w:val="00C71FEB"/>
    <w:rsid w:val="00C762BA"/>
    <w:rsid w:val="00C82C2A"/>
    <w:rsid w:val="00C93654"/>
    <w:rsid w:val="00C93B45"/>
    <w:rsid w:val="00C95F46"/>
    <w:rsid w:val="00C972E2"/>
    <w:rsid w:val="00CA0066"/>
    <w:rsid w:val="00CA111D"/>
    <w:rsid w:val="00CA2FBF"/>
    <w:rsid w:val="00CA4018"/>
    <w:rsid w:val="00CA47B4"/>
    <w:rsid w:val="00CA6484"/>
    <w:rsid w:val="00CA7579"/>
    <w:rsid w:val="00CB335B"/>
    <w:rsid w:val="00CB6605"/>
    <w:rsid w:val="00CC2699"/>
    <w:rsid w:val="00CC5F34"/>
    <w:rsid w:val="00CC60BB"/>
    <w:rsid w:val="00CD0BF3"/>
    <w:rsid w:val="00CD2395"/>
    <w:rsid w:val="00CD2D9C"/>
    <w:rsid w:val="00CD3C72"/>
    <w:rsid w:val="00CD5AAB"/>
    <w:rsid w:val="00CE52C0"/>
    <w:rsid w:val="00CE5CE8"/>
    <w:rsid w:val="00D110AC"/>
    <w:rsid w:val="00D12C3B"/>
    <w:rsid w:val="00D15A86"/>
    <w:rsid w:val="00D17219"/>
    <w:rsid w:val="00D207DF"/>
    <w:rsid w:val="00D21D9F"/>
    <w:rsid w:val="00D24B67"/>
    <w:rsid w:val="00D25F8B"/>
    <w:rsid w:val="00D30A3B"/>
    <w:rsid w:val="00D34B73"/>
    <w:rsid w:val="00D40FAF"/>
    <w:rsid w:val="00D4452C"/>
    <w:rsid w:val="00D52755"/>
    <w:rsid w:val="00D60AB4"/>
    <w:rsid w:val="00D62896"/>
    <w:rsid w:val="00D6369C"/>
    <w:rsid w:val="00D63A90"/>
    <w:rsid w:val="00D6726E"/>
    <w:rsid w:val="00D743D1"/>
    <w:rsid w:val="00D74B21"/>
    <w:rsid w:val="00D76469"/>
    <w:rsid w:val="00D76C90"/>
    <w:rsid w:val="00D864AE"/>
    <w:rsid w:val="00D904AB"/>
    <w:rsid w:val="00D92117"/>
    <w:rsid w:val="00D92507"/>
    <w:rsid w:val="00D925AD"/>
    <w:rsid w:val="00D96FBE"/>
    <w:rsid w:val="00D97D4D"/>
    <w:rsid w:val="00DA07CA"/>
    <w:rsid w:val="00DA3E17"/>
    <w:rsid w:val="00DA4799"/>
    <w:rsid w:val="00DB183F"/>
    <w:rsid w:val="00DB344D"/>
    <w:rsid w:val="00DB7745"/>
    <w:rsid w:val="00DC17BB"/>
    <w:rsid w:val="00DC53EB"/>
    <w:rsid w:val="00DD0701"/>
    <w:rsid w:val="00DD1133"/>
    <w:rsid w:val="00DD51E7"/>
    <w:rsid w:val="00DD7E6C"/>
    <w:rsid w:val="00DE1DAC"/>
    <w:rsid w:val="00DE1E94"/>
    <w:rsid w:val="00DE774C"/>
    <w:rsid w:val="00DE7DF8"/>
    <w:rsid w:val="00DF1145"/>
    <w:rsid w:val="00DF3045"/>
    <w:rsid w:val="00DF31D1"/>
    <w:rsid w:val="00DF345B"/>
    <w:rsid w:val="00DF4998"/>
    <w:rsid w:val="00E006EF"/>
    <w:rsid w:val="00E01FA8"/>
    <w:rsid w:val="00E02ABF"/>
    <w:rsid w:val="00E04BFF"/>
    <w:rsid w:val="00E14E7A"/>
    <w:rsid w:val="00E16501"/>
    <w:rsid w:val="00E165AF"/>
    <w:rsid w:val="00E22A37"/>
    <w:rsid w:val="00E2422F"/>
    <w:rsid w:val="00E30812"/>
    <w:rsid w:val="00E33006"/>
    <w:rsid w:val="00E3576C"/>
    <w:rsid w:val="00E37F19"/>
    <w:rsid w:val="00E40B04"/>
    <w:rsid w:val="00E42213"/>
    <w:rsid w:val="00E465BD"/>
    <w:rsid w:val="00E46970"/>
    <w:rsid w:val="00E46A91"/>
    <w:rsid w:val="00E47A21"/>
    <w:rsid w:val="00E47E86"/>
    <w:rsid w:val="00E53DAE"/>
    <w:rsid w:val="00E54A19"/>
    <w:rsid w:val="00E54F6C"/>
    <w:rsid w:val="00E55BE3"/>
    <w:rsid w:val="00E55EAE"/>
    <w:rsid w:val="00E609BF"/>
    <w:rsid w:val="00E62147"/>
    <w:rsid w:val="00E63242"/>
    <w:rsid w:val="00E70AFE"/>
    <w:rsid w:val="00E71A7B"/>
    <w:rsid w:val="00E75F25"/>
    <w:rsid w:val="00E80467"/>
    <w:rsid w:val="00E81D1F"/>
    <w:rsid w:val="00E94661"/>
    <w:rsid w:val="00EA12BE"/>
    <w:rsid w:val="00EA1681"/>
    <w:rsid w:val="00EA1E46"/>
    <w:rsid w:val="00EA2258"/>
    <w:rsid w:val="00EA22DD"/>
    <w:rsid w:val="00EA2AC3"/>
    <w:rsid w:val="00EA38BE"/>
    <w:rsid w:val="00EA6090"/>
    <w:rsid w:val="00EA7683"/>
    <w:rsid w:val="00EB730A"/>
    <w:rsid w:val="00EB7394"/>
    <w:rsid w:val="00EB781F"/>
    <w:rsid w:val="00EB7C74"/>
    <w:rsid w:val="00EC3574"/>
    <w:rsid w:val="00EC67B5"/>
    <w:rsid w:val="00EC6E19"/>
    <w:rsid w:val="00ED05EC"/>
    <w:rsid w:val="00ED0ACD"/>
    <w:rsid w:val="00ED2A41"/>
    <w:rsid w:val="00ED2EAF"/>
    <w:rsid w:val="00ED4002"/>
    <w:rsid w:val="00ED7D87"/>
    <w:rsid w:val="00EE68D6"/>
    <w:rsid w:val="00EE6FEE"/>
    <w:rsid w:val="00EE74DB"/>
    <w:rsid w:val="00EF4CC6"/>
    <w:rsid w:val="00EF4D80"/>
    <w:rsid w:val="00EF4FB0"/>
    <w:rsid w:val="00F06556"/>
    <w:rsid w:val="00F1264A"/>
    <w:rsid w:val="00F12879"/>
    <w:rsid w:val="00F12DA3"/>
    <w:rsid w:val="00F1327E"/>
    <w:rsid w:val="00F264E9"/>
    <w:rsid w:val="00F30061"/>
    <w:rsid w:val="00F30752"/>
    <w:rsid w:val="00F35E80"/>
    <w:rsid w:val="00F3793B"/>
    <w:rsid w:val="00F42209"/>
    <w:rsid w:val="00F47814"/>
    <w:rsid w:val="00F53B5C"/>
    <w:rsid w:val="00F5736D"/>
    <w:rsid w:val="00F607F8"/>
    <w:rsid w:val="00F61D0E"/>
    <w:rsid w:val="00F626EE"/>
    <w:rsid w:val="00F62877"/>
    <w:rsid w:val="00F63F02"/>
    <w:rsid w:val="00F72D00"/>
    <w:rsid w:val="00F73E0B"/>
    <w:rsid w:val="00F74D4E"/>
    <w:rsid w:val="00F803BE"/>
    <w:rsid w:val="00F80D0E"/>
    <w:rsid w:val="00F80DED"/>
    <w:rsid w:val="00F82B9A"/>
    <w:rsid w:val="00F8345D"/>
    <w:rsid w:val="00F86FB6"/>
    <w:rsid w:val="00F92FBC"/>
    <w:rsid w:val="00FA0A88"/>
    <w:rsid w:val="00FA0D1C"/>
    <w:rsid w:val="00FB5F61"/>
    <w:rsid w:val="00FC16D4"/>
    <w:rsid w:val="00FC1D4C"/>
    <w:rsid w:val="00FC3612"/>
    <w:rsid w:val="00FC3C70"/>
    <w:rsid w:val="00FC4E0C"/>
    <w:rsid w:val="00FC796E"/>
    <w:rsid w:val="00FD0609"/>
    <w:rsid w:val="00FD175A"/>
    <w:rsid w:val="00FD3280"/>
    <w:rsid w:val="00FD4E3C"/>
    <w:rsid w:val="00FD5788"/>
    <w:rsid w:val="00FD59B0"/>
    <w:rsid w:val="00FD7FBF"/>
    <w:rsid w:val="00FE39AA"/>
    <w:rsid w:val="00FE4BA1"/>
    <w:rsid w:val="00FE5456"/>
    <w:rsid w:val="00FE5BCD"/>
    <w:rsid w:val="00FE6888"/>
    <w:rsid w:val="00FE78F8"/>
    <w:rsid w:val="00FF1709"/>
    <w:rsid w:val="00FF7C74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DC801CF"/>
  <w15:docId w15:val="{ADB83FAD-4423-4BB2-B319-0277519C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de-DE" w:eastAsia="de-DE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numId w:val="2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5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b/>
      <w:bCs/>
      <w:color w:val="5B9BD5" w:themeColor="accent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ptext">
    <w:name w:val="Tipp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uiPriority w:val="36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color w:val="5B9BD5" w:themeColor="accent1"/>
      <w:sz w:val="24"/>
      <w:lang w:val="en-US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FootnoteText">
    <w:name w:val="footnote text"/>
    <w:basedOn w:val="Normal"/>
    <w:link w:val="FootnoteTextCh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FootnoteTextChar">
    <w:name w:val="Footnote Text Char"/>
    <w:basedOn w:val="DefaultParagraphFont"/>
    <w:link w:val="FootnoteText"/>
    <w:uiPriority w:val="12"/>
    <w:rPr>
      <w:i/>
      <w:iCs/>
      <w:sz w:val="14"/>
    </w:rPr>
  </w:style>
  <w:style w:type="paragraph" w:styleId="NormalWeb">
    <w:name w:val="Normal (Web)"/>
    <w:basedOn w:val="Normal"/>
    <w:uiPriority w:val="99"/>
    <w:semiHidden/>
    <w:unhideWhenUsed/>
    <w:rsid w:val="0059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805A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yleheading1">
    <w:name w:val="Style_heading1"/>
    <w:basedOn w:val="Normal"/>
    <w:next w:val="Normal"/>
    <w:qFormat/>
    <w:rsid w:val="00632051"/>
    <w:pPr>
      <w:numPr>
        <w:numId w:val="3"/>
      </w:numPr>
      <w:spacing w:before="240" w:after="360" w:line="240" w:lineRule="auto"/>
      <w:outlineLvl w:val="0"/>
    </w:pPr>
    <w:rPr>
      <w:rFonts w:ascii="Arial" w:eastAsia="Times New Roman" w:hAnsi="Arial" w:cs="Times New Roman"/>
      <w:color w:val="2C283A" w:themeColor="text2"/>
      <w:spacing w:val="2"/>
      <w:kern w:val="10"/>
      <w:sz w:val="40"/>
      <w:szCs w:val="18"/>
    </w:rPr>
  </w:style>
  <w:style w:type="paragraph" w:customStyle="1" w:styleId="Styleheading2">
    <w:name w:val="Style_heading2"/>
    <w:basedOn w:val="Normal"/>
    <w:next w:val="Normal"/>
    <w:link w:val="Styleheading2Char"/>
    <w:qFormat/>
    <w:rsid w:val="00632051"/>
    <w:pPr>
      <w:numPr>
        <w:ilvl w:val="1"/>
        <w:numId w:val="3"/>
      </w:numPr>
      <w:spacing w:before="120" w:after="120" w:line="240" w:lineRule="auto"/>
      <w:outlineLvl w:val="1"/>
    </w:pPr>
    <w:rPr>
      <w:rFonts w:ascii="Arial" w:eastAsia="Times New Roman" w:hAnsi="Arial" w:cs="Times New Roman"/>
      <w:color w:val="auto"/>
      <w:spacing w:val="2"/>
      <w:kern w:val="10"/>
      <w:sz w:val="30"/>
      <w:szCs w:val="18"/>
    </w:rPr>
  </w:style>
  <w:style w:type="character" w:customStyle="1" w:styleId="Styleheading2Char">
    <w:name w:val="Style_heading2 Char"/>
    <w:basedOn w:val="DefaultParagraphFont"/>
    <w:link w:val="Styleheading2"/>
    <w:rsid w:val="00632051"/>
    <w:rPr>
      <w:rFonts w:ascii="Arial" w:eastAsia="Times New Roman" w:hAnsi="Arial" w:cs="Times New Roman"/>
      <w:color w:val="auto"/>
      <w:spacing w:val="2"/>
      <w:kern w:val="10"/>
      <w:sz w:val="30"/>
      <w:szCs w:val="18"/>
      <w:lang w:val="en-US"/>
    </w:rPr>
  </w:style>
  <w:style w:type="paragraph" w:customStyle="1" w:styleId="Styleheading3">
    <w:name w:val="Style_heading3"/>
    <w:basedOn w:val="Styleheading2"/>
    <w:next w:val="Normal"/>
    <w:qFormat/>
    <w:rsid w:val="00632051"/>
    <w:pPr>
      <w:numPr>
        <w:ilvl w:val="2"/>
      </w:numPr>
      <w:ind w:left="2160" w:hanging="360"/>
      <w:outlineLvl w:val="2"/>
    </w:pPr>
    <w:rPr>
      <w:sz w:val="24"/>
    </w:rPr>
  </w:style>
  <w:style w:type="paragraph" w:customStyle="1" w:styleId="Styleheading4">
    <w:name w:val="Style_heading4"/>
    <w:basedOn w:val="Styleheading3"/>
    <w:next w:val="Normal"/>
    <w:qFormat/>
    <w:rsid w:val="00632051"/>
    <w:pPr>
      <w:numPr>
        <w:ilvl w:val="3"/>
      </w:numPr>
      <w:ind w:left="2880" w:hanging="360"/>
    </w:pPr>
  </w:style>
  <w:style w:type="paragraph" w:customStyle="1" w:styleId="Styleheading5">
    <w:name w:val="Style_heading5"/>
    <w:basedOn w:val="Styleheading4"/>
    <w:next w:val="Normal"/>
    <w:autoRedefine/>
    <w:qFormat/>
    <w:rsid w:val="00632051"/>
    <w:pPr>
      <w:numPr>
        <w:ilvl w:val="4"/>
      </w:numPr>
      <w:ind w:left="3600" w:hanging="360"/>
    </w:pPr>
    <w:rPr>
      <w:rFonts w:eastAsia="Siemens Sans Global"/>
      <w:lang w:val="de-DE"/>
    </w:rPr>
  </w:style>
  <w:style w:type="paragraph" w:customStyle="1" w:styleId="Styleheadline6">
    <w:name w:val="Style_headline6"/>
    <w:basedOn w:val="Styleheading5"/>
    <w:next w:val="Normal"/>
    <w:qFormat/>
    <w:rsid w:val="00632051"/>
    <w:pPr>
      <w:numPr>
        <w:ilvl w:val="5"/>
      </w:numPr>
      <w:ind w:left="4320" w:hanging="360"/>
    </w:pPr>
  </w:style>
  <w:style w:type="paragraph" w:customStyle="1" w:styleId="Text1UC">
    <w:name w:val="Text 1 UC"/>
    <w:basedOn w:val="Normal"/>
    <w:link w:val="Text1UCZchn"/>
    <w:qFormat/>
    <w:rsid w:val="002A6CC7"/>
    <w:pPr>
      <w:suppressAutoHyphens/>
      <w:spacing w:line="240" w:lineRule="auto"/>
    </w:pPr>
    <w:rPr>
      <w:rFonts w:ascii="Arial" w:eastAsia="Times New Roman" w:hAnsi="Arial" w:cs="Arial"/>
      <w:color w:val="auto"/>
      <w:spacing w:val="2"/>
      <w:kern w:val="10"/>
      <w:sz w:val="22"/>
      <w:szCs w:val="22"/>
    </w:rPr>
  </w:style>
  <w:style w:type="character" w:customStyle="1" w:styleId="Text1UCZchn">
    <w:name w:val="Text 1 UC Zchn"/>
    <w:basedOn w:val="DefaultParagraphFont"/>
    <w:link w:val="Text1UC"/>
    <w:rsid w:val="002A6CC7"/>
    <w:rPr>
      <w:rFonts w:ascii="Arial" w:eastAsia="Times New Roman" w:hAnsi="Arial" w:cs="Arial"/>
      <w:color w:val="auto"/>
      <w:spacing w:val="2"/>
      <w:kern w:val="10"/>
      <w:sz w:val="22"/>
      <w:szCs w:val="22"/>
      <w:lang w:val="en-US"/>
    </w:rPr>
  </w:style>
  <w:style w:type="paragraph" w:customStyle="1" w:styleId="Formatvorlage1">
    <w:name w:val="Formatvorlage1"/>
    <w:basedOn w:val="Normal"/>
    <w:link w:val="Formatvorlage1Zchn"/>
    <w:qFormat/>
    <w:rsid w:val="002A6CC7"/>
    <w:pPr>
      <w:framePr w:w="9752" w:h="401" w:hRule="exact" w:wrap="around" w:vAnchor="page" w:hAnchor="page" w:x="1135" w:y="15854" w:anchorLock="1"/>
      <w:spacing w:after="0" w:line="227" w:lineRule="exact"/>
    </w:pPr>
    <w:rPr>
      <w:rFonts w:ascii="Arial" w:eastAsia="Times New Roman" w:hAnsi="Arial" w:cs="Arial"/>
      <w:b/>
      <w:color w:val="auto"/>
      <w:spacing w:val="2"/>
      <w:kern w:val="10"/>
      <w:szCs w:val="18"/>
    </w:rPr>
  </w:style>
  <w:style w:type="character" w:customStyle="1" w:styleId="Formatvorlage1Zchn">
    <w:name w:val="Formatvorlage1 Zchn"/>
    <w:basedOn w:val="DefaultParagraphFont"/>
    <w:link w:val="Formatvorlage1"/>
    <w:rsid w:val="002A6CC7"/>
    <w:rPr>
      <w:rFonts w:ascii="Arial" w:eastAsia="Times New Roman" w:hAnsi="Arial" w:cs="Arial"/>
      <w:b/>
      <w:color w:val="auto"/>
      <w:spacing w:val="2"/>
      <w:kern w:val="10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E46970"/>
    <w:rPr>
      <w:color w:val="40ACD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97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61140F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EA2AC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E93D7B1908CD4F5CB48E7D5344AE0B782">
    <w:name w:val="E93D7B1908CD4F5CB48E7D5344AE0B782"/>
    <w:rsid w:val="00044EBD"/>
    <w:pPr>
      <w:ind w:left="720"/>
      <w:contextualSpacing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B29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29B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29B7"/>
    <w:rPr>
      <w:sz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29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29B7"/>
    <w:rPr>
      <w:b/>
      <w:bCs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29B7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9B7"/>
    <w:rPr>
      <w:rFonts w:ascii="Segoe UI" w:hAnsi="Segoe UI" w:cs="Segoe UI"/>
      <w:szCs w:val="18"/>
      <w:lang w:val="en-US"/>
    </w:rPr>
  </w:style>
  <w:style w:type="character" w:customStyle="1" w:styleId="ui-provider">
    <w:name w:val="ui-provider"/>
    <w:basedOn w:val="DefaultParagraphFont"/>
    <w:rsid w:val="00F62877"/>
  </w:style>
  <w:style w:type="character" w:styleId="FollowedHyperlink">
    <w:name w:val="FollowedHyperlink"/>
    <w:basedOn w:val="DefaultParagraphFont"/>
    <w:uiPriority w:val="99"/>
    <w:semiHidden/>
    <w:unhideWhenUsed/>
    <w:rsid w:val="00AF3800"/>
    <w:rPr>
      <w:color w:val="92588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9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7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4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7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5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sherpax-polarion.alm.siemens.cloud/polarion/redirect/project/SHERPA_X/workitem?id=SX-189378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herpax-polarion.alm.siemens.cloud/polarion/redirect/project/SHERPA_X/workitem?id=SX-189378" TargetMode="External"/><Relationship Id="rId24" Type="http://schemas.openxmlformats.org/officeDocument/2006/relationships/image" Target="media/image12.png"/><Relationship Id="rId32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oter" Target="footer2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jpg"/><Relationship Id="rId1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3s0190\AppData\Roaming\Microsoft\Templates\Projektumfan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6B319A563243888F57A20AFCF5269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DA54019-ED3A-4EBD-B8A9-B86F8F9E8A24}"/>
      </w:docPartPr>
      <w:docPartBody>
        <w:p w:rsidR="00325239" w:rsidRDefault="008440DC" w:rsidP="008440DC">
          <w:pPr>
            <w:pStyle w:val="236B319A563243888F57A20AFCF5269E26"/>
          </w:pPr>
          <w:r>
            <w:rPr>
              <w:color w:val="808080" w:themeColor="background1" w:themeShade="80"/>
              <w:szCs w:val="18"/>
              <w:lang w:val="de-DE"/>
            </w:rPr>
            <w:t>Classification</w:t>
          </w:r>
        </w:p>
      </w:docPartBody>
    </w:docPart>
    <w:docPart>
      <w:docPartPr>
        <w:name w:val="5EDC8FF1340B412B9FA47E04385E423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9924121-758A-488E-BA73-9CA173129BEE}"/>
      </w:docPartPr>
      <w:docPartBody>
        <w:p w:rsidR="00661638" w:rsidRDefault="008440DC" w:rsidP="008440DC">
          <w:pPr>
            <w:pStyle w:val="5EDC8FF1340B412B9FA47E04385E4234"/>
          </w:pPr>
          <w:r>
            <w:rPr>
              <w:rStyle w:val="PlaceholderText"/>
              <w:lang w:val="de-DE"/>
            </w:rPr>
            <w:t>V</w:t>
          </w:r>
          <w:r w:rsidRPr="001E53CE">
            <w:rPr>
              <w:rStyle w:val="PlaceholderText"/>
              <w:lang w:val="de-DE"/>
            </w:rPr>
            <w:t>ersion</w:t>
          </w:r>
        </w:p>
      </w:docPartBody>
    </w:docPart>
    <w:docPart>
      <w:docPartPr>
        <w:name w:val="393558A3F0804943AF4343119C994C2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122E8DC-40F1-481B-AF57-89B447D6BDEB}"/>
      </w:docPartPr>
      <w:docPartBody>
        <w:p w:rsidR="004D0B9C" w:rsidRDefault="0015150E" w:rsidP="0015150E">
          <w:pPr>
            <w:pStyle w:val="393558A3F0804943AF4343119C994C212"/>
          </w:pPr>
          <w:r w:rsidRPr="00BA7475">
            <w:rPr>
              <w:rStyle w:val="PlaceholderText"/>
            </w:rPr>
            <w:t>DD/MM/YYYY</w:t>
          </w:r>
        </w:p>
      </w:docPartBody>
    </w:docPart>
    <w:docPart>
      <w:docPartPr>
        <w:name w:val="1A46671FFCA34A57BB9D46A24E3FBEB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8692322-0CE6-4DA0-B923-2CC1CCE81C32}"/>
      </w:docPartPr>
      <w:docPartBody>
        <w:p w:rsidR="004D0B9C" w:rsidRDefault="0015150E" w:rsidP="0015150E">
          <w:pPr>
            <w:pStyle w:val="1A46671FFCA34A57BB9D46A24E3FBEB02"/>
          </w:pPr>
          <w:r w:rsidRPr="00BA7475">
            <w:rPr>
              <w:color w:val="808080" w:themeColor="background1" w:themeShade="80"/>
              <w:szCs w:val="18"/>
            </w:rPr>
            <w:t>Version</w:t>
          </w:r>
        </w:p>
      </w:docPartBody>
    </w:docPart>
    <w:docPart>
      <w:docPartPr>
        <w:name w:val="43E4D3196F624D9C954840B9EE2D1EE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A7334C1-6F8C-499B-82DD-C282E2DC8ECC}"/>
      </w:docPartPr>
      <w:docPartBody>
        <w:p w:rsidR="004D0B9C" w:rsidRDefault="0015150E" w:rsidP="0015150E">
          <w:pPr>
            <w:pStyle w:val="43E4D3196F624D9C954840B9EE2D1EEF2"/>
          </w:pPr>
          <w:r w:rsidRPr="00BA7475">
            <w:rPr>
              <w:color w:val="808080" w:themeColor="background1" w:themeShade="80"/>
              <w:szCs w:val="18"/>
            </w:rPr>
            <w:t>Description</w:t>
          </w:r>
        </w:p>
      </w:docPartBody>
    </w:docPart>
    <w:docPart>
      <w:docPartPr>
        <w:name w:val="F5D2686D578E47448519ACCF5E9D9DE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15EE866-CF75-4CDA-A80B-D60152AA5ECF}"/>
      </w:docPartPr>
      <w:docPartBody>
        <w:p w:rsidR="004D0B9C" w:rsidRDefault="0015150E" w:rsidP="0015150E">
          <w:pPr>
            <w:pStyle w:val="F5D2686D578E47448519ACCF5E9D9DE52"/>
          </w:pPr>
          <w:r w:rsidRPr="00BA7475">
            <w:rPr>
              <w:color w:val="808080" w:themeColor="background1" w:themeShade="80"/>
              <w:szCs w:val="18"/>
            </w:rPr>
            <w:t>Name</w:t>
          </w:r>
        </w:p>
      </w:docPartBody>
    </w:docPart>
    <w:docPart>
      <w:docPartPr>
        <w:name w:val="5A1792DBB937472B8E46A39B00FD2B2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D1177CE-3F64-431A-B038-5875FF69285F}"/>
      </w:docPartPr>
      <w:docPartBody>
        <w:p w:rsidR="004D0B9C" w:rsidRDefault="0015150E" w:rsidP="0015150E">
          <w:pPr>
            <w:pStyle w:val="5A1792DBB937472B8E46A39B00FD2B252"/>
          </w:pPr>
          <w:r w:rsidRPr="00BA7475">
            <w:rPr>
              <w:rStyle w:val="PlaceholderText"/>
            </w:rPr>
            <w:t>DD/MM/YYYY</w:t>
          </w:r>
        </w:p>
      </w:docPartBody>
    </w:docPart>
    <w:docPart>
      <w:docPartPr>
        <w:name w:val="8F3437EFCC5C41AE89C8E22F300ED9B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80CC6B4-6C8A-43CF-A60C-9093F5C33E93}"/>
      </w:docPartPr>
      <w:docPartBody>
        <w:p w:rsidR="004D0B9C" w:rsidRDefault="0015150E" w:rsidP="0015150E">
          <w:pPr>
            <w:pStyle w:val="8F3437EFCC5C41AE89C8E22F300ED9B62"/>
          </w:pPr>
          <w:r w:rsidRPr="00BA7475">
            <w:rPr>
              <w:color w:val="808080" w:themeColor="background1" w:themeShade="80"/>
              <w:szCs w:val="18"/>
            </w:rPr>
            <w:t>Version</w:t>
          </w:r>
        </w:p>
      </w:docPartBody>
    </w:docPart>
    <w:docPart>
      <w:docPartPr>
        <w:name w:val="1F79240ECAE04026A51290FF3DE2348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91CC428-43EA-4095-89DB-B847890846E4}"/>
      </w:docPartPr>
      <w:docPartBody>
        <w:p w:rsidR="004D0B9C" w:rsidRDefault="0015150E" w:rsidP="0015150E">
          <w:pPr>
            <w:pStyle w:val="1F79240ECAE04026A51290FF3DE2348A2"/>
          </w:pPr>
          <w:r w:rsidRPr="00BA7475">
            <w:rPr>
              <w:color w:val="808080" w:themeColor="background1" w:themeShade="80"/>
              <w:szCs w:val="18"/>
            </w:rPr>
            <w:t>Description</w:t>
          </w:r>
        </w:p>
      </w:docPartBody>
    </w:docPart>
    <w:docPart>
      <w:docPartPr>
        <w:name w:val="13B99F0340C14B3287ABE4197982737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78BCC42-16D9-4EB5-8666-8A5917A2775B}"/>
      </w:docPartPr>
      <w:docPartBody>
        <w:p w:rsidR="004D0B9C" w:rsidRDefault="0015150E" w:rsidP="0015150E">
          <w:pPr>
            <w:pStyle w:val="13B99F0340C14B3287ABE4197982737A2"/>
          </w:pPr>
          <w:r w:rsidRPr="00BA7475">
            <w:rPr>
              <w:color w:val="808080" w:themeColor="background1" w:themeShade="80"/>
              <w:szCs w:val="18"/>
            </w:rPr>
            <w:t>Name</w:t>
          </w:r>
        </w:p>
      </w:docPartBody>
    </w:docPart>
    <w:docPart>
      <w:docPartPr>
        <w:name w:val="452A3F0AEF31402790B673EBCCC71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AA0D5B-D62F-426B-89C8-6EC9DE1A1A45}"/>
      </w:docPartPr>
      <w:docPartBody>
        <w:p w:rsidR="004D1416" w:rsidRDefault="002575F6" w:rsidP="002575F6">
          <w:pPr>
            <w:pStyle w:val="452A3F0AEF31402790B673EBCCC719C3"/>
          </w:pPr>
          <w:r w:rsidRPr="00BA7475">
            <w:rPr>
              <w:color w:val="808080" w:themeColor="background1" w:themeShade="80"/>
              <w:szCs w:val="18"/>
            </w:rPr>
            <w:t>SID/Client</w:t>
          </w:r>
        </w:p>
      </w:docPartBody>
    </w:docPart>
    <w:docPart>
      <w:docPartPr>
        <w:name w:val="D41F3CB6D6B349BD8190F522FFE66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13825-6F78-418E-9205-7C960626822C}"/>
      </w:docPartPr>
      <w:docPartBody>
        <w:p w:rsidR="004D1416" w:rsidRDefault="002575F6" w:rsidP="002575F6">
          <w:pPr>
            <w:pStyle w:val="D41F3CB6D6B349BD8190F522FFE66AB9"/>
          </w:pPr>
          <w:r w:rsidRPr="00BA7475">
            <w:rPr>
              <w:color w:val="808080" w:themeColor="background1" w:themeShade="80"/>
              <w:szCs w:val="18"/>
            </w:rPr>
            <w:t>SID/Client</w:t>
          </w:r>
        </w:p>
      </w:docPartBody>
    </w:docPart>
    <w:docPart>
      <w:docPartPr>
        <w:name w:val="BF9424D950784EABADDA5E952B4B9FA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4500A82-EEA8-4738-975B-7FC58AC7ABF1}"/>
      </w:docPartPr>
      <w:docPartBody>
        <w:p w:rsidR="00F81441" w:rsidRDefault="002575F6">
          <w:pPr>
            <w:pStyle w:val="BF9424D950784EABADDA5E952B4B9FA1"/>
          </w:pPr>
          <w:r w:rsidRPr="00BA7475">
            <w:rPr>
              <w:rStyle w:val="PlaceholderText"/>
            </w:rPr>
            <w:t>Ticket number</w:t>
          </w:r>
        </w:p>
      </w:docPartBody>
    </w:docPart>
    <w:docPart>
      <w:docPartPr>
        <w:name w:val="331C66693AA54C8485FDF281CF79E05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8F4734B-7967-47C9-96B0-ADFFA845AA4C}"/>
      </w:docPartPr>
      <w:docPartBody>
        <w:p w:rsidR="00043F1C" w:rsidRDefault="00AF33AD" w:rsidP="00AF33AD">
          <w:pPr>
            <w:pStyle w:val="331C66693AA54C8485FDF281CF79E051"/>
          </w:pPr>
          <w:r w:rsidRPr="00BA7475">
            <w:rPr>
              <w:color w:val="808080" w:themeColor="background1" w:themeShade="80"/>
              <w:szCs w:val="18"/>
            </w:rPr>
            <w:t>Version</w:t>
          </w:r>
        </w:p>
      </w:docPartBody>
    </w:docPart>
    <w:docPart>
      <w:docPartPr>
        <w:name w:val="C91CBE9C749A4686AB119EC7A96DD07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017D029-59E4-4F88-8102-68616BB754F7}"/>
      </w:docPartPr>
      <w:docPartBody>
        <w:p w:rsidR="00043F1C" w:rsidRDefault="00AF33AD" w:rsidP="00AF33AD">
          <w:pPr>
            <w:pStyle w:val="C91CBE9C749A4686AB119EC7A96DD073"/>
          </w:pPr>
          <w:r w:rsidRPr="00BA7475">
            <w:rPr>
              <w:color w:val="808080" w:themeColor="background1" w:themeShade="80"/>
              <w:szCs w:val="18"/>
            </w:rPr>
            <w:t>Name</w:t>
          </w:r>
        </w:p>
      </w:docPartBody>
    </w:docPart>
    <w:docPart>
      <w:docPartPr>
        <w:name w:val="15795CE0EDD742EBAEAB2BEFA1D99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DA78A-29DF-4EE5-9F62-5ED5A7162210}"/>
      </w:docPartPr>
      <w:docPartBody>
        <w:p w:rsidR="002373C1" w:rsidRDefault="001517CD" w:rsidP="001517CD">
          <w:pPr>
            <w:pStyle w:val="15795CE0EDD742EBAEAB2BEFA1D9913D"/>
          </w:pPr>
          <w:r w:rsidRPr="00BA7475">
            <w:rPr>
              <w:color w:val="808080" w:themeColor="background1" w:themeShade="80"/>
              <w:szCs w:val="18"/>
            </w:rPr>
            <w:t>SID/Client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ouYuan">
    <w:altName w:val="幼圆"/>
    <w:charset w:val="86"/>
    <w:family w:val="modern"/>
    <w:pitch w:val="fixed"/>
    <w:sig w:usb0="00000001" w:usb1="080E0000" w:usb2="00000010" w:usb3="00000000" w:csb0="00040000" w:csb1="00000000"/>
  </w:font>
  <w:font w:name="Siemens Sans Global">
    <w:panose1 w:val="00000000000000000000"/>
    <w:charset w:val="80"/>
    <w:family w:val="auto"/>
    <w:pitch w:val="variable"/>
    <w:sig w:usb0="B580AEFF" w:usb1="FBDFFFFF" w:usb2="0000001E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22"/>
    <w:rsid w:val="00007012"/>
    <w:rsid w:val="00025E87"/>
    <w:rsid w:val="00043F1C"/>
    <w:rsid w:val="00054EF7"/>
    <w:rsid w:val="00065C2F"/>
    <w:rsid w:val="0009341B"/>
    <w:rsid w:val="000B07BC"/>
    <w:rsid w:val="000E083F"/>
    <w:rsid w:val="00132458"/>
    <w:rsid w:val="0015150E"/>
    <w:rsid w:val="001517CD"/>
    <w:rsid w:val="001A7C54"/>
    <w:rsid w:val="001B0A10"/>
    <w:rsid w:val="001D790E"/>
    <w:rsid w:val="001E0D98"/>
    <w:rsid w:val="00210377"/>
    <w:rsid w:val="002373C1"/>
    <w:rsid w:val="0023789A"/>
    <w:rsid w:val="00241BA5"/>
    <w:rsid w:val="002575F6"/>
    <w:rsid w:val="00263923"/>
    <w:rsid w:val="002876EC"/>
    <w:rsid w:val="00293EDA"/>
    <w:rsid w:val="002A7395"/>
    <w:rsid w:val="002B4956"/>
    <w:rsid w:val="00325239"/>
    <w:rsid w:val="003454FF"/>
    <w:rsid w:val="003953CD"/>
    <w:rsid w:val="00395C03"/>
    <w:rsid w:val="003D0458"/>
    <w:rsid w:val="004773B6"/>
    <w:rsid w:val="004926A1"/>
    <w:rsid w:val="004D0B9C"/>
    <w:rsid w:val="004D1416"/>
    <w:rsid w:val="00556A4C"/>
    <w:rsid w:val="005713A0"/>
    <w:rsid w:val="00596543"/>
    <w:rsid w:val="005A0228"/>
    <w:rsid w:val="005A2479"/>
    <w:rsid w:val="005B1A16"/>
    <w:rsid w:val="005D3C15"/>
    <w:rsid w:val="005E37AA"/>
    <w:rsid w:val="00617B3A"/>
    <w:rsid w:val="00621D0A"/>
    <w:rsid w:val="00634B58"/>
    <w:rsid w:val="00637E86"/>
    <w:rsid w:val="00661638"/>
    <w:rsid w:val="0069763A"/>
    <w:rsid w:val="00754F61"/>
    <w:rsid w:val="00762A55"/>
    <w:rsid w:val="00774F4D"/>
    <w:rsid w:val="007B0567"/>
    <w:rsid w:val="007E67D2"/>
    <w:rsid w:val="007E79D9"/>
    <w:rsid w:val="008440DC"/>
    <w:rsid w:val="00893E0D"/>
    <w:rsid w:val="008B25FB"/>
    <w:rsid w:val="008C301F"/>
    <w:rsid w:val="008D680E"/>
    <w:rsid w:val="00911829"/>
    <w:rsid w:val="00964676"/>
    <w:rsid w:val="009811DE"/>
    <w:rsid w:val="009C4496"/>
    <w:rsid w:val="009E53A5"/>
    <w:rsid w:val="00A43C3E"/>
    <w:rsid w:val="00A577FF"/>
    <w:rsid w:val="00A85E9E"/>
    <w:rsid w:val="00A90562"/>
    <w:rsid w:val="00AD5DE5"/>
    <w:rsid w:val="00AE4D05"/>
    <w:rsid w:val="00AE5FF4"/>
    <w:rsid w:val="00AF33AD"/>
    <w:rsid w:val="00B32B01"/>
    <w:rsid w:val="00B3570B"/>
    <w:rsid w:val="00B4663E"/>
    <w:rsid w:val="00B629D9"/>
    <w:rsid w:val="00BF737A"/>
    <w:rsid w:val="00C02A23"/>
    <w:rsid w:val="00C02A61"/>
    <w:rsid w:val="00C16ED8"/>
    <w:rsid w:val="00C71B43"/>
    <w:rsid w:val="00CA0944"/>
    <w:rsid w:val="00CA47B4"/>
    <w:rsid w:val="00CB7896"/>
    <w:rsid w:val="00CF2AE2"/>
    <w:rsid w:val="00D743D1"/>
    <w:rsid w:val="00D97922"/>
    <w:rsid w:val="00DB03B8"/>
    <w:rsid w:val="00DC3725"/>
    <w:rsid w:val="00DC4C9B"/>
    <w:rsid w:val="00DF486A"/>
    <w:rsid w:val="00E02ABF"/>
    <w:rsid w:val="00E50F26"/>
    <w:rsid w:val="00E53DAE"/>
    <w:rsid w:val="00E54165"/>
    <w:rsid w:val="00E9483A"/>
    <w:rsid w:val="00EA1681"/>
    <w:rsid w:val="00ED1C5F"/>
    <w:rsid w:val="00F106E8"/>
    <w:rsid w:val="00F11AE8"/>
    <w:rsid w:val="00F200DA"/>
    <w:rsid w:val="00F35382"/>
    <w:rsid w:val="00F416BA"/>
    <w:rsid w:val="00F57DC4"/>
    <w:rsid w:val="00F77B40"/>
    <w:rsid w:val="00F81441"/>
    <w:rsid w:val="00FB03E5"/>
    <w:rsid w:val="00FE39AA"/>
    <w:rsid w:val="00FE3B03"/>
    <w:rsid w:val="00FE5456"/>
    <w:rsid w:val="00FE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96F9D3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F33AD"/>
    <w:rPr>
      <w:color w:val="808080"/>
    </w:rPr>
  </w:style>
  <w:style w:type="paragraph" w:styleId="ListParagraph">
    <w:name w:val="List Paragraph"/>
    <w:basedOn w:val="Normal"/>
    <w:uiPriority w:val="34"/>
    <w:unhideWhenUsed/>
    <w:qFormat/>
    <w:rsid w:val="00CB7896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5EDC8FF1340B412B9FA47E04385E4234">
    <w:name w:val="5EDC8FF1340B412B9FA47E04385E4234"/>
    <w:rsid w:val="008440DC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236B319A563243888F57A20AFCF5269E26">
    <w:name w:val="236B319A563243888F57A20AFCF5269E26"/>
    <w:rsid w:val="008440DC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393558A3F0804943AF4343119C994C212">
    <w:name w:val="393558A3F0804943AF4343119C994C21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1A46671FFCA34A57BB9D46A24E3FBEB02">
    <w:name w:val="1A46671FFCA34A57BB9D46A24E3FBEB0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43E4D3196F624D9C954840B9EE2D1EEF2">
    <w:name w:val="43E4D3196F624D9C954840B9EE2D1EEF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F5D2686D578E47448519ACCF5E9D9DE52">
    <w:name w:val="F5D2686D578E47448519ACCF5E9D9DE5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5A1792DBB937472B8E46A39B00FD2B252">
    <w:name w:val="5A1792DBB937472B8E46A39B00FD2B25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8F3437EFCC5C41AE89C8E22F300ED9B62">
    <w:name w:val="8F3437EFCC5C41AE89C8E22F300ED9B6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1F79240ECAE04026A51290FF3DE2348A2">
    <w:name w:val="1F79240ECAE04026A51290FF3DE2348A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13B99F0340C14B3287ABE4197982737A2">
    <w:name w:val="13B99F0340C14B3287ABE4197982737A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452A3F0AEF31402790B673EBCCC719C3">
    <w:name w:val="452A3F0AEF31402790B673EBCCC719C3"/>
    <w:rsid w:val="002575F6"/>
  </w:style>
  <w:style w:type="paragraph" w:customStyle="1" w:styleId="D41F3CB6D6B349BD8190F522FFE66AB9">
    <w:name w:val="D41F3CB6D6B349BD8190F522FFE66AB9"/>
    <w:rsid w:val="002575F6"/>
  </w:style>
  <w:style w:type="paragraph" w:customStyle="1" w:styleId="BF9424D950784EABADDA5E952B4B9FA1">
    <w:name w:val="BF9424D950784EABADDA5E952B4B9FA1"/>
    <w:rPr>
      <w:lang w:val="en-US" w:eastAsia="en-US"/>
    </w:rPr>
  </w:style>
  <w:style w:type="paragraph" w:customStyle="1" w:styleId="331C66693AA54C8485FDF281CF79E051">
    <w:name w:val="331C66693AA54C8485FDF281CF79E051"/>
    <w:rsid w:val="00AF33AD"/>
  </w:style>
  <w:style w:type="paragraph" w:customStyle="1" w:styleId="C91CBE9C749A4686AB119EC7A96DD073">
    <w:name w:val="C91CBE9C749A4686AB119EC7A96DD073"/>
    <w:rsid w:val="00AF33AD"/>
  </w:style>
  <w:style w:type="paragraph" w:customStyle="1" w:styleId="15795CE0EDD742EBAEAB2BEFA1D9913D">
    <w:name w:val="15795CE0EDD742EBAEAB2BEFA1D9913D"/>
    <w:rsid w:val="001517CD"/>
    <w:pPr>
      <w:spacing w:line="278" w:lineRule="auto"/>
    </w:pPr>
    <w:rPr>
      <w:kern w:val="2"/>
      <w:sz w:val="24"/>
      <w:szCs w:val="24"/>
      <w:lang w:val="en-US"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7313ddf-ae2e-42e2-82d4-c89584ce8844">
      <UserInfo>
        <DisplayName>Belger, Michael (ext) (IT APD ERP-COR C01)</DisplayName>
        <AccountId>364</AccountId>
        <AccountType/>
      </UserInfo>
    </SharedWithUsers>
    <TaxCatchAll xmlns="56810815-8df0-4f10-8da7-34164765fbe3" xsi:nil="true"/>
    <lcf76f155ced4ddcb4097134ff3c332f xmlns="4697dd4f-b273-4ab7-9c5e-4ece0a0fe4fa">
      <Terms xmlns="http://schemas.microsoft.com/office/infopath/2007/PartnerControls"/>
    </lcf76f155ced4ddcb4097134ff3c332f>
    <Comment xmlns="4697dd4f-b273-4ab7-9c5e-4ece0a0fe4f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39245121655340AC16813AC5B6D7E4" ma:contentTypeVersion="16" ma:contentTypeDescription="Create a new document." ma:contentTypeScope="" ma:versionID="fb6c4cffc72efb1a876c125d1ee36431">
  <xsd:schema xmlns:xsd="http://www.w3.org/2001/XMLSchema" xmlns:xs="http://www.w3.org/2001/XMLSchema" xmlns:p="http://schemas.microsoft.com/office/2006/metadata/properties" xmlns:ns2="4697dd4f-b273-4ab7-9c5e-4ece0a0fe4fa" xmlns:ns3="b7313ddf-ae2e-42e2-82d4-c89584ce8844" xmlns:ns4="56810815-8df0-4f10-8da7-34164765fbe3" targetNamespace="http://schemas.microsoft.com/office/2006/metadata/properties" ma:root="true" ma:fieldsID="e5d17b3db8a51ba4e0d7b8d67bfa79d9" ns2:_="" ns3:_="" ns4:_="">
    <xsd:import namespace="4697dd4f-b273-4ab7-9c5e-4ece0a0fe4fa"/>
    <xsd:import namespace="b7313ddf-ae2e-42e2-82d4-c89584ce8844"/>
    <xsd:import namespace="56810815-8df0-4f10-8da7-34164765fb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Location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7dd4f-b273-4ab7-9c5e-4ece0a0fe4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Comment" ma:index="23" nillable="true" ma:displayName="Comment" ma:description="Type of docu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13ddf-ae2e-42e2-82d4-c89584ce884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810815-8df0-4f10-8da7-34164765fbe3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3dbfdae-fdc0-4114-88d4-4800aae6cac1}" ma:internalName="TaxCatchAll" ma:showField="CatchAllData" ma:web="b7313ddf-ae2e-42e2-82d4-c89584ce88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5A541B-85A9-47FC-B471-B68C002056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838728-C832-40FD-B853-A9856547F0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E7D730-5E86-448E-9D36-1D4992128EDC}">
  <ds:schemaRefs>
    <ds:schemaRef ds:uri="http://schemas.microsoft.com/office/2006/metadata/properties"/>
    <ds:schemaRef ds:uri="http://schemas.microsoft.com/office/infopath/2007/PartnerControls"/>
    <ds:schemaRef ds:uri="b7313ddf-ae2e-42e2-82d4-c89584ce8844"/>
    <ds:schemaRef ds:uri="56810815-8df0-4f10-8da7-34164765fbe3"/>
    <ds:schemaRef ds:uri="4697dd4f-b273-4ab7-9c5e-4ece0a0fe4fa"/>
  </ds:schemaRefs>
</ds:datastoreItem>
</file>

<file path=customXml/itemProps4.xml><?xml version="1.0" encoding="utf-8"?>
<ds:datastoreItem xmlns:ds="http://schemas.openxmlformats.org/officeDocument/2006/customXml" ds:itemID="{A5B1C987-64BD-43D8-BFE2-23559958B2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7dd4f-b273-4ab7-9c5e-4ece0a0fe4fa"/>
    <ds:schemaRef ds:uri="b7313ddf-ae2e-42e2-82d4-c89584ce8844"/>
    <ds:schemaRef ds:uri="56810815-8df0-4f10-8da7-34164765fb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Projektumfang.dotx</Template>
  <TotalTime>0</TotalTime>
  <Pages>8</Pages>
  <Words>600</Words>
  <Characters>3425</Characters>
  <Application>Microsoft Office Word</Application>
  <DocSecurity>0</DocSecurity>
  <Lines>28</Lines>
  <Paragraphs>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Mesecke, Yvonne (GS IT CF R-BP 1)</dc:creator>
  <cp:keywords>C_Confidential</cp:keywords>
  <dc:description/>
  <cp:lastModifiedBy>Gautam, Ajit (IT ECP PLG P)</cp:lastModifiedBy>
  <cp:revision>4</cp:revision>
  <dcterms:created xsi:type="dcterms:W3CDTF">2026-03-30T08:37:00Z</dcterms:created>
  <dcterms:modified xsi:type="dcterms:W3CDTF">2026-04-01T20:08:00Z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  <property fmtid="{D5CDD505-2E9C-101B-9397-08002B2CF9AE}" pid="3" name="ContentTypeId">
    <vt:lpwstr>0x010100D039245121655340AC16813AC5B6D7E4</vt:lpwstr>
  </property>
  <property fmtid="{D5CDD505-2E9C-101B-9397-08002B2CF9AE}" pid="4" name="_NewReviewCycle">
    <vt:lpwstr/>
  </property>
  <property fmtid="{D5CDD505-2E9C-101B-9397-08002B2CF9AE}" pid="5" name="Document Confidentiality">
    <vt:lpwstr>Confidential</vt:lpwstr>
  </property>
  <property fmtid="{D5CDD505-2E9C-101B-9397-08002B2CF9AE}" pid="6" name="sodocoClasLang">
    <vt:lpwstr>Vertraulich</vt:lpwstr>
  </property>
  <property fmtid="{D5CDD505-2E9C-101B-9397-08002B2CF9AE}" pid="7" name="sodocoClasLangId">
    <vt:i4>0</vt:i4>
  </property>
  <property fmtid="{D5CDD505-2E9C-101B-9397-08002B2CF9AE}" pid="8" name="sodocoClasId">
    <vt:i4>2</vt:i4>
  </property>
  <property fmtid="{D5CDD505-2E9C-101B-9397-08002B2CF9AE}" pid="9" name="_dlc_policyId">
    <vt:lpwstr/>
  </property>
  <property fmtid="{D5CDD505-2E9C-101B-9397-08002B2CF9AE}" pid="10" name="ItemRetentionFormula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MSIP_Label_707c3c3c-9479-4e9e-ace6-d736970bf3b0_Enabled">
    <vt:lpwstr>true</vt:lpwstr>
  </property>
  <property fmtid="{D5CDD505-2E9C-101B-9397-08002B2CF9AE}" pid="14" name="MSIP_Label_707c3c3c-9479-4e9e-ace6-d736970bf3b0_SetDate">
    <vt:lpwstr>2023-07-19T08:31:05Z</vt:lpwstr>
  </property>
  <property fmtid="{D5CDD505-2E9C-101B-9397-08002B2CF9AE}" pid="15" name="MSIP_Label_707c3c3c-9479-4e9e-ace6-d736970bf3b0_Method">
    <vt:lpwstr>Standard</vt:lpwstr>
  </property>
  <property fmtid="{D5CDD505-2E9C-101B-9397-08002B2CF9AE}" pid="16" name="MSIP_Label_707c3c3c-9479-4e9e-ace6-d736970bf3b0_Name">
    <vt:lpwstr>confidential-default</vt:lpwstr>
  </property>
  <property fmtid="{D5CDD505-2E9C-101B-9397-08002B2CF9AE}" pid="17" name="MSIP_Label_707c3c3c-9479-4e9e-ace6-d736970bf3b0_SiteId">
    <vt:lpwstr>38ae3bcd-9579-4fd4-adda-b42e1495d55a</vt:lpwstr>
  </property>
  <property fmtid="{D5CDD505-2E9C-101B-9397-08002B2CF9AE}" pid="18" name="MSIP_Label_707c3c3c-9479-4e9e-ace6-d736970bf3b0_ActionId">
    <vt:lpwstr>96259241-fdd4-44db-9634-7f2f7c2da4cd</vt:lpwstr>
  </property>
  <property fmtid="{D5CDD505-2E9C-101B-9397-08002B2CF9AE}" pid="19" name="MSIP_Label_707c3c3c-9479-4e9e-ace6-d736970bf3b0_ContentBits">
    <vt:lpwstr>0</vt:lpwstr>
  </property>
  <property fmtid="{D5CDD505-2E9C-101B-9397-08002B2CF9AE}" pid="20" name="Document_Confidentiality">
    <vt:lpwstr>Confidential</vt:lpwstr>
  </property>
</Properties>
</file>