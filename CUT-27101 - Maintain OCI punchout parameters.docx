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0ADC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732"/>
        <w:gridCol w:w="4733"/>
      </w:tblGrid>
      <w:tr w:rsidR="00DF3045" w:rsidRPr="00C26E36" w14:paraId="6A096974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2"/>
            <w:vAlign w:val="center"/>
          </w:tcPr>
          <w:p w14:paraId="2F945EE6" w14:textId="3C94BCBF" w:rsidR="00DF3045" w:rsidRPr="00DD51E7" w:rsidRDefault="00C53456" w:rsidP="004B70E1">
            <w:pPr>
              <w:pStyle w:val="ListParagraph"/>
              <w:ind w:left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Template d</w:t>
            </w:r>
            <w:r w:rsidR="0060532C" w:rsidRPr="00DD51E7">
              <w:rPr>
                <w:color w:val="808080" w:themeColor="background1" w:themeShade="80"/>
                <w:sz w:val="20"/>
              </w:rPr>
              <w:t>o</w:t>
            </w:r>
            <w:r w:rsidR="00C26E36" w:rsidRPr="00DD51E7">
              <w:rPr>
                <w:color w:val="808080" w:themeColor="background1" w:themeShade="80"/>
                <w:sz w:val="20"/>
              </w:rPr>
              <w:t>c</w:t>
            </w:r>
            <w:r w:rsidR="0060532C" w:rsidRPr="00DD51E7">
              <w:rPr>
                <w:color w:val="808080" w:themeColor="background1" w:themeShade="80"/>
                <w:sz w:val="20"/>
              </w:rPr>
              <w:t>ument</w:t>
            </w:r>
            <w:r w:rsidR="00C26E36" w:rsidRPr="00DD51E7">
              <w:rPr>
                <w:color w:val="808080" w:themeColor="background1" w:themeShade="80"/>
                <w:sz w:val="20"/>
              </w:rPr>
              <w:t xml:space="preserve"> </w:t>
            </w:r>
            <w:r w:rsidR="0060532C" w:rsidRPr="00DD51E7">
              <w:rPr>
                <w:color w:val="808080" w:themeColor="background1" w:themeShade="80"/>
                <w:sz w:val="20"/>
              </w:rPr>
              <w:t>status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– </w:t>
            </w:r>
            <w:r w:rsidR="00C95F46">
              <w:rPr>
                <w:color w:val="808080" w:themeColor="background1" w:themeShade="80"/>
                <w:sz w:val="20"/>
              </w:rPr>
              <w:t>do not</w:t>
            </w:r>
            <w:r w:rsidR="00DF4998" w:rsidRPr="00DD51E7">
              <w:rPr>
                <w:color w:val="808080" w:themeColor="background1" w:themeShade="80"/>
                <w:sz w:val="20"/>
              </w:rPr>
              <w:t xml:space="preserve"> change</w:t>
            </w:r>
          </w:p>
        </w:tc>
      </w:tr>
      <w:tr w:rsidR="00DF3045" w:rsidRPr="00C26E36" w14:paraId="519940AA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475BF086" w14:textId="2AB6F2DD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Version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1623718576"/>
            <w:placeholder>
              <w:docPart w:val="5EDC8FF1340B412B9FA47E04385E4234"/>
            </w:placeholder>
          </w:sdtPr>
          <w:sdtContent>
            <w:tc>
              <w:tcPr>
                <w:tcW w:w="4733" w:type="dxa"/>
                <w:vAlign w:val="center"/>
              </w:tcPr>
              <w:p w14:paraId="2D2723E8" w14:textId="76882DAC" w:rsidR="00DF3045" w:rsidRPr="00DD51E7" w:rsidRDefault="00C53456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2</w:t>
                </w:r>
                <w:r w:rsidR="00061985" w:rsidRPr="00DD51E7">
                  <w:rPr>
                    <w:color w:val="808080" w:themeColor="background1" w:themeShade="80"/>
                    <w:sz w:val="20"/>
                  </w:rPr>
                  <w:t>.0</w:t>
                </w:r>
              </w:p>
            </w:tc>
          </w:sdtContent>
        </w:sdt>
      </w:tr>
      <w:tr w:rsidR="00B51FBA" w:rsidRPr="00C26E36" w14:paraId="0FE9B81E" w14:textId="77777777" w:rsidTr="00044EBD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AAC4CF4" w14:textId="42191E1C" w:rsidR="00B51FBA" w:rsidRPr="00C95F46" w:rsidRDefault="00B51FBA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Date </w:t>
            </w:r>
          </w:p>
        </w:tc>
        <w:tc>
          <w:tcPr>
            <w:tcW w:w="4733" w:type="dxa"/>
            <w:vAlign w:val="center"/>
          </w:tcPr>
          <w:p w14:paraId="3F1125F3" w14:textId="7E2C259E" w:rsidR="00B51FBA" w:rsidRPr="00DD51E7" w:rsidRDefault="00C93654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0</w:t>
            </w:r>
            <w:r w:rsidR="00516E68">
              <w:rPr>
                <w:color w:val="808080" w:themeColor="background1" w:themeShade="80"/>
                <w:sz w:val="20"/>
              </w:rPr>
              <w:t>9</w:t>
            </w:r>
            <w:r>
              <w:rPr>
                <w:color w:val="808080" w:themeColor="background1" w:themeShade="80"/>
                <w:sz w:val="20"/>
              </w:rPr>
              <w:t>/2022</w:t>
            </w:r>
          </w:p>
        </w:tc>
      </w:tr>
      <w:tr w:rsidR="00DF3045" w:rsidRPr="00C26E36" w14:paraId="50D795DA" w14:textId="77777777" w:rsidTr="00044EBD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F529B3C" w14:textId="3FE071D1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Status</w:t>
            </w:r>
          </w:p>
        </w:tc>
        <w:tc>
          <w:tcPr>
            <w:tcW w:w="4733" w:type="dxa"/>
            <w:vAlign w:val="center"/>
          </w:tcPr>
          <w:p w14:paraId="1F1A5911" w14:textId="456C7C4D" w:rsidR="00DF3045" w:rsidRPr="00DD51E7" w:rsidRDefault="00B51FBA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 w:rsidRPr="00DD51E7">
              <w:rPr>
                <w:color w:val="808080" w:themeColor="background1" w:themeShade="80"/>
                <w:sz w:val="20"/>
              </w:rPr>
              <w:t>Releas</w:t>
            </w:r>
            <w:r w:rsidR="00546194" w:rsidRPr="00DD51E7">
              <w:rPr>
                <w:color w:val="808080" w:themeColor="background1" w:themeShade="80"/>
                <w:sz w:val="20"/>
              </w:rPr>
              <w:t>ed</w:t>
            </w:r>
          </w:p>
        </w:tc>
      </w:tr>
      <w:tr w:rsidR="00DF3045" w:rsidRPr="00C26E36" w14:paraId="64EF9E2E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99C9A44" w14:textId="0ADA2EB5" w:rsidR="00DF3045" w:rsidRPr="00C95F46" w:rsidRDefault="00DF3045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Classification</w:t>
            </w:r>
          </w:p>
        </w:tc>
        <w:sdt>
          <w:sdtPr>
            <w:rPr>
              <w:color w:val="808080" w:themeColor="background1" w:themeShade="80"/>
              <w:sz w:val="20"/>
            </w:rPr>
            <w:id w:val="-2146801673"/>
            <w:placeholder>
              <w:docPart w:val="236B319A563243888F57A20AFCF5269E"/>
            </w:placeholder>
          </w:sdtPr>
          <w:sdtContent>
            <w:tc>
              <w:tcPr>
                <w:tcW w:w="4733" w:type="dxa"/>
                <w:vAlign w:val="center"/>
              </w:tcPr>
              <w:p w14:paraId="07D72D40" w14:textId="7DFBE39A" w:rsidR="00DF3045" w:rsidRPr="00DD51E7" w:rsidRDefault="00061985" w:rsidP="00044EBD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 w:themeColor="background1" w:themeShade="80"/>
                    <w:sz w:val="20"/>
                  </w:rPr>
                </w:pPr>
                <w:r w:rsidRPr="00DD51E7">
                  <w:rPr>
                    <w:color w:val="808080" w:themeColor="background1" w:themeShade="80"/>
                    <w:sz w:val="20"/>
                  </w:rPr>
                  <w:t>Restricted</w:t>
                </w:r>
              </w:p>
            </w:tc>
          </w:sdtContent>
        </w:sdt>
      </w:tr>
      <w:tr w:rsidR="0009783F" w:rsidRPr="00C26E36" w14:paraId="0BD2F998" w14:textId="77777777" w:rsidTr="00044EBD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33817328" w14:textId="0C3A1FF7" w:rsidR="0009783F" w:rsidRPr="00C95F46" w:rsidRDefault="0009783F" w:rsidP="00044EBD">
            <w:pPr>
              <w:pStyle w:val="ListParagraph"/>
              <w:ind w:left="0"/>
              <w:rPr>
                <w:b w:val="0"/>
                <w:bCs w:val="0"/>
                <w:color w:val="808080" w:themeColor="background1" w:themeShade="80"/>
                <w:sz w:val="20"/>
              </w:rPr>
            </w:pP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Te</w:t>
            </w:r>
            <w:r w:rsidR="00DB344D" w:rsidRPr="00C95F46">
              <w:rPr>
                <w:b w:val="0"/>
                <w:bCs w:val="0"/>
                <w:color w:val="808080" w:themeColor="background1" w:themeShade="80"/>
                <w:sz w:val="20"/>
              </w:rPr>
              <w:t xml:space="preserve">mplate document </w:t>
            </w:r>
            <w:r w:rsidRPr="00C95F46">
              <w:rPr>
                <w:b w:val="0"/>
                <w:bCs w:val="0"/>
                <w:color w:val="808080" w:themeColor="background1" w:themeShade="80"/>
                <w:sz w:val="20"/>
              </w:rPr>
              <w:t>responsible</w:t>
            </w:r>
          </w:p>
        </w:tc>
        <w:tc>
          <w:tcPr>
            <w:tcW w:w="4733" w:type="dxa"/>
            <w:vAlign w:val="center"/>
          </w:tcPr>
          <w:p w14:paraId="2A5CF8CF" w14:textId="77777777" w:rsidR="0009783F" w:rsidRDefault="00516E68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Lindenthal, Karlheinz</w:t>
            </w:r>
          </w:p>
          <w:p w14:paraId="082B9A81" w14:textId="49E3DF2E" w:rsidR="00516E68" w:rsidRPr="00DD51E7" w:rsidRDefault="00516E68" w:rsidP="00044EB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</w:rPr>
              <w:t>Lamberty, Andrea</w:t>
            </w:r>
          </w:p>
        </w:tc>
      </w:tr>
    </w:tbl>
    <w:p w14:paraId="50F1C6C7" w14:textId="2A5102BC" w:rsidR="00DF3045" w:rsidRDefault="00DF3045" w:rsidP="00364302">
      <w:pPr>
        <w:pStyle w:val="ListParagraph"/>
        <w:spacing w:after="0"/>
        <w:ind w:left="0"/>
        <w:rPr>
          <w:b/>
          <w:sz w:val="20"/>
        </w:rPr>
      </w:pPr>
    </w:p>
    <w:p w14:paraId="00E2B234" w14:textId="77777777" w:rsidR="002330DB" w:rsidRPr="00C26E36" w:rsidRDefault="002330DB" w:rsidP="00364302">
      <w:pPr>
        <w:pStyle w:val="ListParagraph"/>
        <w:spacing w:after="0"/>
        <w:ind w:left="0"/>
        <w:rPr>
          <w:b/>
          <w:sz w:val="20"/>
        </w:rPr>
      </w:pPr>
    </w:p>
    <w:p w14:paraId="665A5912" w14:textId="6D066B58" w:rsidR="002330D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sz w:val="20"/>
          <w:u w:val="single"/>
        </w:rPr>
        <w:t>Important</w:t>
      </w:r>
      <w:r w:rsidRPr="00B5072E">
        <w:rPr>
          <w:b/>
          <w:sz w:val="20"/>
          <w:u w:val="single"/>
        </w:rPr>
        <w:t xml:space="preserve"> </w:t>
      </w:r>
      <w:r>
        <w:rPr>
          <w:b/>
          <w:sz w:val="20"/>
          <w:u w:val="single"/>
        </w:rPr>
        <w:t>n</w:t>
      </w:r>
      <w:r w:rsidRPr="00B5072E">
        <w:rPr>
          <w:b/>
          <w:sz w:val="20"/>
          <w:u w:val="single"/>
        </w:rPr>
        <w:t>ote</w:t>
      </w:r>
      <w:r>
        <w:rPr>
          <w:b/>
          <w:sz w:val="20"/>
          <w:u w:val="single"/>
        </w:rPr>
        <w:t>s</w:t>
      </w:r>
      <w:r w:rsidRPr="00B5072E">
        <w:rPr>
          <w:b/>
          <w:sz w:val="20"/>
          <w:u w:val="single"/>
        </w:rPr>
        <w:t>:</w:t>
      </w:r>
      <w:r w:rsidRPr="004B0BB7">
        <w:rPr>
          <w:b/>
          <w:i/>
          <w:iCs/>
          <w:szCs w:val="18"/>
        </w:rPr>
        <w:t xml:space="preserve"> </w:t>
      </w:r>
      <w:r>
        <w:rPr>
          <w:b/>
          <w:i/>
          <w:iCs/>
          <w:szCs w:val="18"/>
        </w:rPr>
        <w:br/>
      </w:r>
      <w:r>
        <w:rPr>
          <w:b/>
          <w:i/>
          <w:iCs/>
          <w:szCs w:val="18"/>
        </w:rPr>
        <w:br/>
        <w:t>Test responsible:</w:t>
      </w:r>
    </w:p>
    <w:p w14:paraId="42541FDF" w14:textId="77777777" w:rsidR="00955260" w:rsidRDefault="002330DB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>
        <w:rPr>
          <w:bCs/>
          <w:i/>
          <w:iCs/>
          <w:szCs w:val="18"/>
        </w:rPr>
        <w:t xml:space="preserve">In the IT </w:t>
      </w:r>
      <w:r w:rsidR="00C36F13">
        <w:rPr>
          <w:bCs/>
          <w:i/>
          <w:iCs/>
          <w:szCs w:val="18"/>
        </w:rPr>
        <w:t>R</w:t>
      </w:r>
      <w:r>
        <w:rPr>
          <w:bCs/>
          <w:i/>
          <w:iCs/>
          <w:szCs w:val="18"/>
        </w:rPr>
        <w:t xml:space="preserve">equirement </w:t>
      </w:r>
      <w:r w:rsidR="00C36F13">
        <w:rPr>
          <w:bCs/>
          <w:i/>
          <w:iCs/>
          <w:szCs w:val="18"/>
        </w:rPr>
        <w:t xml:space="preserve">(ITR) </w:t>
      </w:r>
      <w:r>
        <w:rPr>
          <w:bCs/>
          <w:i/>
          <w:iCs/>
          <w:szCs w:val="18"/>
        </w:rPr>
        <w:t xml:space="preserve">process the user acceptance test </w:t>
      </w:r>
      <w:proofErr w:type="gramStart"/>
      <w:r>
        <w:rPr>
          <w:bCs/>
          <w:i/>
          <w:iCs/>
          <w:szCs w:val="18"/>
        </w:rPr>
        <w:t>is in responsibility of</w:t>
      </w:r>
      <w:proofErr w:type="gramEnd"/>
      <w:r>
        <w:rPr>
          <w:bCs/>
          <w:i/>
          <w:iCs/>
          <w:szCs w:val="18"/>
        </w:rPr>
        <w:t xml:space="preserve"> the </w:t>
      </w:r>
      <w:r w:rsidR="00657C6D">
        <w:rPr>
          <w:bCs/>
          <w:i/>
          <w:iCs/>
          <w:szCs w:val="18"/>
        </w:rPr>
        <w:t>Requester</w:t>
      </w:r>
      <w:r w:rsidR="0038262B" w:rsidRPr="0038262B">
        <w:rPr>
          <w:bCs/>
          <w:i/>
          <w:iCs/>
          <w:szCs w:val="18"/>
        </w:rPr>
        <w:t>/K</w:t>
      </w:r>
      <w:r w:rsidR="0038262B">
        <w:rPr>
          <w:bCs/>
          <w:i/>
          <w:iCs/>
          <w:szCs w:val="18"/>
        </w:rPr>
        <w:t>ey User</w:t>
      </w:r>
      <w:r>
        <w:rPr>
          <w:bCs/>
          <w:i/>
          <w:iCs/>
          <w:szCs w:val="18"/>
        </w:rPr>
        <w:t xml:space="preserve">. </w:t>
      </w:r>
      <w:r w:rsidR="00FD5788" w:rsidRPr="00FD5788">
        <w:rPr>
          <w:bCs/>
          <w:i/>
          <w:iCs/>
          <w:szCs w:val="18"/>
        </w:rPr>
        <w:t xml:space="preserve">For </w:t>
      </w:r>
      <w:r w:rsidR="00931673">
        <w:rPr>
          <w:bCs/>
          <w:i/>
          <w:iCs/>
          <w:szCs w:val="18"/>
        </w:rPr>
        <w:t xml:space="preserve">the internal integration test </w:t>
      </w:r>
      <w:r w:rsidR="00926F61">
        <w:rPr>
          <w:bCs/>
          <w:i/>
          <w:iCs/>
          <w:szCs w:val="18"/>
        </w:rPr>
        <w:t xml:space="preserve">as part of </w:t>
      </w:r>
      <w:r w:rsidR="007E61F5">
        <w:rPr>
          <w:bCs/>
          <w:i/>
          <w:iCs/>
          <w:szCs w:val="18"/>
        </w:rPr>
        <w:t xml:space="preserve">a bug fix (Change request) </w:t>
      </w:r>
      <w:r w:rsidR="00906CCB">
        <w:rPr>
          <w:bCs/>
          <w:i/>
          <w:iCs/>
          <w:szCs w:val="18"/>
        </w:rPr>
        <w:t xml:space="preserve">the test is in </w:t>
      </w:r>
      <w:r w:rsidR="001D0337">
        <w:rPr>
          <w:bCs/>
          <w:i/>
          <w:iCs/>
          <w:szCs w:val="18"/>
        </w:rPr>
        <w:t>r</w:t>
      </w:r>
      <w:r w:rsidR="00906CCB">
        <w:rPr>
          <w:bCs/>
          <w:i/>
          <w:iCs/>
          <w:szCs w:val="18"/>
        </w:rPr>
        <w:t xml:space="preserve">esponsibility of the </w:t>
      </w:r>
      <w:r w:rsidR="001D0337">
        <w:rPr>
          <w:bCs/>
          <w:i/>
          <w:iCs/>
          <w:szCs w:val="18"/>
        </w:rPr>
        <w:t>A</w:t>
      </w:r>
      <w:r w:rsidR="00D6369C">
        <w:rPr>
          <w:bCs/>
          <w:i/>
          <w:iCs/>
          <w:szCs w:val="18"/>
        </w:rPr>
        <w:t>ppli</w:t>
      </w:r>
      <w:r>
        <w:rPr>
          <w:bCs/>
          <w:i/>
          <w:iCs/>
          <w:szCs w:val="18"/>
        </w:rPr>
        <w:t xml:space="preserve">cation </w:t>
      </w:r>
      <w:r w:rsidR="001D0337" w:rsidRPr="00767EB8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 xml:space="preserve">nalyst. </w:t>
      </w:r>
    </w:p>
    <w:p w14:paraId="09C9A6B1" w14:textId="77777777" w:rsidR="00955260" w:rsidRPr="00955260" w:rsidRDefault="00955260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 w:rsidRPr="00955260">
        <w:rPr>
          <w:b/>
          <w:i/>
          <w:iCs/>
          <w:szCs w:val="18"/>
        </w:rPr>
        <w:t>Test result:</w:t>
      </w:r>
    </w:p>
    <w:p w14:paraId="331801F9" w14:textId="76B30E40" w:rsidR="002330DB" w:rsidRPr="00CA7377" w:rsidRDefault="00955260" w:rsidP="002330DB">
      <w:pPr>
        <w:pStyle w:val="ListParagraph"/>
        <w:spacing w:after="0"/>
        <w:ind w:left="0"/>
        <w:rPr>
          <w:bCs/>
          <w:i/>
          <w:iCs/>
          <w:szCs w:val="18"/>
        </w:rPr>
      </w:pPr>
      <w:r w:rsidRPr="00955260">
        <w:rPr>
          <w:bCs/>
          <w:i/>
          <w:iCs/>
          <w:szCs w:val="18"/>
        </w:rPr>
        <w:t>The test result must be recognizable.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/>
          <w:i/>
          <w:iCs/>
          <w:szCs w:val="18"/>
        </w:rPr>
        <w:t>Screenshots:</w:t>
      </w:r>
      <w:r w:rsidR="002330DB">
        <w:rPr>
          <w:bCs/>
          <w:i/>
          <w:iCs/>
          <w:szCs w:val="18"/>
        </w:rPr>
        <w:br/>
      </w:r>
      <w:r w:rsidR="002330DB" w:rsidRPr="00B5072E">
        <w:rPr>
          <w:bCs/>
          <w:i/>
          <w:iCs/>
          <w:szCs w:val="18"/>
        </w:rPr>
        <w:t xml:space="preserve">All screenshots must have an </w:t>
      </w:r>
      <w:r w:rsidR="002330DB" w:rsidRPr="00CA7377">
        <w:rPr>
          <w:bCs/>
          <w:i/>
          <w:iCs/>
          <w:szCs w:val="18"/>
        </w:rPr>
        <w:t>IPE-compliant display</w:t>
      </w:r>
      <w:r w:rsidR="002330DB">
        <w:rPr>
          <w:bCs/>
          <w:i/>
          <w:iCs/>
          <w:szCs w:val="18"/>
        </w:rPr>
        <w:t xml:space="preserve"> which means </w:t>
      </w:r>
      <w:r w:rsidR="002330DB" w:rsidRPr="00DC359D">
        <w:rPr>
          <w:bCs/>
          <w:i/>
          <w:iCs/>
          <w:szCs w:val="18"/>
        </w:rPr>
        <w:t>th</w:t>
      </w:r>
      <w:r w:rsidR="002330DB">
        <w:rPr>
          <w:bCs/>
          <w:i/>
          <w:iCs/>
          <w:szCs w:val="18"/>
        </w:rPr>
        <w:t xml:space="preserve">at </w:t>
      </w:r>
      <w:r w:rsidR="002330DB" w:rsidRPr="00B5072E">
        <w:rPr>
          <w:bCs/>
          <w:i/>
          <w:iCs/>
          <w:szCs w:val="18"/>
        </w:rPr>
        <w:t>date, time and the SAP System</w:t>
      </w:r>
      <w:r w:rsidR="00767EB8">
        <w:rPr>
          <w:bCs/>
          <w:i/>
          <w:iCs/>
          <w:szCs w:val="18"/>
        </w:rPr>
        <w:t>/Client</w:t>
      </w:r>
      <w:r w:rsidR="002330DB" w:rsidRPr="00B5072E">
        <w:rPr>
          <w:bCs/>
          <w:i/>
          <w:iCs/>
          <w:szCs w:val="18"/>
        </w:rPr>
        <w:t xml:space="preserve"> must be included in every screenshot</w:t>
      </w:r>
      <w:r w:rsidR="002330DB">
        <w:rPr>
          <w:bCs/>
          <w:i/>
          <w:iCs/>
          <w:szCs w:val="18"/>
        </w:rPr>
        <w:t>.</w:t>
      </w:r>
    </w:p>
    <w:p w14:paraId="102969DB" w14:textId="0FA1D679" w:rsidR="00D25F8B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Naming Convention:</w:t>
      </w:r>
      <w:r>
        <w:rPr>
          <w:b/>
          <w:i/>
          <w:iCs/>
          <w:szCs w:val="18"/>
        </w:rPr>
        <w:br/>
      </w:r>
      <w:r w:rsidR="00D25F8B">
        <w:rPr>
          <w:bCs/>
          <w:i/>
          <w:iCs/>
          <w:szCs w:val="18"/>
        </w:rPr>
        <w:t xml:space="preserve">Name of the test document should start with </w:t>
      </w:r>
      <w:r w:rsidR="000658A7">
        <w:rPr>
          <w:bCs/>
          <w:i/>
          <w:iCs/>
          <w:szCs w:val="18"/>
        </w:rPr>
        <w:t>S</w:t>
      </w:r>
      <w:r w:rsidR="00B85C1A">
        <w:rPr>
          <w:bCs/>
          <w:i/>
          <w:iCs/>
          <w:szCs w:val="18"/>
        </w:rPr>
        <w:t>X</w:t>
      </w:r>
      <w:r w:rsidR="00D25F8B">
        <w:rPr>
          <w:bCs/>
          <w:i/>
          <w:iCs/>
          <w:szCs w:val="18"/>
        </w:rPr>
        <w:t xml:space="preserve">_ </w:t>
      </w:r>
      <w:r w:rsidR="00360147" w:rsidRPr="00360147">
        <w:rPr>
          <w:bCs/>
          <w:i/>
          <w:iCs/>
          <w:szCs w:val="18"/>
        </w:rPr>
        <w:t>fo</w:t>
      </w:r>
      <w:r w:rsidR="00360147">
        <w:rPr>
          <w:bCs/>
          <w:i/>
          <w:iCs/>
          <w:szCs w:val="18"/>
        </w:rPr>
        <w:t>llowed</w:t>
      </w:r>
      <w:r w:rsidR="00D25F8B" w:rsidRPr="00D25F8B">
        <w:rPr>
          <w:bCs/>
          <w:i/>
          <w:iCs/>
          <w:szCs w:val="18"/>
        </w:rPr>
        <w:t xml:space="preserve"> </w:t>
      </w:r>
      <w:r w:rsidR="00D25F8B">
        <w:rPr>
          <w:bCs/>
          <w:i/>
          <w:iCs/>
          <w:szCs w:val="18"/>
        </w:rPr>
        <w:t>by the ticket number</w:t>
      </w:r>
      <w:r w:rsidR="00D17219" w:rsidRPr="00D17219">
        <w:rPr>
          <w:bCs/>
          <w:i/>
          <w:iCs/>
          <w:szCs w:val="18"/>
        </w:rPr>
        <w:t xml:space="preserve"> </w:t>
      </w:r>
      <w:r w:rsidR="00D17219">
        <w:rPr>
          <w:bCs/>
          <w:i/>
          <w:iCs/>
          <w:szCs w:val="18"/>
        </w:rPr>
        <w:t>of the change document</w:t>
      </w:r>
      <w:r w:rsidR="00D25F8B">
        <w:rPr>
          <w:bCs/>
          <w:i/>
          <w:iCs/>
          <w:szCs w:val="18"/>
        </w:rPr>
        <w:t>. Optionally the document type UAT</w:t>
      </w:r>
      <w:r w:rsidR="00D25F8B" w:rsidRPr="00E22A37">
        <w:rPr>
          <w:bCs/>
          <w:i/>
          <w:iCs/>
          <w:szCs w:val="18"/>
        </w:rPr>
        <w:t xml:space="preserve"> </w:t>
      </w:r>
      <w:r w:rsidR="00B96EBE" w:rsidRPr="000208BE">
        <w:rPr>
          <w:bCs/>
          <w:i/>
          <w:iCs/>
          <w:szCs w:val="18"/>
        </w:rPr>
        <w:t xml:space="preserve">(FTC) </w:t>
      </w:r>
      <w:r w:rsidR="00D25F8B" w:rsidRPr="00E22A37">
        <w:rPr>
          <w:bCs/>
          <w:i/>
          <w:iCs/>
          <w:szCs w:val="18"/>
        </w:rPr>
        <w:t xml:space="preserve">can be added, e.g. </w:t>
      </w:r>
      <w:r w:rsidR="000658A7">
        <w:rPr>
          <w:bCs/>
          <w:i/>
          <w:iCs/>
          <w:szCs w:val="18"/>
        </w:rPr>
        <w:t>S</w:t>
      </w:r>
      <w:r w:rsidR="00D25F8B" w:rsidRPr="00E22A37">
        <w:rPr>
          <w:bCs/>
          <w:i/>
          <w:iCs/>
          <w:szCs w:val="18"/>
        </w:rPr>
        <w:t>_</w:t>
      </w:r>
      <w:r w:rsidR="0066535A" w:rsidRPr="00F35E80">
        <w:rPr>
          <w:bCs/>
          <w:i/>
          <w:iCs/>
          <w:szCs w:val="18"/>
        </w:rPr>
        <w:t>UAT</w:t>
      </w:r>
      <w:r w:rsidR="00D25F8B" w:rsidRPr="00E22A37">
        <w:rPr>
          <w:bCs/>
          <w:i/>
          <w:iCs/>
          <w:szCs w:val="18"/>
        </w:rPr>
        <w:t>_4100002725</w:t>
      </w:r>
      <w:r w:rsidR="000852D2" w:rsidRPr="00F35E80">
        <w:rPr>
          <w:bCs/>
          <w:i/>
          <w:iCs/>
          <w:szCs w:val="18"/>
        </w:rPr>
        <w:t>_testdocument</w:t>
      </w:r>
      <w:r w:rsidR="00D25F8B" w:rsidRPr="00E22A37">
        <w:rPr>
          <w:bCs/>
          <w:i/>
          <w:iCs/>
          <w:szCs w:val="18"/>
        </w:rPr>
        <w:t>.</w:t>
      </w:r>
      <w:r w:rsidR="000C2293">
        <w:rPr>
          <w:bCs/>
          <w:i/>
          <w:iCs/>
          <w:szCs w:val="18"/>
        </w:rPr>
        <w:t xml:space="preserve"> – to be revised with the completion of the SHERPA</w:t>
      </w:r>
      <w:r w:rsidR="00B85C1A">
        <w:rPr>
          <w:bCs/>
          <w:i/>
          <w:iCs/>
          <w:szCs w:val="18"/>
        </w:rPr>
        <w:t xml:space="preserve"> X</w:t>
      </w:r>
      <w:r w:rsidR="000C2293">
        <w:rPr>
          <w:bCs/>
          <w:i/>
          <w:iCs/>
          <w:szCs w:val="18"/>
        </w:rPr>
        <w:t xml:space="preserve"> transition</w:t>
      </w:r>
    </w:p>
    <w:p w14:paraId="02FE0D7A" w14:textId="09E5EC58" w:rsidR="002330DB" w:rsidRPr="00CA7377" w:rsidRDefault="002330DB" w:rsidP="002330DB">
      <w:pPr>
        <w:pStyle w:val="ListParagraph"/>
        <w:spacing w:after="0"/>
        <w:ind w:left="0"/>
        <w:rPr>
          <w:b/>
          <w:i/>
          <w:iCs/>
          <w:szCs w:val="18"/>
        </w:rPr>
      </w:pPr>
      <w:r>
        <w:rPr>
          <w:b/>
          <w:i/>
          <w:iCs/>
          <w:szCs w:val="18"/>
        </w:rPr>
        <w:t>Reference ticket</w:t>
      </w:r>
      <w:r w:rsidR="008B094E">
        <w:rPr>
          <w:b/>
          <w:i/>
          <w:iCs/>
          <w:szCs w:val="18"/>
        </w:rPr>
        <w:t xml:space="preserve"> number</w:t>
      </w:r>
      <w:r>
        <w:rPr>
          <w:b/>
          <w:i/>
          <w:iCs/>
          <w:szCs w:val="18"/>
        </w:rPr>
        <w:t>:</w:t>
      </w:r>
      <w:r>
        <w:rPr>
          <w:b/>
          <w:i/>
          <w:iCs/>
          <w:szCs w:val="18"/>
        </w:rPr>
        <w:br/>
      </w:r>
      <w:r w:rsidRPr="00CA7377">
        <w:rPr>
          <w:bCs/>
          <w:i/>
          <w:iCs/>
          <w:szCs w:val="18"/>
        </w:rPr>
        <w:t>F</w:t>
      </w:r>
      <w:r>
        <w:rPr>
          <w:bCs/>
          <w:i/>
          <w:iCs/>
          <w:szCs w:val="18"/>
        </w:rPr>
        <w:t xml:space="preserve">or </w:t>
      </w:r>
      <w:r w:rsidR="005932B5" w:rsidRPr="005932B5">
        <w:rPr>
          <w:bCs/>
          <w:i/>
          <w:iCs/>
          <w:szCs w:val="18"/>
        </w:rPr>
        <w:t>internal integrat</w:t>
      </w:r>
      <w:r w:rsidR="005932B5">
        <w:rPr>
          <w:bCs/>
          <w:i/>
          <w:iCs/>
          <w:szCs w:val="18"/>
        </w:rPr>
        <w:t>ion</w:t>
      </w:r>
      <w:r>
        <w:rPr>
          <w:bCs/>
          <w:i/>
          <w:iCs/>
          <w:szCs w:val="18"/>
        </w:rPr>
        <w:t xml:space="preserve"> test</w:t>
      </w:r>
      <w:r w:rsidR="000208BE" w:rsidRPr="000208BE">
        <w:rPr>
          <w:bCs/>
          <w:i/>
          <w:iCs/>
          <w:szCs w:val="18"/>
        </w:rPr>
        <w:t xml:space="preserve"> </w:t>
      </w:r>
      <w:r>
        <w:rPr>
          <w:bCs/>
          <w:i/>
          <w:iCs/>
          <w:szCs w:val="18"/>
        </w:rPr>
        <w:t>please use the</w:t>
      </w:r>
      <w:r w:rsidR="00AA2F2E" w:rsidRPr="00AA2F2E">
        <w:rPr>
          <w:bCs/>
          <w:i/>
          <w:iCs/>
          <w:szCs w:val="18"/>
        </w:rPr>
        <w:t xml:space="preserve"> </w:t>
      </w:r>
      <w:r w:rsidR="00AA2F2E">
        <w:rPr>
          <w:bCs/>
          <w:i/>
          <w:iCs/>
          <w:szCs w:val="18"/>
        </w:rPr>
        <w:t>number of the</w:t>
      </w:r>
      <w:r>
        <w:rPr>
          <w:bCs/>
          <w:i/>
          <w:iCs/>
          <w:szCs w:val="18"/>
        </w:rPr>
        <w:t xml:space="preserve"> change document (e.g. normal change) </w:t>
      </w:r>
      <w:r w:rsidRPr="004C4C89">
        <w:rPr>
          <w:bCs/>
          <w:i/>
          <w:iCs/>
          <w:szCs w:val="18"/>
        </w:rPr>
        <w:t>a</w:t>
      </w:r>
      <w:r>
        <w:rPr>
          <w:bCs/>
          <w:i/>
          <w:iCs/>
          <w:szCs w:val="18"/>
        </w:rPr>
        <w:t>s the reference ticket. The user acceptance test should refer to the respective IT Requirement.</w:t>
      </w:r>
    </w:p>
    <w:p w14:paraId="3C747FAF" w14:textId="5C532122" w:rsidR="00E37F19" w:rsidRPr="002330DB" w:rsidRDefault="00E37F19" w:rsidP="00364302">
      <w:pPr>
        <w:pStyle w:val="ListParagraph"/>
        <w:spacing w:after="0"/>
        <w:ind w:left="0"/>
        <w:rPr>
          <w:b/>
          <w:sz w:val="20"/>
        </w:rPr>
      </w:pPr>
    </w:p>
    <w:p w14:paraId="7C2AF6E8" w14:textId="77777777" w:rsidR="00E37F19" w:rsidRPr="00C26E36" w:rsidRDefault="00E37F19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7"/>
        <w:gridCol w:w="1235"/>
        <w:gridCol w:w="1760"/>
        <w:gridCol w:w="2791"/>
        <w:gridCol w:w="1942"/>
      </w:tblGrid>
      <w:tr w:rsidR="00DF3045" w:rsidRPr="00C26E36" w14:paraId="4AACCDF7" w14:textId="77777777" w:rsidTr="004B7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5"/>
            <w:vAlign w:val="center"/>
          </w:tcPr>
          <w:p w14:paraId="4586425D" w14:textId="3DC3406A" w:rsidR="00DF3045" w:rsidRPr="00C26E36" w:rsidRDefault="008D7A60" w:rsidP="004B70E1">
            <w:pPr>
              <w:pStyle w:val="ListParagraph"/>
              <w:ind w:left="0"/>
              <w:rPr>
                <w:b w:val="0"/>
                <w:sz w:val="20"/>
              </w:rPr>
            </w:pPr>
            <w:r>
              <w:rPr>
                <w:sz w:val="20"/>
              </w:rPr>
              <w:t>Test</w:t>
            </w:r>
            <w:r w:rsidR="00C47BC6">
              <w:rPr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 w:rsidR="00DF3045" w:rsidRPr="00C26E36">
              <w:rPr>
                <w:sz w:val="20"/>
              </w:rPr>
              <w:t xml:space="preserve">ocument </w:t>
            </w:r>
            <w:r w:rsidR="00C47BC6">
              <w:rPr>
                <w:sz w:val="20"/>
              </w:rPr>
              <w:t>h</w:t>
            </w:r>
            <w:r w:rsidR="00DF3045" w:rsidRPr="00C26E36">
              <w:rPr>
                <w:sz w:val="20"/>
              </w:rPr>
              <w:t>istory</w:t>
            </w:r>
            <w:r w:rsidR="005B4273">
              <w:rPr>
                <w:sz w:val="20"/>
              </w:rPr>
              <w:t xml:space="preserve"> – please fill</w:t>
            </w:r>
          </w:p>
        </w:tc>
      </w:tr>
      <w:tr w:rsidR="008E214E" w:rsidRPr="00C26E36" w14:paraId="5469E024" w14:textId="77777777" w:rsidTr="00193B83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gridSpan w:val="3"/>
            <w:vAlign w:val="center"/>
          </w:tcPr>
          <w:p w14:paraId="53BF4C44" w14:textId="77777777" w:rsidR="008E214E" w:rsidRPr="005C1F83" w:rsidRDefault="008E214E" w:rsidP="008E214E">
            <w:pPr>
              <w:pStyle w:val="ListParagraph"/>
              <w:ind w:left="0"/>
              <w:rPr>
                <w:b w:val="0"/>
                <w:bCs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Title / Filename</w:t>
            </w:r>
          </w:p>
        </w:tc>
        <w:tc>
          <w:tcPr>
            <w:tcW w:w="4733" w:type="dxa"/>
            <w:gridSpan w:val="2"/>
            <w:vAlign w:val="center"/>
          </w:tcPr>
          <w:p w14:paraId="0ECFC94A" w14:textId="7CD62381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</w:rPr>
            </w:pPr>
          </w:p>
        </w:tc>
      </w:tr>
      <w:tr w:rsidR="008E214E" w:rsidRPr="00C26E36" w14:paraId="486549B5" w14:textId="77777777" w:rsidTr="00044E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7" w:type="dxa"/>
            <w:vAlign w:val="center"/>
          </w:tcPr>
          <w:p w14:paraId="626650F3" w14:textId="7FB0BEE9" w:rsidR="008E214E" w:rsidRPr="005C1F83" w:rsidRDefault="008E214E" w:rsidP="008E214E">
            <w:pPr>
              <w:pStyle w:val="ListParagraph"/>
              <w:ind w:left="0"/>
              <w:rPr>
                <w:b w:val="0"/>
                <w:color w:val="000000" w:themeColor="text1"/>
                <w:sz w:val="20"/>
              </w:rPr>
            </w:pPr>
            <w:r w:rsidRPr="005C1F83">
              <w:rPr>
                <w:color w:val="000000" w:themeColor="text1"/>
                <w:sz w:val="20"/>
              </w:rPr>
              <w:t>Date</w:t>
            </w:r>
          </w:p>
        </w:tc>
        <w:tc>
          <w:tcPr>
            <w:tcW w:w="1235" w:type="dxa"/>
            <w:vAlign w:val="center"/>
          </w:tcPr>
          <w:p w14:paraId="0888A576" w14:textId="145D66B8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Version</w:t>
            </w:r>
          </w:p>
        </w:tc>
        <w:tc>
          <w:tcPr>
            <w:tcW w:w="4551" w:type="dxa"/>
            <w:gridSpan w:val="2"/>
            <w:vAlign w:val="center"/>
          </w:tcPr>
          <w:p w14:paraId="65F615FF" w14:textId="403C0AF6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Short description</w:t>
            </w:r>
          </w:p>
        </w:tc>
        <w:tc>
          <w:tcPr>
            <w:tcW w:w="1942" w:type="dxa"/>
            <w:vAlign w:val="center"/>
          </w:tcPr>
          <w:p w14:paraId="0A3C5A6A" w14:textId="28BD0EAD" w:rsidR="008E214E" w:rsidRPr="005C1F83" w:rsidRDefault="008E214E" w:rsidP="008E214E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0"/>
              </w:rPr>
            </w:pPr>
            <w:r w:rsidRPr="005C1F83">
              <w:rPr>
                <w:b/>
                <w:color w:val="000000" w:themeColor="text1"/>
                <w:sz w:val="20"/>
              </w:rPr>
              <w:t>Created by</w:t>
            </w:r>
          </w:p>
        </w:tc>
      </w:tr>
      <w:tr w:rsidR="007136B1" w:rsidRPr="002613F6" w14:paraId="70CA5FC5" w14:textId="77777777" w:rsidTr="00745639">
        <w:trPr>
          <w:trHeight w:val="427"/>
        </w:trPr>
        <w:sdt>
          <w:sdtPr>
            <w:rPr>
              <w:sz w:val="20"/>
            </w:rPr>
            <w:id w:val="1436713925"/>
            <w:placeholder>
              <w:docPart w:val="CCD620A168B24A31B16B81A988A9F58A"/>
            </w:placeholder>
            <w:date w:fullDate="2025-10-19T00:00:00Z"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30D6262D" w14:textId="604579AA" w:rsidR="007136B1" w:rsidRPr="00BA7475" w:rsidRDefault="00FD4D63" w:rsidP="00745639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>
                  <w:rPr>
                    <w:sz w:val="20"/>
                    <w:lang w:val="de-DE"/>
                  </w:rPr>
                  <w:t>19.10.2025</w:t>
                </w:r>
              </w:p>
            </w:tc>
          </w:sdtContent>
        </w:sdt>
        <w:sdt>
          <w:sdtPr>
            <w:rPr>
              <w:sz w:val="20"/>
            </w:rPr>
            <w:id w:val="2104527840"/>
            <w:placeholder>
              <w:docPart w:val="331C66693AA54C8485FDF281CF79E051"/>
            </w:placeholder>
            <w:text/>
          </w:sdtPr>
          <w:sdtContent>
            <w:tc>
              <w:tcPr>
                <w:tcW w:w="1235" w:type="dxa"/>
                <w:vAlign w:val="center"/>
              </w:tcPr>
              <w:p w14:paraId="22835C4C" w14:textId="17A74767" w:rsidR="007136B1" w:rsidRPr="00BA7475" w:rsidRDefault="0045030B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>
                  <w:rPr>
                    <w:sz w:val="20"/>
                  </w:rPr>
                  <w:t>1</w:t>
                </w:r>
              </w:p>
            </w:tc>
          </w:sdtContent>
        </w:sdt>
        <w:sdt>
          <w:sdtPr>
            <w:rPr>
              <w:sz w:val="20"/>
            </w:rPr>
            <w:id w:val="1780529292"/>
            <w:placeholder>
              <w:docPart w:val="C985425FADBE4F15B65613024CC8310A"/>
            </w:placeholder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2478A22F" w14:textId="41FEA2BB" w:rsidR="007136B1" w:rsidRPr="00BA7475" w:rsidRDefault="004A607A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4A607A">
                  <w:rPr>
                    <w:sz w:val="20"/>
                  </w:rPr>
                  <w:t>CUT-27101 - Maintain OCI punchout parameters</w:t>
                </w:r>
              </w:p>
            </w:tc>
          </w:sdtContent>
        </w:sdt>
        <w:sdt>
          <w:sdtPr>
            <w:rPr>
              <w:sz w:val="20"/>
              <w:lang w:val="de-DE"/>
            </w:rPr>
            <w:id w:val="900784826"/>
            <w:placeholder>
              <w:docPart w:val="C91CBE9C749A4686AB119EC7A96DD073"/>
            </w:placeholder>
            <w:text/>
          </w:sdtPr>
          <w:sdtContent>
            <w:tc>
              <w:tcPr>
                <w:tcW w:w="1942" w:type="dxa"/>
                <w:vAlign w:val="center"/>
              </w:tcPr>
              <w:p w14:paraId="42F29EFE" w14:textId="7ED44052" w:rsidR="007136B1" w:rsidRPr="002613F6" w:rsidRDefault="004A607A" w:rsidP="00745639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lang w:val="de-DE"/>
                  </w:rPr>
                </w:pPr>
                <w:r>
                  <w:rPr>
                    <w:sz w:val="20"/>
                    <w:lang w:val="de-DE"/>
                  </w:rPr>
                  <w:t>Ajit Gautam</w:t>
                </w:r>
              </w:p>
            </w:tc>
          </w:sdtContent>
        </w:sdt>
      </w:tr>
      <w:tr w:rsidR="007136B1" w:rsidRPr="00C26E36" w14:paraId="50F3B82F" w14:textId="77777777" w:rsidTr="00044EBD">
        <w:trPr>
          <w:trHeight w:val="393"/>
        </w:trPr>
        <w:sdt>
          <w:sdtPr>
            <w:rPr>
              <w:sz w:val="20"/>
            </w:rPr>
            <w:id w:val="-2064399485"/>
            <w:placeholder>
              <w:docPart w:val="DFE6E633CE4D4C9BABF0CEAF87030737"/>
            </w:placeholder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70C97D3E" w14:textId="04DD3D30" w:rsidR="007136B1" w:rsidRPr="00BA7475" w:rsidRDefault="00C7018E" w:rsidP="007136B1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>
                  <w:rPr>
                    <w:sz w:val="20"/>
                    <w:lang w:val="de-DE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1283380163"/>
            <w:placeholder>
              <w:docPart w:val="94BE00622D0148BB858D3273CA1EA82E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2AD52598" w14:textId="2C2E529C" w:rsidR="007136B1" w:rsidRPr="00BA7475" w:rsidRDefault="007136B1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690343285"/>
            <w:placeholder>
              <w:docPart w:val="D8384E83375C40B78B5F409514189B64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7B0DA119" w14:textId="345453A7" w:rsidR="007136B1" w:rsidRPr="00BA7475" w:rsidRDefault="00265686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61251406"/>
            <w:placeholder>
              <w:docPart w:val="F3D952E4417E4897BB979FE7EDAADC33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7CD6A137" w14:textId="760D61BB" w:rsidR="007136B1" w:rsidRPr="00BA7475" w:rsidRDefault="007136B1" w:rsidP="007136B1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3B437D4C" w14:textId="77777777" w:rsidTr="00044EBD">
        <w:trPr>
          <w:trHeight w:val="427"/>
        </w:trPr>
        <w:sdt>
          <w:sdtPr>
            <w:rPr>
              <w:sz w:val="20"/>
            </w:rPr>
            <w:id w:val="-357888202"/>
            <w:placeholder>
              <w:docPart w:val="654BB3F8427D4CFE928EB7F39F5122B9"/>
            </w:placeholder>
            <w:showingPlcHdr/>
            <w:date w:fullDate="2019-08-09T00:00:00Z"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30EDD0FF" w14:textId="4AAE6865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95468479"/>
            <w:placeholder>
              <w:docPart w:val="28985F50D1004EADA37D9A3CC3D47FA0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58DF6323" w14:textId="02C1E92B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1585805902"/>
            <w:placeholder>
              <w:docPart w:val="ED31C954987C4E82BF67AE8D84B0819C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364BCE8B" w14:textId="277D7E15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942954795"/>
            <w:placeholder>
              <w:docPart w:val="63614F28EE7443CC8846398406241B77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2E778C06" w14:textId="33394D45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5C49BC90" w14:textId="77777777" w:rsidTr="00044EBD">
        <w:trPr>
          <w:trHeight w:val="405"/>
        </w:trPr>
        <w:sdt>
          <w:sdtPr>
            <w:rPr>
              <w:sz w:val="20"/>
            </w:rPr>
            <w:id w:val="1279062130"/>
            <w:placeholder>
              <w:docPart w:val="8A0A3A8295694455B604821E86BF0783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272AB284" w14:textId="5532CFD2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371907116"/>
            <w:placeholder>
              <w:docPart w:val="5921C69E10A44568817E08BB5C9309CD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347AE153" w14:textId="140EF4A4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99441771"/>
            <w:placeholder>
              <w:docPart w:val="F9CE76A3626F499BA316BEC7DC667A55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41574252" w14:textId="50915C38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406880210"/>
            <w:placeholder>
              <w:docPart w:val="BBDC003DBA34462FA714E01AE44FDEA8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2C0F26A1" w14:textId="1F6DA5AB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251E2BDA" w14:textId="77777777" w:rsidTr="00044EBD">
        <w:trPr>
          <w:trHeight w:val="425"/>
        </w:trPr>
        <w:sdt>
          <w:sdtPr>
            <w:rPr>
              <w:sz w:val="20"/>
            </w:rPr>
            <w:id w:val="392854699"/>
            <w:placeholder>
              <w:docPart w:val="393558A3F0804943AF4343119C994C21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ECCED85" w14:textId="05DE2334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522831233"/>
            <w:placeholder>
              <w:docPart w:val="1A46671FFCA34A57BB9D46A24E3FBEB0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36C0CD60" w14:textId="2EAA48C0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363214719"/>
            <w:placeholder>
              <w:docPart w:val="43E4D3196F624D9C954840B9EE2D1EEF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1D93AF59" w14:textId="32D4063F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-1956397180"/>
            <w:placeholder>
              <w:docPart w:val="F5D2686D578E47448519ACCF5E9D9DE5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45BAAA25" w14:textId="4C9141BE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  <w:tr w:rsidR="008E214E" w:rsidRPr="00C26E36" w14:paraId="71EE4C08" w14:textId="77777777" w:rsidTr="00044EBD">
        <w:trPr>
          <w:trHeight w:val="403"/>
        </w:trPr>
        <w:sdt>
          <w:sdtPr>
            <w:rPr>
              <w:sz w:val="20"/>
            </w:rPr>
            <w:id w:val="1537315310"/>
            <w:placeholder>
              <w:docPart w:val="5A1792DBB937472B8E46A39B00FD2B25"/>
            </w:placeholder>
            <w:showingPlcHdr/>
            <w:date>
              <w:dateFormat w:val="dd.MM.yyyy"/>
              <w:lid w:val="de-DE"/>
              <w:storeMappedDataAs w:val="dateTime"/>
              <w:calendar w:val="gregorian"/>
            </w:date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737" w:type="dxa"/>
                <w:vAlign w:val="center"/>
              </w:tcPr>
              <w:p w14:paraId="1A6D23F5" w14:textId="57059EED" w:rsidR="008E214E" w:rsidRPr="00BA7475" w:rsidRDefault="008E214E" w:rsidP="008E214E">
                <w:pPr>
                  <w:pStyle w:val="ListParagraph"/>
                  <w:ind w:left="0"/>
                  <w:rPr>
                    <w:b w:val="0"/>
                    <w:bCs w:val="0"/>
                    <w:sz w:val="20"/>
                  </w:rPr>
                </w:pPr>
                <w:r w:rsidRPr="00BA7475">
                  <w:rPr>
                    <w:rStyle w:val="PlaceholderText"/>
                    <w:b w:val="0"/>
                    <w:bCs w:val="0"/>
                  </w:rPr>
                  <w:t>DD/MM/YYYY</w:t>
                </w:r>
              </w:p>
            </w:tc>
          </w:sdtContent>
        </w:sdt>
        <w:sdt>
          <w:sdtPr>
            <w:rPr>
              <w:sz w:val="20"/>
            </w:rPr>
            <w:id w:val="-125467570"/>
            <w:placeholder>
              <w:docPart w:val="8F3437EFCC5C41AE89C8E22F300ED9B6"/>
            </w:placeholder>
            <w:showingPlcHdr/>
            <w:text/>
          </w:sdtPr>
          <w:sdtContent>
            <w:tc>
              <w:tcPr>
                <w:tcW w:w="1235" w:type="dxa"/>
                <w:vAlign w:val="center"/>
              </w:tcPr>
              <w:p w14:paraId="680927C6" w14:textId="7C4B3066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Version</w:t>
                </w:r>
              </w:p>
            </w:tc>
          </w:sdtContent>
        </w:sdt>
        <w:sdt>
          <w:sdtPr>
            <w:rPr>
              <w:sz w:val="20"/>
            </w:rPr>
            <w:id w:val="-245806202"/>
            <w:placeholder>
              <w:docPart w:val="1F79240ECAE04026A51290FF3DE2348A"/>
            </w:placeholder>
            <w:showingPlcHdr/>
            <w:text/>
          </w:sdtPr>
          <w:sdtContent>
            <w:tc>
              <w:tcPr>
                <w:tcW w:w="4551" w:type="dxa"/>
                <w:gridSpan w:val="2"/>
                <w:vAlign w:val="center"/>
              </w:tcPr>
              <w:p w14:paraId="4247B27E" w14:textId="4B601A3C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Description</w:t>
                </w:r>
              </w:p>
            </w:tc>
          </w:sdtContent>
        </w:sdt>
        <w:sdt>
          <w:sdtPr>
            <w:rPr>
              <w:sz w:val="20"/>
            </w:rPr>
            <w:id w:val="1594515278"/>
            <w:placeholder>
              <w:docPart w:val="13B99F0340C14B3287ABE4197982737A"/>
            </w:placeholder>
            <w:showingPlcHdr/>
            <w:text/>
          </w:sdtPr>
          <w:sdtContent>
            <w:tc>
              <w:tcPr>
                <w:tcW w:w="1942" w:type="dxa"/>
                <w:vAlign w:val="center"/>
              </w:tcPr>
              <w:p w14:paraId="53976443" w14:textId="48971AE1" w:rsidR="008E214E" w:rsidRPr="00BA7475" w:rsidRDefault="008E214E" w:rsidP="008E214E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</w:rPr>
                </w:pPr>
                <w:r w:rsidRPr="00BA7475">
                  <w:rPr>
                    <w:color w:val="808080" w:themeColor="background1" w:themeShade="80"/>
                    <w:szCs w:val="18"/>
                  </w:rPr>
                  <w:t>Name</w:t>
                </w:r>
              </w:p>
            </w:tc>
          </w:sdtContent>
        </w:sdt>
      </w:tr>
    </w:tbl>
    <w:p w14:paraId="105B5C01" w14:textId="7036A618" w:rsidR="00DF3045" w:rsidRPr="00C26E36" w:rsidRDefault="00DF3045" w:rsidP="00364302">
      <w:pPr>
        <w:pStyle w:val="ListParagraph"/>
        <w:spacing w:after="0"/>
        <w:ind w:left="0"/>
        <w:rPr>
          <w:b/>
          <w:sz w:val="20"/>
        </w:rPr>
      </w:pPr>
    </w:p>
    <w:tbl>
      <w:tblPr>
        <w:tblStyle w:val="GridTable1Light"/>
        <w:tblpPr w:leftFromText="141" w:rightFromText="141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4732"/>
        <w:gridCol w:w="1577"/>
        <w:gridCol w:w="1578"/>
        <w:gridCol w:w="1578"/>
      </w:tblGrid>
      <w:tr w:rsidR="00EA12BE" w:rsidRPr="00EA2AC3" w14:paraId="159C2166" w14:textId="77777777" w:rsidTr="00193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65" w:type="dxa"/>
            <w:gridSpan w:val="4"/>
            <w:vAlign w:val="center"/>
          </w:tcPr>
          <w:p w14:paraId="78B367A5" w14:textId="0C808F95" w:rsidR="00EA12BE" w:rsidRPr="004A607A" w:rsidRDefault="004A607A" w:rsidP="004A607A">
            <w:pPr>
              <w:rPr>
                <w:b w:val="0"/>
                <w:sz w:val="20"/>
              </w:rPr>
            </w:pPr>
            <w:r>
              <w:rPr>
                <w:sz w:val="20"/>
              </w:rPr>
              <w:t>Cutover Task Details: Maintain OCI Parameters (Link, Key &amp; Logical system) for all P2R units</w:t>
            </w:r>
          </w:p>
        </w:tc>
      </w:tr>
      <w:tr w:rsidR="00B0742B" w:rsidRPr="00EA2AC3" w14:paraId="733F716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6E8CE729" w14:textId="1ABF5DC2" w:rsidR="00B0742B" w:rsidRPr="00DE1DAC" w:rsidRDefault="00B0742B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Date of test</w:t>
            </w:r>
          </w:p>
        </w:tc>
        <w:tc>
          <w:tcPr>
            <w:tcW w:w="4733" w:type="dxa"/>
            <w:gridSpan w:val="3"/>
            <w:vAlign w:val="center"/>
          </w:tcPr>
          <w:p w14:paraId="2E8D0682" w14:textId="14EB9A7F" w:rsidR="00B0742B" w:rsidRPr="00BA7475" w:rsidRDefault="00FD4D63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19</w:t>
            </w:r>
            <w:r w:rsidR="008E35A8">
              <w:rPr>
                <w:sz w:val="20"/>
              </w:rPr>
              <w:t>.</w:t>
            </w:r>
            <w:r w:rsidR="00244039">
              <w:rPr>
                <w:sz w:val="20"/>
              </w:rPr>
              <w:t>10</w:t>
            </w:r>
            <w:r w:rsidR="008E35A8">
              <w:rPr>
                <w:sz w:val="20"/>
              </w:rPr>
              <w:t>.2025</w:t>
            </w:r>
          </w:p>
        </w:tc>
      </w:tr>
      <w:tr w:rsidR="00EA12BE" w:rsidRPr="00265686" w14:paraId="621C9D1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21BA14A8" w14:textId="75CE04D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</w:rPr>
            </w:pPr>
            <w:r w:rsidRPr="00DE1DAC">
              <w:rPr>
                <w:color w:val="000000" w:themeColor="text1"/>
                <w:sz w:val="20"/>
              </w:rPr>
              <w:t>Name</w:t>
            </w:r>
            <w:r w:rsidR="00B0742B">
              <w:rPr>
                <w:color w:val="000000" w:themeColor="text1"/>
                <w:sz w:val="20"/>
              </w:rPr>
              <w:t xml:space="preserve"> and department</w:t>
            </w:r>
            <w:r>
              <w:rPr>
                <w:color w:val="000000" w:themeColor="text1"/>
                <w:sz w:val="20"/>
              </w:rPr>
              <w:t xml:space="preserve"> of tester</w:t>
            </w:r>
          </w:p>
        </w:tc>
        <w:tc>
          <w:tcPr>
            <w:tcW w:w="4733" w:type="dxa"/>
            <w:gridSpan w:val="3"/>
            <w:vAlign w:val="center"/>
          </w:tcPr>
          <w:p w14:paraId="7AB73942" w14:textId="607F203D" w:rsidR="00EA12BE" w:rsidRPr="000562E6" w:rsidRDefault="004B18AE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lang w:val="sv-SE"/>
              </w:rPr>
            </w:pPr>
            <w:r w:rsidRPr="000562E6">
              <w:rPr>
                <w:sz w:val="20"/>
                <w:lang w:val="sv-SE"/>
              </w:rPr>
              <w:t>P2R</w:t>
            </w:r>
            <w:r w:rsidR="00430B41" w:rsidRPr="000562E6">
              <w:rPr>
                <w:sz w:val="20"/>
                <w:lang w:val="sv-SE"/>
              </w:rPr>
              <w:t xml:space="preserve"> </w:t>
            </w:r>
            <w:r w:rsidR="00454A49" w:rsidRPr="000562E6">
              <w:rPr>
                <w:sz w:val="20"/>
                <w:lang w:val="sv-SE"/>
              </w:rPr>
              <w:t xml:space="preserve"> </w:t>
            </w:r>
            <w:r w:rsidR="00690414" w:rsidRPr="000562E6">
              <w:rPr>
                <w:sz w:val="20"/>
                <w:lang w:val="sv-SE"/>
              </w:rPr>
              <w:t xml:space="preserve"> </w:t>
            </w:r>
            <w:r w:rsidR="004A607A">
              <w:rPr>
                <w:sz w:val="20"/>
                <w:lang w:val="sv-SE"/>
              </w:rPr>
              <w:t>Ajit Gautam</w:t>
            </w:r>
            <w:r w:rsidR="00690414" w:rsidRPr="000562E6">
              <w:rPr>
                <w:sz w:val="20"/>
                <w:lang w:val="sv-SE"/>
              </w:rPr>
              <w:t xml:space="preserve"> </w:t>
            </w:r>
          </w:p>
        </w:tc>
      </w:tr>
      <w:tr w:rsidR="00EA12BE" w:rsidRPr="00EA2AC3" w14:paraId="158ACEE1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7EC2C4BB" w14:textId="08493C6D" w:rsidR="00EA12BE" w:rsidRPr="00DE1DAC" w:rsidRDefault="00EA12BE" w:rsidP="00193B83">
            <w:pPr>
              <w:pStyle w:val="ListParagraph"/>
              <w:ind w:left="0"/>
              <w:rPr>
                <w:color w:val="000000" w:themeColor="text1"/>
                <w:sz w:val="20"/>
                <w:lang w:val="de-DE"/>
              </w:rPr>
            </w:pPr>
            <w:r>
              <w:rPr>
                <w:color w:val="000000" w:themeColor="text1"/>
                <w:sz w:val="20"/>
                <w:lang w:val="de-DE"/>
              </w:rPr>
              <w:t>S</w:t>
            </w:r>
            <w:r w:rsidRPr="00DE1DAC">
              <w:rPr>
                <w:color w:val="000000" w:themeColor="text1"/>
                <w:sz w:val="20"/>
                <w:lang w:val="de-DE"/>
              </w:rPr>
              <w:t>ystem</w:t>
            </w:r>
          </w:p>
        </w:tc>
        <w:tc>
          <w:tcPr>
            <w:tcW w:w="1577" w:type="dxa"/>
            <w:vAlign w:val="center"/>
          </w:tcPr>
          <w:p w14:paraId="11022A2E" w14:textId="4DFAE0CC" w:rsidR="00EA12BE" w:rsidRPr="00B5072E" w:rsidRDefault="00000000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-1948388225"/>
                <w:placeholder>
                  <w:docPart w:val="B564A5389B514D22B184A5409B7D43DC"/>
                </w:placeholder>
              </w:sdtPr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34069739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6028A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☐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DEV</w:t>
            </w:r>
          </w:p>
        </w:tc>
        <w:tc>
          <w:tcPr>
            <w:tcW w:w="1578" w:type="dxa"/>
            <w:vAlign w:val="center"/>
          </w:tcPr>
          <w:p w14:paraId="1B18DE16" w14:textId="5CC50C59" w:rsidR="00EA12BE" w:rsidRPr="00B5072E" w:rsidRDefault="00000000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1308906268"/>
                <w:placeholder>
                  <w:docPart w:val="452A3F0AEF31402790B673EBCCC719C3"/>
                </w:placeholder>
              </w:sdtPr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42665746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7136B1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☐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>QA</w:t>
            </w:r>
          </w:p>
        </w:tc>
        <w:tc>
          <w:tcPr>
            <w:tcW w:w="1578" w:type="dxa"/>
            <w:vAlign w:val="center"/>
          </w:tcPr>
          <w:p w14:paraId="240CAE63" w14:textId="679A49B0" w:rsidR="00EA12BE" w:rsidRPr="00B5072E" w:rsidRDefault="00000000" w:rsidP="00193B8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sdt>
              <w:sdtPr>
                <w:rPr>
                  <w:sz w:val="20"/>
                  <w:lang w:val="de-DE"/>
                </w:rPr>
                <w:id w:val="319167482"/>
                <w:placeholder>
                  <w:docPart w:val="D41F3CB6D6B349BD8190F522FFE66AB9"/>
                </w:placeholder>
              </w:sdtPr>
              <w:sdtContent>
                <w:r w:rsidR="00EA12BE">
                  <w:rPr>
                    <w:b/>
                    <w:sz w:val="20"/>
                  </w:rPr>
                  <w:t xml:space="preserve"> </w:t>
                </w:r>
                <w:sdt>
                  <w:sdtPr>
                    <w:rPr>
                      <w:b/>
                      <w:sz w:val="20"/>
                    </w:rPr>
                    <w:id w:val="-1897965338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454A49">
                      <w:rPr>
                        <w:rFonts w:ascii="MS Gothic" w:eastAsia="MS Gothic" w:hAnsi="MS Gothic" w:hint="eastAsia"/>
                        <w:b/>
                        <w:sz w:val="20"/>
                      </w:rPr>
                      <w:t>☒</w:t>
                    </w:r>
                  </w:sdtContent>
                </w:sdt>
                <w:r w:rsidR="00EA12BE">
                  <w:rPr>
                    <w:sz w:val="20"/>
                    <w:lang w:val="de-DE"/>
                  </w:rPr>
                  <w:t xml:space="preserve"> </w:t>
                </w:r>
              </w:sdtContent>
            </w:sdt>
            <w:r w:rsidR="00EA12BE">
              <w:rPr>
                <w:sz w:val="20"/>
              </w:rPr>
              <w:t xml:space="preserve"> PROD</w:t>
            </w:r>
          </w:p>
        </w:tc>
      </w:tr>
      <w:tr w:rsidR="00EA12BE" w:rsidRPr="00EA2AC3" w14:paraId="64FECA93" w14:textId="77777777" w:rsidTr="00193B83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2" w:type="dxa"/>
            <w:vAlign w:val="center"/>
          </w:tcPr>
          <w:p w14:paraId="092F4916" w14:textId="0B1A0AC8" w:rsidR="00EA12BE" w:rsidRPr="00B5072E" w:rsidRDefault="00EA12BE" w:rsidP="00193B83">
            <w:pPr>
              <w:pStyle w:val="ListParagraph"/>
              <w:ind w:hanging="720"/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 xml:space="preserve">Reference ticket </w:t>
            </w:r>
            <w:r w:rsidR="00945D81">
              <w:rPr>
                <w:color w:val="000000" w:themeColor="text1"/>
                <w:sz w:val="20"/>
              </w:rPr>
              <w:t>number</w:t>
            </w:r>
          </w:p>
        </w:tc>
        <w:sdt>
          <w:sdtPr>
            <w:rPr>
              <w:sz w:val="20"/>
              <w:lang w:val="de-DE"/>
            </w:rPr>
            <w:id w:val="535398101"/>
            <w:placeholder>
              <w:docPart w:val="BF9424D950784EABADDA5E952B4B9FA1"/>
            </w:placeholder>
          </w:sdtPr>
          <w:sdtContent>
            <w:tc>
              <w:tcPr>
                <w:tcW w:w="4733" w:type="dxa"/>
                <w:gridSpan w:val="3"/>
                <w:vAlign w:val="center"/>
              </w:tcPr>
              <w:p w14:paraId="76137F12" w14:textId="77777777" w:rsidR="00EA12BE" w:rsidRPr="00BA7475" w:rsidRDefault="00EA12BE" w:rsidP="00193B83">
                <w:pPr>
                  <w:pStyle w:val="ListParagraph"/>
                  <w:ind w:left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0"/>
                    <w:lang w:val="de-DE"/>
                  </w:rPr>
                </w:pPr>
                <w:r>
                  <w:t xml:space="preserve"> </w:t>
                </w:r>
                <w:r w:rsidRPr="00982F6B">
                  <w:rPr>
                    <w:sz w:val="20"/>
                    <w:lang w:val="de-DE"/>
                  </w:rPr>
                  <w:t xml:space="preserve"> </w:t>
                </w:r>
              </w:p>
            </w:tc>
          </w:sdtContent>
        </w:sdt>
      </w:tr>
    </w:tbl>
    <w:p w14:paraId="17EF01FA" w14:textId="53215909" w:rsidR="00C405D3" w:rsidRDefault="00C405D3" w:rsidP="008B094E"/>
    <w:tbl>
      <w:tblPr>
        <w:tblStyle w:val="GridTable1Light"/>
        <w:tblW w:w="0" w:type="auto"/>
        <w:tblInd w:w="137" w:type="dxa"/>
        <w:tblLook w:val="04A0" w:firstRow="1" w:lastRow="0" w:firstColumn="1" w:lastColumn="0" w:noHBand="0" w:noVBand="1"/>
      </w:tblPr>
      <w:tblGrid>
        <w:gridCol w:w="5392"/>
        <w:gridCol w:w="3936"/>
      </w:tblGrid>
      <w:tr w:rsidR="00C405D3" w:rsidRPr="00F61DA0" w14:paraId="2DFD7D3D" w14:textId="77777777" w:rsidTr="007B4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56AC6076" w14:textId="26480CC9" w:rsidR="00C405D3" w:rsidRPr="00F61DA0" w:rsidRDefault="00C405D3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F61DA0">
              <w:rPr>
                <w:bCs w:val="0"/>
                <w:sz w:val="20"/>
              </w:rPr>
              <w:t>Testcase</w:t>
            </w:r>
          </w:p>
        </w:tc>
      </w:tr>
      <w:tr w:rsidR="00C405D3" w:rsidRPr="00F61DA0" w14:paraId="3781BA08" w14:textId="77777777" w:rsidTr="007B4BC7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70BA55FD" w14:textId="4BA0308B" w:rsidR="00C405D3" w:rsidRPr="00F61DA0" w:rsidRDefault="00114EBE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>
              <w:rPr>
                <w:bCs w:val="0"/>
                <w:sz w:val="20"/>
              </w:rPr>
              <w:t>Describe shortly the test case and the</w:t>
            </w:r>
            <w:r w:rsidR="00C405D3" w:rsidRPr="00F61DA0">
              <w:rPr>
                <w:bCs w:val="0"/>
                <w:sz w:val="20"/>
              </w:rPr>
              <w:t xml:space="preserve"> expected results</w:t>
            </w:r>
            <w:r>
              <w:rPr>
                <w:bCs w:val="0"/>
                <w:sz w:val="20"/>
              </w:rPr>
              <w:t xml:space="preserve"> / purpose of the test</w:t>
            </w:r>
          </w:p>
        </w:tc>
      </w:tr>
      <w:tr w:rsidR="00C405D3" w:rsidRPr="00223002" w14:paraId="54CC2038" w14:textId="77777777" w:rsidTr="007B4BC7">
        <w:trPr>
          <w:trHeight w:val="8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4585B1BE" w14:textId="3DE0A0F6" w:rsidR="00E559FF" w:rsidRPr="00E559FF" w:rsidRDefault="00E559FF" w:rsidP="00E559FF">
            <w:pPr>
              <w:pStyle w:val="ListParagraph"/>
              <w:ind w:left="0"/>
              <w:rPr>
                <w:sz w:val="20"/>
              </w:rPr>
            </w:pPr>
          </w:p>
          <w:p w14:paraId="676D428F" w14:textId="0199B842" w:rsidR="00DD474A" w:rsidRDefault="00446A61" w:rsidP="00265686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>Maintain OCI Parameters (Link, Key &amp; Logical system) for all P2R units</w:t>
            </w:r>
          </w:p>
          <w:p w14:paraId="53942352" w14:textId="77777777" w:rsidR="00446A61" w:rsidRDefault="00446A61" w:rsidP="00265686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406CB949" w14:textId="4939A2E0" w:rsidR="00446A61" w:rsidRDefault="00446A61" w:rsidP="00265686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  <w:r>
              <w:rPr>
                <w:sz w:val="20"/>
              </w:rPr>
              <w:t xml:space="preserve">Unit Scope is </w:t>
            </w:r>
            <w:proofErr w:type="gramStart"/>
            <w:r>
              <w:rPr>
                <w:sz w:val="20"/>
              </w:rPr>
              <w:t>below :</w:t>
            </w:r>
            <w:proofErr w:type="gramEnd"/>
            <w:r>
              <w:rPr>
                <w:sz w:val="20"/>
              </w:rPr>
              <w:t xml:space="preserve"> </w:t>
            </w:r>
          </w:p>
          <w:p w14:paraId="4604B3CB" w14:textId="77777777" w:rsidR="00446A61" w:rsidRDefault="00446A61" w:rsidP="00265686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tbl>
            <w:tblPr>
              <w:tblW w:w="12160" w:type="dxa"/>
              <w:tblLook w:val="04A0" w:firstRow="1" w:lastRow="0" w:firstColumn="1" w:lastColumn="0" w:noHBand="0" w:noVBand="1"/>
            </w:tblPr>
            <w:tblGrid>
              <w:gridCol w:w="1218"/>
              <w:gridCol w:w="3578"/>
              <w:gridCol w:w="1059"/>
              <w:gridCol w:w="1508"/>
              <w:gridCol w:w="1739"/>
            </w:tblGrid>
            <w:tr w:rsidR="00446A61" w:rsidRPr="00446A61" w14:paraId="6B06BB97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00B0F0"/>
                  <w:noWrap/>
                  <w:vAlign w:val="bottom"/>
                  <w:hideMark/>
                </w:tcPr>
                <w:p w14:paraId="260D030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  <w:t>DIR / IND / DIR SRE</w:t>
                  </w: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B0F0"/>
                  <w:noWrap/>
                  <w:vAlign w:val="bottom"/>
                  <w:hideMark/>
                </w:tcPr>
                <w:p w14:paraId="5C3A17C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  <w:t>Company Name</w:t>
                  </w:r>
                </w:p>
              </w:tc>
              <w:tc>
                <w:tcPr>
                  <w:tcW w:w="1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B0F0"/>
                  <w:noWrap/>
                  <w:vAlign w:val="bottom"/>
                  <w:hideMark/>
                </w:tcPr>
                <w:p w14:paraId="3BAE3CC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  <w:t>ARE</w:t>
                  </w: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B0F0"/>
                  <w:noWrap/>
                  <w:vAlign w:val="bottom"/>
                  <w:hideMark/>
                </w:tcPr>
                <w:p w14:paraId="265D725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  <w:t>Company Code</w:t>
                  </w:r>
                </w:p>
              </w:tc>
              <w:tc>
                <w:tcPr>
                  <w:tcW w:w="23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00B0F0"/>
                  <w:noWrap/>
                  <w:vAlign w:val="bottom"/>
                  <w:hideMark/>
                </w:tcPr>
                <w:p w14:paraId="69F805E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b/>
                      <w:bCs/>
                      <w:color w:val="auto"/>
                      <w:sz w:val="22"/>
                      <w:szCs w:val="22"/>
                      <w:lang w:val="en-DE" w:eastAsia="en-DE"/>
                    </w:rPr>
                    <w:t>Purchasing Org</w:t>
                  </w:r>
                </w:p>
              </w:tc>
            </w:tr>
            <w:tr w:rsidR="00446A61" w:rsidRPr="00446A61" w14:paraId="33489F23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577FC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CE9D5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Mobility A/S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76B93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526W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AB7B8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3012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AF6F2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0003</w:t>
                  </w:r>
                </w:p>
              </w:tc>
            </w:tr>
            <w:tr w:rsidR="00446A61" w:rsidRPr="00446A61" w14:paraId="5DB32328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0DC56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59CE8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SIMEA SIBIU S.R.L. (Sibiu)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5555B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539D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C6B95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3014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C1AA6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C501</w:t>
                  </w:r>
                </w:p>
              </w:tc>
            </w:tr>
            <w:tr w:rsidR="00446A61" w:rsidRPr="00446A61" w14:paraId="1B9A32F7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C58AB6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B410D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SIMEA SIBIU S.R.L. (Sibiu)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6F5F49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539D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4B46C4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3014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AB384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C501</w:t>
                  </w:r>
                </w:p>
              </w:tc>
            </w:tr>
            <w:tr w:rsidR="00446A61" w:rsidRPr="00446A61" w14:paraId="77B5F5D0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A1F24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D8E27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Financial Services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73CF9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5026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EE77D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5026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794E1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A200</w:t>
                  </w:r>
                </w:p>
              </w:tc>
            </w:tr>
            <w:tr w:rsidR="00446A61" w:rsidRPr="00446A61" w14:paraId="69CF45C7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A4199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764E0F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Project Ventures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9D62A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5089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DD716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5089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54A87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AP00</w:t>
                  </w:r>
                </w:p>
              </w:tc>
            </w:tr>
            <w:tr w:rsidR="00446A61" w:rsidRPr="00446A61" w14:paraId="47A87F56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B4C2C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4A0295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Bank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5E2C5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524K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D8FC7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524K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5A7E3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AR00</w:t>
                  </w:r>
                </w:p>
              </w:tc>
            </w:tr>
            <w:tr w:rsidR="00446A61" w:rsidRPr="00446A61" w14:paraId="306ECEFC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29D60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0528A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Bank GmbH, London Branch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F4910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556P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6C08D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556P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9BF76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AT00</w:t>
                  </w:r>
                </w:p>
              </w:tc>
            </w:tr>
            <w:tr w:rsidR="00446A61" w:rsidRPr="00446A61" w14:paraId="11C864E0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07659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4D1867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Technology and Services Private Limited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1F20B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5663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372F3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3368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1B8BA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CT00</w:t>
                  </w:r>
                </w:p>
              </w:tc>
            </w:tr>
            <w:tr w:rsidR="00446A61" w:rsidRPr="00446A61" w14:paraId="027E375C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D2A07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63E7A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Technology and Services Private Limited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BBB2E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5663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CA7C8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3368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189E5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CT00</w:t>
                  </w:r>
                </w:p>
              </w:tc>
            </w:tr>
            <w:tr w:rsidR="00446A61" w:rsidRPr="00446A61" w14:paraId="142A4DA0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1E852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E74D5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Siemens Advanta Solutions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8ECC1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562K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392F4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562K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DD7A03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AH00</w:t>
                  </w:r>
                </w:p>
              </w:tc>
            </w:tr>
            <w:tr w:rsidR="00446A61" w:rsidRPr="00446A61" w14:paraId="2043F298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F0BF5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E8C8F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evosoft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 xml:space="preserve">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718DB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581C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562F9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581C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86CC81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AG00</w:t>
                  </w:r>
                </w:p>
              </w:tc>
            </w:tr>
            <w:tr w:rsidR="00446A61" w:rsidRPr="00446A61" w14:paraId="1E44EE1C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BE707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IND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ED1E0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Siemens AG - SRE Headquarters, München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A5F77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7998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1372E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7998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2C36F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BY00</w:t>
                  </w:r>
                </w:p>
              </w:tc>
            </w:tr>
            <w:tr w:rsidR="00446A61" w:rsidRPr="00446A61" w14:paraId="3975D22B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6F6CE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B0E33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S'Ind.park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Karlsr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. 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0A331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4001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55C47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5F6A1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CE00</w:t>
                  </w:r>
                </w:p>
              </w:tc>
            </w:tr>
            <w:tr w:rsidR="00446A61" w:rsidRPr="00446A61" w14:paraId="79C0F375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0C7EF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70485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SMOREM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93ED7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442Q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0A19D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8D3F4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CF00</w:t>
                  </w:r>
                </w:p>
              </w:tc>
            </w:tr>
            <w:tr w:rsidR="00446A61" w:rsidRPr="00446A61" w14:paraId="03369E99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8D4F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1E5B7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IPDG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A7174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452C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34EA1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3373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05526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CG00</w:t>
                  </w:r>
                </w:p>
              </w:tc>
            </w:tr>
            <w:tr w:rsidR="00446A61" w:rsidRPr="00446A61" w14:paraId="10FFDB3C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6F060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465DE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CAPTA </w:t>
                  </w:r>
                  <w:proofErr w:type="spellStart"/>
                  <w:proofErr w:type="gram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Grst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Verw</w:t>
                  </w:r>
                  <w:proofErr w:type="spellEnd"/>
                  <w:proofErr w:type="gram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8E772F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561C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57F2C8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3374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DB0FF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CK00</w:t>
                  </w:r>
                </w:p>
              </w:tc>
            </w:tr>
            <w:tr w:rsidR="00446A61" w:rsidRPr="00446A61" w14:paraId="613EF47E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8A4D3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C1D8B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3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DA440E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573K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15B600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3375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807CC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CL00</w:t>
                  </w:r>
                </w:p>
              </w:tc>
            </w:tr>
            <w:tr w:rsidR="00446A61" w:rsidRPr="00446A61" w14:paraId="5DADD047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3673B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01390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4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F662D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574K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33AB80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3376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B1FFC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CM00</w:t>
                  </w:r>
                </w:p>
              </w:tc>
            </w:tr>
            <w:tr w:rsidR="00446A61" w:rsidRPr="00446A61" w14:paraId="304B6949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1C17F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lastRenderedPageBreak/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D07FA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5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9BEEFF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575K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D094BC0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3377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ABC258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CN00</w:t>
                  </w:r>
                </w:p>
              </w:tc>
            </w:tr>
            <w:tr w:rsidR="00446A61" w:rsidRPr="00446A61" w14:paraId="7A2460C8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812DBA7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681701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6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B69ED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576K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EF9631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3378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5A7AC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CO00</w:t>
                  </w:r>
                </w:p>
              </w:tc>
            </w:tr>
            <w:tr w:rsidR="00446A61" w:rsidRPr="00446A61" w14:paraId="2E9EE3F2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A1BF9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408D5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7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7A983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577K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2D975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3379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13FB5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CP00</w:t>
                  </w:r>
                </w:p>
              </w:tc>
            </w:tr>
            <w:tr w:rsidR="00446A61" w:rsidRPr="00446A61" w14:paraId="5C1C253D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9B877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A9B8A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Verwaltungs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GmbH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1E9EC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578K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4BD777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3380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D7EF3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CQ00</w:t>
                  </w:r>
                </w:p>
              </w:tc>
            </w:tr>
            <w:tr w:rsidR="00446A61" w:rsidRPr="00446A61" w14:paraId="0445D0BF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ECD83C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4460D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Grundstücks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KG</w:t>
                  </w:r>
                  <w:r w:rsidRPr="00446A61">
                    <w:rPr>
                      <w:rFonts w:ascii="Arial" w:eastAsia="Times New Roman" w:hAnsi="Arial" w:cs="Arial"/>
                      <w:color w:val="auto"/>
                      <w:sz w:val="22"/>
                      <w:szCs w:val="22"/>
                      <w:lang w:val="en-DE" w:eastAsia="en-DE"/>
                    </w:rPr>
                    <w:t>​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3444796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579K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7B2EE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3381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C3B6B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CR00</w:t>
                  </w:r>
                </w:p>
              </w:tc>
            </w:tr>
            <w:tr w:rsidR="00446A61" w:rsidRPr="00446A61" w14:paraId="210093C1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65D45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8F630C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SCE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Objekt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GmbH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D7969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580K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2B98A9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3382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063A8B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CS00</w:t>
                  </w:r>
                </w:p>
              </w:tc>
            </w:tr>
            <w:tr w:rsidR="00446A61" w:rsidRPr="00446A61" w14:paraId="57843AF8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3121D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ED087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Berliner </w:t>
                  </w: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Vermögensverw</w:t>
                  </w:r>
                  <w:proofErr w:type="spellEnd"/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96A3CE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5035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B05AC9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3384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97D99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CH00</w:t>
                  </w:r>
                </w:p>
              </w:tc>
            </w:tr>
            <w:tr w:rsidR="00446A61" w:rsidRPr="00446A61" w14:paraId="5265559F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D71B4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3D5A5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Geisenhausener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Entw. KG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DBE96C4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523Q</w:t>
                  </w:r>
                </w:p>
              </w:tc>
              <w:tc>
                <w:tcPr>
                  <w:tcW w:w="20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3AA9FAA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3385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3BC1B05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CI00</w:t>
                  </w:r>
                </w:p>
              </w:tc>
            </w:tr>
            <w:tr w:rsidR="00446A61" w:rsidRPr="00446A61" w14:paraId="3D74196C" w14:textId="77777777" w:rsidTr="00446A61">
              <w:trPr>
                <w:trHeight w:val="313"/>
              </w:trPr>
              <w:tc>
                <w:tcPr>
                  <w:tcW w:w="16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92A78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DIR SRE</w:t>
                  </w: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32B08D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proofErr w:type="spellStart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Moorenbrunn</w:t>
                  </w:r>
                  <w:proofErr w:type="spellEnd"/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 xml:space="preserve"> Entw. KG</w:t>
                  </w:r>
                </w:p>
              </w:tc>
              <w:tc>
                <w:tcPr>
                  <w:tcW w:w="13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8ABF362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524Q</w:t>
                  </w:r>
                </w:p>
              </w:tc>
              <w:tc>
                <w:tcPr>
                  <w:tcW w:w="20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7A4A821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auto"/>
                      <w:sz w:val="22"/>
                      <w:szCs w:val="22"/>
                      <w:lang w:val="en-DE" w:eastAsia="en-DE"/>
                    </w:rPr>
                    <w:t>3386</w:t>
                  </w:r>
                </w:p>
              </w:tc>
              <w:tc>
                <w:tcPr>
                  <w:tcW w:w="23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D2D64E" w14:textId="77777777" w:rsidR="00446A61" w:rsidRPr="00446A61" w:rsidRDefault="00446A61" w:rsidP="00446A6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</w:pPr>
                  <w:r w:rsidRPr="00446A61">
                    <w:rPr>
                      <w:rFonts w:ascii="Aptos Narrow" w:eastAsia="Times New Roman" w:hAnsi="Aptos Narrow" w:cs="Times New Roman"/>
                      <w:color w:val="000000"/>
                      <w:sz w:val="22"/>
                      <w:szCs w:val="22"/>
                      <w:lang w:val="en-DE" w:eastAsia="en-DE"/>
                    </w:rPr>
                    <w:t>CJ00</w:t>
                  </w:r>
                </w:p>
              </w:tc>
            </w:tr>
          </w:tbl>
          <w:p w14:paraId="4AD9A386" w14:textId="15BAF599" w:rsidR="00446A61" w:rsidRPr="00446A61" w:rsidRDefault="00446A61" w:rsidP="00265686">
            <w:pPr>
              <w:pStyle w:val="ListParagraph"/>
              <w:ind w:left="0"/>
              <w:rPr>
                <w:sz w:val="20"/>
                <w:lang w:val="en-DE"/>
              </w:rPr>
            </w:pPr>
          </w:p>
          <w:p w14:paraId="571C9462" w14:textId="6D8BBFFA" w:rsidR="00E559FF" w:rsidRPr="00446A61" w:rsidRDefault="00E559FF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7C8E22E0" w14:textId="64748584" w:rsidR="00BC035A" w:rsidRDefault="00446A61" w:rsidP="00E559FF">
            <w:pPr>
              <w:pStyle w:val="ListParagraph"/>
              <w:ind w:left="0"/>
              <w:rPr>
                <w:sz w:val="20"/>
                <w:lang w:val="en-DE"/>
              </w:rPr>
            </w:pPr>
            <w:r>
              <w:rPr>
                <w:b w:val="0"/>
                <w:bCs w:val="0"/>
                <w:sz w:val="20"/>
                <w:lang w:val="en-DE"/>
              </w:rPr>
              <w:t xml:space="preserve">Update below parameters for all units accordingly: </w:t>
            </w:r>
          </w:p>
          <w:p w14:paraId="5CA9F074" w14:textId="77777777" w:rsidR="00446A61" w:rsidRDefault="00446A61" w:rsidP="00E559FF">
            <w:pPr>
              <w:pStyle w:val="ListParagraph"/>
              <w:ind w:left="0"/>
              <w:rPr>
                <w:sz w:val="20"/>
                <w:lang w:val="en-DE"/>
              </w:rPr>
            </w:pPr>
          </w:p>
          <w:p w14:paraId="3956B050" w14:textId="4B6E4D5D" w:rsidR="00446A61" w:rsidRPr="00446A61" w:rsidRDefault="00446A61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  <w:r w:rsidRPr="00446A61">
              <w:rPr>
                <w:b w:val="0"/>
                <w:bCs w:val="0"/>
                <w:sz w:val="20"/>
                <w:lang w:val="en-DE"/>
              </w:rPr>
              <w:drawing>
                <wp:inline distT="0" distB="0" distL="0" distR="0" wp14:anchorId="619ACD43" wp14:editId="0AC17370">
                  <wp:extent cx="6016625" cy="2289810"/>
                  <wp:effectExtent l="0" t="0" r="3175" b="0"/>
                  <wp:docPr id="1326726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7265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228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93CF82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396316D9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57049FA1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52F8620E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4D5335F7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11E57FD4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5072A94D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77B11A50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461596C3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188FD79A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2BB86ABE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28E3310F" w14:textId="2ECBD4F1" w:rsidR="00BC035A" w:rsidRPr="00446A61" w:rsidRDefault="00DD2E4B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  <w:r w:rsidRPr="00DD2E4B">
              <w:rPr>
                <w:b w:val="0"/>
                <w:bCs w:val="0"/>
                <w:sz w:val="20"/>
                <w:lang w:val="en-DE"/>
              </w:rPr>
              <w:lastRenderedPageBreak/>
              <w:drawing>
                <wp:inline distT="0" distB="0" distL="0" distR="0" wp14:anchorId="5CB4EF4A" wp14:editId="244CC1E3">
                  <wp:extent cx="6016625" cy="2442210"/>
                  <wp:effectExtent l="0" t="0" r="3175" b="0"/>
                  <wp:docPr id="1905812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81271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24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18E4C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55EF83A7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2209DAD7" w14:textId="2C6E8927" w:rsidR="00BC035A" w:rsidRPr="00446A61" w:rsidRDefault="00DD2E4B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  <w:r w:rsidRPr="00DD2E4B">
              <w:rPr>
                <w:b w:val="0"/>
                <w:bCs w:val="0"/>
                <w:sz w:val="20"/>
                <w:lang w:val="en-DE"/>
              </w:rPr>
              <w:drawing>
                <wp:inline distT="0" distB="0" distL="0" distR="0" wp14:anchorId="27905E82" wp14:editId="688663B0">
                  <wp:extent cx="6016625" cy="2541905"/>
                  <wp:effectExtent l="0" t="0" r="3175" b="0"/>
                  <wp:docPr id="231602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027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254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0C59E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08D755C8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24F8A282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34B3CE14" w14:textId="7143BAA7" w:rsidR="00BC035A" w:rsidRPr="00446A61" w:rsidRDefault="00DD2E4B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  <w:r w:rsidRPr="00DD2E4B">
              <w:rPr>
                <w:b w:val="0"/>
                <w:bCs w:val="0"/>
                <w:sz w:val="20"/>
                <w:lang w:val="en-DE"/>
              </w:rPr>
              <w:lastRenderedPageBreak/>
              <w:drawing>
                <wp:inline distT="0" distB="0" distL="0" distR="0" wp14:anchorId="4E5C94D3" wp14:editId="50C63BBE">
                  <wp:extent cx="6016625" cy="4726305"/>
                  <wp:effectExtent l="0" t="0" r="3175" b="0"/>
                  <wp:docPr id="1792541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5414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472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2A11C" w14:textId="77777777" w:rsidR="00BC035A" w:rsidRPr="00446A61" w:rsidRDefault="00BC035A" w:rsidP="00E559FF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6D274095" w14:textId="77777777" w:rsidR="00BC035A" w:rsidRPr="00446A61" w:rsidRDefault="00BC035A" w:rsidP="00E559FF">
            <w:pPr>
              <w:pStyle w:val="ListParagraph"/>
              <w:ind w:left="0"/>
              <w:rPr>
                <w:sz w:val="20"/>
                <w:lang w:val="en-DE"/>
              </w:rPr>
            </w:pPr>
          </w:p>
          <w:p w14:paraId="2C019928" w14:textId="0C968E34" w:rsidR="00DD474A" w:rsidRPr="00446A61" w:rsidRDefault="00DD474A" w:rsidP="00265686">
            <w:pPr>
              <w:pStyle w:val="ListParagraph"/>
              <w:ind w:left="0"/>
              <w:rPr>
                <w:sz w:val="20"/>
                <w:lang w:val="en-DE"/>
              </w:rPr>
            </w:pPr>
          </w:p>
          <w:p w14:paraId="34557F7B" w14:textId="77777777" w:rsidR="00756617" w:rsidRPr="00446A61" w:rsidRDefault="00756617" w:rsidP="00265686">
            <w:pPr>
              <w:pStyle w:val="ListParagraph"/>
              <w:ind w:left="0"/>
              <w:rPr>
                <w:b w:val="0"/>
                <w:bCs w:val="0"/>
                <w:sz w:val="20"/>
                <w:lang w:val="en-DE"/>
              </w:rPr>
            </w:pPr>
          </w:p>
          <w:p w14:paraId="02048A3A" w14:textId="77777777" w:rsidR="00B55880" w:rsidRPr="00446A61" w:rsidRDefault="00B55880" w:rsidP="00265686">
            <w:pPr>
              <w:pStyle w:val="ListParagraph"/>
              <w:ind w:left="0"/>
              <w:rPr>
                <w:sz w:val="20"/>
                <w:lang w:val="en-DE"/>
              </w:rPr>
            </w:pPr>
          </w:p>
          <w:p w14:paraId="6196F8BC" w14:textId="7A82C4F6" w:rsidR="005B62C4" w:rsidRPr="005B62C4" w:rsidRDefault="00DD2E4B" w:rsidP="005B62C4">
            <w:pPr>
              <w:pStyle w:val="ListParagraph"/>
              <w:ind w:left="0"/>
              <w:rPr>
                <w:sz w:val="20"/>
              </w:rPr>
            </w:pPr>
            <w:r w:rsidRPr="00DD2E4B">
              <w:rPr>
                <w:sz w:val="20"/>
              </w:rPr>
              <w:drawing>
                <wp:inline distT="0" distB="0" distL="0" distR="0" wp14:anchorId="05CAFB9F" wp14:editId="5723A5C1">
                  <wp:extent cx="6016625" cy="2432050"/>
                  <wp:effectExtent l="0" t="0" r="3175" b="6350"/>
                  <wp:docPr id="1325746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74620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6625" cy="243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02991" w14:textId="44D088BB" w:rsidR="00043162" w:rsidRDefault="00043162" w:rsidP="00043162">
            <w:pPr>
              <w:pStyle w:val="ListParagraph"/>
              <w:ind w:left="0"/>
              <w:rPr>
                <w:sz w:val="20"/>
              </w:rPr>
            </w:pPr>
          </w:p>
          <w:p w14:paraId="1293979B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02C26D2F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6A181192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64F62E0E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01F4F94E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3C260969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3A319054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720CD669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64FB02BD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31EE5757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5B5E9212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3FAA29D6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588EFD4D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6F098ABF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55FC5DFC" w14:textId="77777777" w:rsidR="004D57BC" w:rsidRDefault="004D57BC" w:rsidP="00043162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6D074DD7" w14:textId="77777777" w:rsidR="00BC035A" w:rsidRDefault="00BC035A" w:rsidP="00043162">
            <w:pPr>
              <w:pStyle w:val="ListParagraph"/>
              <w:ind w:left="0"/>
              <w:rPr>
                <w:sz w:val="20"/>
              </w:rPr>
            </w:pPr>
          </w:p>
          <w:p w14:paraId="39833424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7860B80C" w14:textId="77777777" w:rsidR="004D57BC" w:rsidRDefault="004D57BC" w:rsidP="00043162">
            <w:pPr>
              <w:pStyle w:val="ListParagraph"/>
              <w:ind w:left="0"/>
              <w:rPr>
                <w:sz w:val="20"/>
              </w:rPr>
            </w:pPr>
          </w:p>
          <w:p w14:paraId="54C4035F" w14:textId="77777777" w:rsidR="004D57BC" w:rsidRDefault="004D57BC" w:rsidP="00043162">
            <w:pPr>
              <w:pStyle w:val="ListParagraph"/>
              <w:ind w:left="0"/>
              <w:rPr>
                <w:b w:val="0"/>
                <w:bCs w:val="0"/>
                <w:sz w:val="20"/>
              </w:rPr>
            </w:pPr>
          </w:p>
          <w:p w14:paraId="239CAE9D" w14:textId="2550C605" w:rsidR="00C172BD" w:rsidRPr="00265686" w:rsidRDefault="00C172BD" w:rsidP="00C172BD">
            <w:pPr>
              <w:pStyle w:val="ListParagraph"/>
              <w:ind w:left="0"/>
              <w:rPr>
                <w:sz w:val="20"/>
              </w:rPr>
            </w:pPr>
          </w:p>
          <w:p w14:paraId="2E7DCC9C" w14:textId="77777777" w:rsidR="00C405D3" w:rsidRDefault="00C405D3" w:rsidP="00193B83">
            <w:pPr>
              <w:pStyle w:val="ListParagraph"/>
              <w:ind w:left="0"/>
              <w:rPr>
                <w:sz w:val="20"/>
              </w:rPr>
            </w:pPr>
          </w:p>
          <w:p w14:paraId="1B0DE0EB" w14:textId="26C96C62" w:rsidR="00A13916" w:rsidRPr="00A13916" w:rsidRDefault="00A13916" w:rsidP="00A13916">
            <w:pPr>
              <w:pStyle w:val="ListParagraph"/>
              <w:ind w:left="0"/>
              <w:rPr>
                <w:sz w:val="20"/>
              </w:rPr>
            </w:pPr>
          </w:p>
          <w:p w14:paraId="67D80427" w14:textId="77777777" w:rsidR="00DD7121" w:rsidRPr="00223002" w:rsidRDefault="00DD7121" w:rsidP="00193B83">
            <w:pPr>
              <w:pStyle w:val="ListParagraph"/>
              <w:ind w:left="0"/>
              <w:rPr>
                <w:sz w:val="20"/>
              </w:rPr>
            </w:pPr>
          </w:p>
          <w:p w14:paraId="73E9DB96" w14:textId="0DC3389B" w:rsidR="00223002" w:rsidRPr="00223002" w:rsidRDefault="00223002" w:rsidP="00223002">
            <w:pPr>
              <w:pStyle w:val="ListParagraph"/>
              <w:ind w:left="0"/>
              <w:rPr>
                <w:sz w:val="20"/>
              </w:rPr>
            </w:pPr>
          </w:p>
          <w:p w14:paraId="4F0961E2" w14:textId="77777777" w:rsidR="00223002" w:rsidRPr="00223002" w:rsidRDefault="00223002" w:rsidP="00193B83">
            <w:pPr>
              <w:pStyle w:val="ListParagraph"/>
              <w:ind w:left="0"/>
              <w:rPr>
                <w:sz w:val="20"/>
              </w:rPr>
            </w:pPr>
          </w:p>
          <w:p w14:paraId="0228081E" w14:textId="77777777" w:rsidR="00223002" w:rsidRPr="00223002" w:rsidRDefault="00223002" w:rsidP="00193B83">
            <w:pPr>
              <w:pStyle w:val="ListParagraph"/>
              <w:ind w:left="0"/>
              <w:rPr>
                <w:sz w:val="20"/>
              </w:rPr>
            </w:pPr>
          </w:p>
        </w:tc>
      </w:tr>
      <w:tr w:rsidR="00C405D3" w:rsidRPr="00F61DA0" w14:paraId="11E4DF70" w14:textId="77777777" w:rsidTr="007B4BC7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28" w:type="dxa"/>
            <w:gridSpan w:val="2"/>
            <w:vAlign w:val="center"/>
          </w:tcPr>
          <w:p w14:paraId="392D1755" w14:textId="12CF8756" w:rsidR="00C405D3" w:rsidRPr="00500F3A" w:rsidRDefault="00C405D3" w:rsidP="00193B83">
            <w:pPr>
              <w:pStyle w:val="ListParagraph"/>
              <w:ind w:left="0"/>
              <w:jc w:val="center"/>
              <w:rPr>
                <w:bCs w:val="0"/>
                <w:sz w:val="20"/>
              </w:rPr>
            </w:pPr>
            <w:r w:rsidRPr="00500F3A">
              <w:rPr>
                <w:bCs w:val="0"/>
                <w:sz w:val="20"/>
              </w:rPr>
              <w:lastRenderedPageBreak/>
              <w:t xml:space="preserve">Screenshots of test, error messages, </w:t>
            </w:r>
            <w:r w:rsidR="00512F17" w:rsidRPr="00500F3A">
              <w:rPr>
                <w:bCs w:val="0"/>
                <w:sz w:val="20"/>
              </w:rPr>
              <w:t>comments</w:t>
            </w:r>
            <w:r w:rsidR="00500F3A">
              <w:rPr>
                <w:bCs w:val="0"/>
                <w:sz w:val="20"/>
              </w:rPr>
              <w:t>, test result &amp; output</w:t>
            </w:r>
          </w:p>
        </w:tc>
      </w:tr>
      <w:tr w:rsidR="00C405D3" w:rsidRPr="00084BDE" w14:paraId="5A876BDB" w14:textId="77777777" w:rsidTr="00265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8" w:type="dxa"/>
          </w:tcPr>
          <w:p w14:paraId="6C2A921D" w14:textId="77777777" w:rsidR="00C405D3" w:rsidRPr="00C762BA" w:rsidRDefault="00C405D3" w:rsidP="00193B83">
            <w:pPr>
              <w:pStyle w:val="ListParagraph"/>
              <w:ind w:left="0"/>
              <w:rPr>
                <w:b w:val="0"/>
                <w:color w:val="86BB40" w:themeColor="accent2"/>
                <w:sz w:val="20"/>
              </w:rPr>
            </w:pPr>
            <w:proofErr w:type="gramStart"/>
            <w:r w:rsidRPr="00C762BA">
              <w:rPr>
                <w:bCs w:val="0"/>
                <w:color w:val="86BB40" w:themeColor="accent2"/>
                <w:sz w:val="20"/>
              </w:rPr>
              <w:t>Test</w:t>
            </w:r>
            <w:proofErr w:type="gramEnd"/>
            <w:r w:rsidRPr="00C762BA">
              <w:rPr>
                <w:bCs w:val="0"/>
                <w:color w:val="86BB40" w:themeColor="accent2"/>
                <w:sz w:val="20"/>
              </w:rPr>
              <w:t xml:space="preserve"> was successful</w:t>
            </w:r>
          </w:p>
          <w:p w14:paraId="38346031" w14:textId="77777777" w:rsidR="00C405D3" w:rsidRPr="00084BDE" w:rsidRDefault="00C405D3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C762BA">
              <w:rPr>
                <w:b w:val="0"/>
                <w:color w:val="86BB40" w:themeColor="accent2"/>
                <w:sz w:val="20"/>
              </w:rPr>
              <w:t>Please attach a screenshot of the result and of any documents output.</w:t>
            </w:r>
          </w:p>
        </w:tc>
        <w:sdt>
          <w:sdtPr>
            <w:rPr>
              <w:b/>
              <w:sz w:val="20"/>
            </w:rPr>
            <w:id w:val="43602825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0" w:type="dxa"/>
                <w:vAlign w:val="center"/>
              </w:tcPr>
              <w:p w14:paraId="4C5B02CE" w14:textId="77DA2534" w:rsidR="00C405D3" w:rsidRPr="00084BDE" w:rsidRDefault="0000226D" w:rsidP="00193B83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sz w:val="20"/>
                  </w:rPr>
                  <w:t>☒</w:t>
                </w:r>
              </w:p>
            </w:tc>
          </w:sdtContent>
        </w:sdt>
      </w:tr>
      <w:tr w:rsidR="00C405D3" w:rsidRPr="00084BDE" w14:paraId="473462AE" w14:textId="77777777" w:rsidTr="002656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8" w:type="dxa"/>
          </w:tcPr>
          <w:p w14:paraId="1841944A" w14:textId="77777777" w:rsidR="00C405D3" w:rsidRPr="00062731" w:rsidRDefault="00C405D3" w:rsidP="00193B83">
            <w:pPr>
              <w:pStyle w:val="ListParagraph"/>
              <w:ind w:left="0"/>
              <w:rPr>
                <w:b w:val="0"/>
                <w:color w:val="F3533F" w:themeColor="accent6"/>
                <w:sz w:val="20"/>
              </w:rPr>
            </w:pPr>
            <w:proofErr w:type="gramStart"/>
            <w:r w:rsidRPr="00062731">
              <w:rPr>
                <w:bCs w:val="0"/>
                <w:color w:val="F3533F" w:themeColor="accent6"/>
                <w:sz w:val="20"/>
              </w:rPr>
              <w:t>Test</w:t>
            </w:r>
            <w:proofErr w:type="gramEnd"/>
            <w:r w:rsidRPr="00062731">
              <w:rPr>
                <w:bCs w:val="0"/>
                <w:color w:val="F3533F" w:themeColor="accent6"/>
                <w:sz w:val="20"/>
              </w:rPr>
              <w:t xml:space="preserve"> was not successful</w:t>
            </w:r>
          </w:p>
          <w:p w14:paraId="26E2ABA8" w14:textId="77777777" w:rsidR="00C405D3" w:rsidRPr="00062731" w:rsidRDefault="00C405D3" w:rsidP="00193B83">
            <w:pPr>
              <w:pStyle w:val="ListParagraph"/>
              <w:ind w:left="0"/>
              <w:rPr>
                <w:bCs w:val="0"/>
                <w:color w:val="F3533F" w:themeColor="accent6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>Please attach a screenshot of the result and any error messages.</w:t>
            </w:r>
          </w:p>
          <w:p w14:paraId="60E01E87" w14:textId="6F8816BE" w:rsidR="00C405D3" w:rsidRPr="00084BDE" w:rsidRDefault="00C405D3" w:rsidP="00193B83">
            <w:pPr>
              <w:pStyle w:val="ListParagraph"/>
              <w:ind w:left="0"/>
              <w:rPr>
                <w:b w:val="0"/>
                <w:sz w:val="20"/>
              </w:rPr>
            </w:pPr>
            <w:r w:rsidRPr="00062731">
              <w:rPr>
                <w:b w:val="0"/>
                <w:color w:val="F3533F" w:themeColor="accent6"/>
                <w:sz w:val="20"/>
              </w:rPr>
              <w:t xml:space="preserve">Consider a new test. Test </w:t>
            </w:r>
            <w:proofErr w:type="gramStart"/>
            <w:r w:rsidRPr="00062731">
              <w:rPr>
                <w:b w:val="0"/>
                <w:color w:val="F3533F" w:themeColor="accent6"/>
                <w:sz w:val="20"/>
              </w:rPr>
              <w:t>document</w:t>
            </w:r>
            <w:proofErr w:type="gramEnd"/>
            <w:r w:rsidRPr="00062731">
              <w:rPr>
                <w:b w:val="0"/>
                <w:color w:val="F3533F" w:themeColor="accent6"/>
                <w:sz w:val="20"/>
              </w:rPr>
              <w:t xml:space="preserve"> should be</w:t>
            </w:r>
            <w:r w:rsidR="007F17CF" w:rsidRPr="00062731">
              <w:rPr>
                <w:b w:val="0"/>
                <w:color w:val="F3533F" w:themeColor="accent6"/>
                <w:sz w:val="20"/>
              </w:rPr>
              <w:t xml:space="preserve"> enhanced by a</w:t>
            </w:r>
            <w:r w:rsidR="008567C8" w:rsidRPr="00062731">
              <w:rPr>
                <w:b w:val="0"/>
                <w:color w:val="F3533F" w:themeColor="accent6"/>
                <w:sz w:val="20"/>
              </w:rPr>
              <w:t>nother test case.</w:t>
            </w:r>
          </w:p>
        </w:tc>
        <w:sdt>
          <w:sdtPr>
            <w:rPr>
              <w:b/>
              <w:sz w:val="20"/>
            </w:rPr>
            <w:id w:val="372196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0" w:type="dxa"/>
                <w:vAlign w:val="center"/>
              </w:tcPr>
              <w:p w14:paraId="10FFFA5C" w14:textId="77777777" w:rsidR="00C405D3" w:rsidRPr="00084BDE" w:rsidRDefault="00447B72" w:rsidP="00193B83">
                <w:pPr>
                  <w:pStyle w:val="ListParagraph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sz w:val="20"/>
                  </w:rPr>
                </w:pPr>
                <w:r>
                  <w:rPr>
                    <w:rFonts w:ascii="MS Gothic" w:eastAsia="MS Gothic" w:hAnsi="MS Gothic" w:hint="eastAsia"/>
                    <w:b/>
                    <w:sz w:val="20"/>
                  </w:rPr>
                  <w:t>☐</w:t>
                </w:r>
              </w:p>
            </w:tc>
          </w:sdtContent>
        </w:sdt>
      </w:tr>
    </w:tbl>
    <w:p w14:paraId="41618EB4" w14:textId="77777777" w:rsidR="00C405D3" w:rsidRDefault="00C405D3" w:rsidP="008B094E"/>
    <w:sectPr w:rsidR="00C405D3" w:rsidSect="00A84E87">
      <w:footerReference w:type="default" r:id="rId16"/>
      <w:headerReference w:type="first" r:id="rId17"/>
      <w:footerReference w:type="first" r:id="rId18"/>
      <w:pgSz w:w="11907" w:h="16839" w:code="9"/>
      <w:pgMar w:top="2552" w:right="1440" w:bottom="1440" w:left="992" w:header="0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DE83" w14:textId="77777777" w:rsidR="00331D03" w:rsidRDefault="00331D03">
      <w:pPr>
        <w:spacing w:after="0" w:line="240" w:lineRule="auto"/>
      </w:pPr>
      <w:r>
        <w:separator/>
      </w:r>
    </w:p>
  </w:endnote>
  <w:endnote w:type="continuationSeparator" w:id="0">
    <w:p w14:paraId="1BCE0322" w14:textId="77777777" w:rsidR="00331D03" w:rsidRDefault="00331D03">
      <w:pPr>
        <w:spacing w:after="0" w:line="240" w:lineRule="auto"/>
      </w:pPr>
      <w:r>
        <w:continuationSeparator/>
      </w:r>
    </w:p>
  </w:endnote>
  <w:endnote w:type="continuationNotice" w:id="1">
    <w:p w14:paraId="4317FE82" w14:textId="77777777" w:rsidR="00331D03" w:rsidRDefault="00331D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altName w:val="Yu Gothic"/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6310" w14:textId="7D42C1F4" w:rsidR="002A6CC7" w:rsidRPr="002A6CC7" w:rsidRDefault="007D7AF5" w:rsidP="00B4614D">
    <w:pPr>
      <w:pStyle w:val="Formatvorlage1"/>
      <w:framePr w:w="0" w:hRule="auto" w:wrap="auto" w:vAnchor="margin" w:hAnchor="text" w:xAlign="left" w:yAlign="inline"/>
      <w:tabs>
        <w:tab w:val="left" w:pos="7200"/>
        <w:tab w:val="right" w:pos="9639"/>
      </w:tabs>
      <w:rPr>
        <w:rFonts w:eastAsia="Siemens Sans Global"/>
        <w:noProof/>
      </w:rPr>
    </w:pPr>
    <w:r>
      <w:rPr>
        <w:rFonts w:eastAsia="Siemens Sans Global"/>
        <w:noProof/>
      </w:rPr>
      <w:fldChar w:fldCharType="begin"/>
    </w:r>
    <w:r>
      <w:rPr>
        <w:rFonts w:eastAsia="Siemens Sans Global"/>
        <w:noProof/>
      </w:rPr>
      <w:instrText xml:space="preserve"> FILENAME   \* MERGEFORMAT </w:instrText>
    </w:r>
    <w:r>
      <w:rPr>
        <w:rFonts w:eastAsia="Siemens Sans Global"/>
        <w:noProof/>
      </w:rPr>
      <w:fldChar w:fldCharType="separate"/>
    </w:r>
    <w:r w:rsidR="004A607A" w:rsidRPr="004A607A">
      <w:rPr>
        <w:rFonts w:eastAsia="Siemens Sans Global"/>
        <w:noProof/>
      </w:rPr>
      <w:t>CUT-27101 - Maintain OCI punchout parameters</w:t>
    </w:r>
    <w:r>
      <w:rPr>
        <w:rFonts w:eastAsia="Siemens Sans Global"/>
        <w:noProof/>
      </w:rPr>
      <w:fldChar w:fldCharType="end"/>
    </w:r>
    <w:r w:rsidR="00CC5F34">
      <w:rPr>
        <w:rFonts w:eastAsia="Siemens Sans Global"/>
        <w:noProof/>
      </w:rPr>
      <w:tab/>
    </w:r>
    <w:r w:rsidR="00B4614D">
      <w:tab/>
    </w:r>
    <w:r w:rsidR="002A6CC7">
      <w:fldChar w:fldCharType="begin"/>
    </w:r>
    <w:r w:rsidR="002A6CC7">
      <w:instrText xml:space="preserve"> PAGE   \* MERGEFORMAT </w:instrText>
    </w:r>
    <w:r w:rsidR="002A6CC7">
      <w:fldChar w:fldCharType="separate"/>
    </w:r>
    <w:r w:rsidR="002A6CC7">
      <w:t>10</w:t>
    </w:r>
    <w:r w:rsidR="002A6CC7">
      <w:rPr>
        <w:noProof/>
      </w:rPr>
      <w:fldChar w:fldCharType="end"/>
    </w:r>
    <w:r w:rsidR="002A6CC7">
      <w:t xml:space="preserve"> of </w:t>
    </w:r>
    <w:r w:rsidR="002A6CC7">
      <w:rPr>
        <w:noProof/>
      </w:rPr>
      <w:fldChar w:fldCharType="begin"/>
    </w:r>
    <w:r w:rsidR="002A6CC7">
      <w:rPr>
        <w:noProof/>
      </w:rPr>
      <w:instrText xml:space="preserve"> NUMPAGES   \* MERGEFORMAT </w:instrText>
    </w:r>
    <w:r w:rsidR="002A6CC7">
      <w:rPr>
        <w:noProof/>
      </w:rPr>
      <w:fldChar w:fldCharType="separate"/>
    </w:r>
    <w:r w:rsidR="002A6CC7">
      <w:rPr>
        <w:noProof/>
      </w:rPr>
      <w:t>10</w:t>
    </w:r>
    <w:r w:rsidR="002A6CC7">
      <w:rPr>
        <w:noProof/>
      </w:rPr>
      <w:fldChar w:fldCharType="end"/>
    </w:r>
  </w:p>
  <w:p w14:paraId="1665B62A" w14:textId="66E0418A" w:rsidR="00E01FA8" w:rsidRDefault="00195939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60532C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60532C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7374E8">
      <w:rPr>
        <w:rFonts w:eastAsia="Siemens Sans Global"/>
        <w:b/>
        <w:color w:val="2C283A" w:themeColor="text2"/>
        <w:sz w:val="18"/>
        <w:szCs w:val="18"/>
      </w:rPr>
      <w:t>2</w:t>
    </w:r>
  </w:p>
  <w:p w14:paraId="6FF3B990" w14:textId="77777777" w:rsidR="004A607A" w:rsidRPr="00E01FA8" w:rsidRDefault="004A607A" w:rsidP="00FC3C70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12935" w14:textId="77777777" w:rsidR="004A607A" w:rsidRDefault="004A607A" w:rsidP="00D5483B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rFonts w:eastAsia="Siemens Sans Global"/>
        <w:noProof/>
      </w:rPr>
    </w:pPr>
    <w:r w:rsidRPr="004A607A">
      <w:rPr>
        <w:rFonts w:eastAsia="Siemens Sans Global"/>
        <w:noProof/>
      </w:rPr>
      <w:t>CUT-27101 - Maintain OCI punchout parameters</w:t>
    </w:r>
  </w:p>
  <w:p w14:paraId="1CF8F887" w14:textId="29322EFB" w:rsidR="00341916" w:rsidRPr="00341916" w:rsidRDefault="009E7448" w:rsidP="00D5483B">
    <w:pPr>
      <w:pStyle w:val="Formatvorlage1"/>
      <w:framePr w:w="0" w:hRule="auto" w:wrap="auto" w:vAnchor="margin" w:hAnchor="text" w:xAlign="left" w:yAlign="inline"/>
      <w:tabs>
        <w:tab w:val="left" w:pos="4536"/>
        <w:tab w:val="right" w:pos="9639"/>
      </w:tabs>
      <w:rPr>
        <w:noProof/>
      </w:rPr>
    </w:pPr>
    <w:r>
      <w:rPr>
        <w:rFonts w:eastAsia="Siemens Sans Global"/>
        <w:noProof/>
      </w:rP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  <w:p w14:paraId="56954AC8" w14:textId="7CCB284D" w:rsidR="00341916" w:rsidRPr="00872486" w:rsidRDefault="00BB3FE9" w:rsidP="00341916">
    <w:pPr>
      <w:pStyle w:val="Text1UC"/>
      <w:spacing w:after="120"/>
      <w:rPr>
        <w:rFonts w:eastAsia="Siemens Sans Global"/>
        <w:b/>
        <w:color w:val="2C283A" w:themeColor="text2"/>
        <w:sz w:val="18"/>
        <w:szCs w:val="18"/>
      </w:rPr>
    </w:pPr>
    <w:proofErr w:type="spellStart"/>
    <w:r>
      <w:rPr>
        <w:rFonts w:eastAsia="Siemens Sans Global"/>
        <w:b/>
        <w:color w:val="2C283A" w:themeColor="text2"/>
        <w:sz w:val="18"/>
        <w:szCs w:val="18"/>
      </w:rPr>
      <w:t>Restricted@</w:t>
    </w:r>
    <w:r w:rsidR="009E7448">
      <w:rPr>
        <w:rFonts w:eastAsia="Siemens Sans Global"/>
        <w:b/>
        <w:color w:val="2C283A" w:themeColor="text2"/>
        <w:sz w:val="18"/>
        <w:szCs w:val="18"/>
      </w:rPr>
      <w:t>Siemens</w:t>
    </w:r>
    <w:proofErr w:type="spellEnd"/>
    <w:r w:rsidR="009E7448">
      <w:rPr>
        <w:rFonts w:eastAsia="Siemens Sans Global"/>
        <w:b/>
        <w:color w:val="2C283A" w:themeColor="text2"/>
        <w:sz w:val="18"/>
        <w:szCs w:val="18"/>
      </w:rPr>
      <w:t xml:space="preserve"> AG 20</w:t>
    </w:r>
    <w:r>
      <w:rPr>
        <w:rFonts w:eastAsia="Siemens Sans Global"/>
        <w:b/>
        <w:color w:val="2C283A" w:themeColor="text2"/>
        <w:sz w:val="18"/>
        <w:szCs w:val="18"/>
      </w:rPr>
      <w:t>2</w:t>
    </w:r>
    <w:r w:rsidR="007374E8">
      <w:rPr>
        <w:rFonts w:eastAsia="Siemens Sans Global"/>
        <w:b/>
        <w:color w:val="2C283A" w:themeColor="text2"/>
        <w:sz w:val="18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5635" w14:textId="77777777" w:rsidR="00331D03" w:rsidRDefault="00331D03">
      <w:pPr>
        <w:spacing w:after="0" w:line="240" w:lineRule="auto"/>
      </w:pPr>
      <w:r>
        <w:separator/>
      </w:r>
    </w:p>
  </w:footnote>
  <w:footnote w:type="continuationSeparator" w:id="0">
    <w:p w14:paraId="377269D9" w14:textId="77777777" w:rsidR="00331D03" w:rsidRDefault="00331D03">
      <w:pPr>
        <w:spacing w:after="0" w:line="240" w:lineRule="auto"/>
      </w:pPr>
      <w:r>
        <w:continuationSeparator/>
      </w:r>
    </w:p>
  </w:footnote>
  <w:footnote w:type="continuationNotice" w:id="1">
    <w:p w14:paraId="0B4E8D6C" w14:textId="77777777" w:rsidR="00331D03" w:rsidRDefault="00331D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71B88" w14:textId="6B7BA8B3" w:rsidR="00CC5F34" w:rsidRDefault="003E38EF" w:rsidP="00837913">
    <w:pPr>
      <w:pStyle w:val="Header"/>
      <w:ind w:left="-992"/>
    </w:pPr>
    <w:r w:rsidRPr="003E38EF">
      <w:rPr>
        <w:noProof/>
      </w:rPr>
      <w:drawing>
        <wp:anchor distT="0" distB="0" distL="114300" distR="114300" simplePos="0" relativeHeight="251658241" behindDoc="0" locked="0" layoutInCell="1" allowOverlap="1" wp14:anchorId="0154AECF" wp14:editId="6A4988DC">
          <wp:simplePos x="0" y="0"/>
          <wp:positionH relativeFrom="rightMargin">
            <wp:posOffset>-221994</wp:posOffset>
          </wp:positionH>
          <wp:positionV relativeFrom="paragraph">
            <wp:posOffset>201881</wp:posOffset>
          </wp:positionV>
          <wp:extent cx="882701" cy="882701"/>
          <wp:effectExtent l="0" t="0" r="0" b="0"/>
          <wp:wrapNone/>
          <wp:docPr id="9" name="Grafik 9">
            <a:extLst xmlns:a="http://schemas.openxmlformats.org/drawingml/2006/main">
              <a:ext uri="{FF2B5EF4-FFF2-40B4-BE49-F238E27FC236}">
                <a16:creationId xmlns:a16="http://schemas.microsoft.com/office/drawing/2014/main" id="{CF8E12BE-5009-AA46-AB61-BD27337D3D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8">
                    <a:extLst>
                      <a:ext uri="{FF2B5EF4-FFF2-40B4-BE49-F238E27FC236}">
                        <a16:creationId xmlns:a16="http://schemas.microsoft.com/office/drawing/2014/main" id="{CF8E12BE-5009-AA46-AB61-BD27337D3D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2701" cy="8827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791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6954673" wp14:editId="4DC8A276">
              <wp:simplePos x="0" y="0"/>
              <wp:positionH relativeFrom="margin">
                <wp:align>left</wp:align>
              </wp:positionH>
              <wp:positionV relativeFrom="page">
                <wp:posOffset>928421</wp:posOffset>
              </wp:positionV>
              <wp:extent cx="4457700" cy="1033145"/>
              <wp:effectExtent l="0" t="0" r="0" b="0"/>
              <wp:wrapNone/>
              <wp:docPr id="14" name="Textfeld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57700" cy="1033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57AE0B" w14:textId="139E2105" w:rsidR="00A345E4" w:rsidRPr="00C26E36" w:rsidRDefault="004A607A">
                          <w:pPr>
                            <w:rPr>
                              <w:b/>
                              <w:color w:val="FFFFFF" w:themeColor="background1"/>
                              <w:sz w:val="44"/>
                            </w:rPr>
                          </w:pPr>
                          <w:r w:rsidRPr="004A607A">
                            <w:rPr>
                              <w:b/>
                              <w:color w:val="FFFFFF" w:themeColor="background1"/>
                              <w:sz w:val="44"/>
                            </w:rPr>
                            <w:t>CUT-27101 - Maintain OCI punchout parameters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954673" id="_x0000_t202" coordsize="21600,21600" o:spt="202" path="m,l,21600r21600,l21600,xe">
              <v:stroke joinstyle="miter"/>
              <v:path gradientshapeok="t" o:connecttype="rect"/>
            </v:shapetype>
            <v:shape id="Textfeld 14" o:spid="_x0000_s1026" type="#_x0000_t202" style="position:absolute;left:0;text-align:left;margin-left:0;margin-top:73.1pt;width:351pt;height:81.3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" filled="f" stroked="f" strokeweight=".5pt">
              <v:textbox>
                <w:txbxContent>
                  <w:p w14:paraId="4F57AE0B" w14:textId="139E2105" w:rsidR="00A345E4" w:rsidRPr="00C26E36" w:rsidRDefault="004A607A">
                    <w:pPr>
                      <w:rPr>
                        <w:b/>
                        <w:color w:val="FFFFFF" w:themeColor="background1"/>
                        <w:sz w:val="44"/>
                      </w:rPr>
                    </w:pPr>
                    <w:r w:rsidRPr="004A607A">
                      <w:rPr>
                        <w:b/>
                        <w:color w:val="FFFFFF" w:themeColor="background1"/>
                        <w:sz w:val="44"/>
                      </w:rPr>
                      <w:t>CUT-27101 - Maintain OCI punchout parameters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C228D5">
      <w:rPr>
        <w:noProof/>
      </w:rPr>
      <w:drawing>
        <wp:inline distT="0" distB="0" distL="0" distR="0" wp14:anchorId="54CE5775" wp14:editId="752ED0EC">
          <wp:extent cx="8037925" cy="2609474"/>
          <wp:effectExtent l="0" t="0" r="1270" b="635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143" b="21143"/>
                  <a:stretch>
                    <a:fillRect/>
                  </a:stretch>
                </pic:blipFill>
                <pic:spPr bwMode="auto">
                  <a:xfrm>
                    <a:off x="0" y="0"/>
                    <a:ext cx="8037925" cy="26094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771E3"/>
    <w:multiLevelType w:val="hybridMultilevel"/>
    <w:tmpl w:val="1BF603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654DC"/>
    <w:multiLevelType w:val="hybridMultilevel"/>
    <w:tmpl w:val="810E54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BB9"/>
    <w:multiLevelType w:val="hybridMultilevel"/>
    <w:tmpl w:val="F97CD4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C67C9"/>
    <w:multiLevelType w:val="hybridMultilevel"/>
    <w:tmpl w:val="09347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C3CC8"/>
    <w:multiLevelType w:val="hybridMultilevel"/>
    <w:tmpl w:val="E558E4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07C3E"/>
    <w:multiLevelType w:val="multilevel"/>
    <w:tmpl w:val="1E8C33FC"/>
    <w:lvl w:ilvl="0">
      <w:start w:val="1"/>
      <w:numFmt w:val="decimal"/>
      <w:pStyle w:val="Styleheading1"/>
      <w:lvlText w:val="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2C283A" w:themeColor="text2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Style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yle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Style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Style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Styleheadlin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394259AA"/>
    <w:multiLevelType w:val="hybridMultilevel"/>
    <w:tmpl w:val="53CE636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A70E63"/>
    <w:multiLevelType w:val="singleLevel"/>
    <w:tmpl w:val="720462E8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10" w15:restartNumberingAfterBreak="0">
    <w:nsid w:val="5196253B"/>
    <w:multiLevelType w:val="hybridMultilevel"/>
    <w:tmpl w:val="E2F44228"/>
    <w:lvl w:ilvl="0" w:tplc="04070013">
      <w:start w:val="1"/>
      <w:numFmt w:val="upperRoman"/>
      <w:lvlText w:val="%1."/>
      <w:lvlJc w:val="righ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442F1D"/>
    <w:multiLevelType w:val="hybridMultilevel"/>
    <w:tmpl w:val="8BC8E1B4"/>
    <w:lvl w:ilvl="0" w:tplc="BF524D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F644A"/>
    <w:multiLevelType w:val="hybridMultilevel"/>
    <w:tmpl w:val="E70EB15A"/>
    <w:lvl w:ilvl="0" w:tplc="AF18D92C">
      <w:start w:val="5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918429">
    <w:abstractNumId w:val="0"/>
  </w:num>
  <w:num w:numId="2" w16cid:durableId="1637103686">
    <w:abstractNumId w:val="13"/>
  </w:num>
  <w:num w:numId="3" w16cid:durableId="662928549">
    <w:abstractNumId w:val="13"/>
    <w:lvlOverride w:ilvl="0">
      <w:startOverride w:val="1"/>
    </w:lvlOverride>
  </w:num>
  <w:num w:numId="4" w16cid:durableId="1231649967">
    <w:abstractNumId w:val="2"/>
  </w:num>
  <w:num w:numId="5" w16cid:durableId="1252159218">
    <w:abstractNumId w:val="9"/>
  </w:num>
  <w:num w:numId="6" w16cid:durableId="289436044">
    <w:abstractNumId w:val="7"/>
  </w:num>
  <w:num w:numId="7" w16cid:durableId="1812474997">
    <w:abstractNumId w:val="2"/>
  </w:num>
  <w:num w:numId="8" w16cid:durableId="119350593">
    <w:abstractNumId w:val="2"/>
  </w:num>
  <w:num w:numId="9" w16cid:durableId="632250167">
    <w:abstractNumId w:val="2"/>
  </w:num>
  <w:num w:numId="10" w16cid:durableId="1225262242">
    <w:abstractNumId w:val="2"/>
  </w:num>
  <w:num w:numId="11" w16cid:durableId="2027441383">
    <w:abstractNumId w:val="2"/>
  </w:num>
  <w:num w:numId="12" w16cid:durableId="657266014">
    <w:abstractNumId w:val="2"/>
  </w:num>
  <w:num w:numId="13" w16cid:durableId="1943799761">
    <w:abstractNumId w:val="2"/>
  </w:num>
  <w:num w:numId="14" w16cid:durableId="945694640">
    <w:abstractNumId w:val="2"/>
  </w:num>
  <w:num w:numId="15" w16cid:durableId="1803841008">
    <w:abstractNumId w:val="2"/>
  </w:num>
  <w:num w:numId="16" w16cid:durableId="820465012">
    <w:abstractNumId w:val="2"/>
  </w:num>
  <w:num w:numId="17" w16cid:durableId="476729096">
    <w:abstractNumId w:val="2"/>
  </w:num>
  <w:num w:numId="18" w16cid:durableId="962728231">
    <w:abstractNumId w:val="2"/>
  </w:num>
  <w:num w:numId="19" w16cid:durableId="1394810603">
    <w:abstractNumId w:val="2"/>
  </w:num>
  <w:num w:numId="20" w16cid:durableId="93404689">
    <w:abstractNumId w:val="2"/>
  </w:num>
  <w:num w:numId="21" w16cid:durableId="672149970">
    <w:abstractNumId w:val="2"/>
  </w:num>
  <w:num w:numId="22" w16cid:durableId="223492208">
    <w:abstractNumId w:val="2"/>
  </w:num>
  <w:num w:numId="23" w16cid:durableId="692075042">
    <w:abstractNumId w:val="2"/>
  </w:num>
  <w:num w:numId="24" w16cid:durableId="1057319523">
    <w:abstractNumId w:val="2"/>
  </w:num>
  <w:num w:numId="25" w16cid:durableId="844974316">
    <w:abstractNumId w:val="2"/>
  </w:num>
  <w:num w:numId="26" w16cid:durableId="1867869913">
    <w:abstractNumId w:val="2"/>
  </w:num>
  <w:num w:numId="27" w16cid:durableId="152651396">
    <w:abstractNumId w:val="2"/>
  </w:num>
  <w:num w:numId="28" w16cid:durableId="2055501378">
    <w:abstractNumId w:val="2"/>
  </w:num>
  <w:num w:numId="29" w16cid:durableId="1145244523">
    <w:abstractNumId w:val="2"/>
  </w:num>
  <w:num w:numId="30" w16cid:durableId="1829396417">
    <w:abstractNumId w:val="2"/>
  </w:num>
  <w:num w:numId="31" w16cid:durableId="288123109">
    <w:abstractNumId w:val="6"/>
  </w:num>
  <w:num w:numId="32" w16cid:durableId="889150119">
    <w:abstractNumId w:val="1"/>
  </w:num>
  <w:num w:numId="33" w16cid:durableId="1939365151">
    <w:abstractNumId w:val="2"/>
    <w:lvlOverride w:ilvl="0">
      <w:startOverride w:val="1"/>
    </w:lvlOverride>
  </w:num>
  <w:num w:numId="34" w16cid:durableId="1274171613">
    <w:abstractNumId w:val="2"/>
  </w:num>
  <w:num w:numId="35" w16cid:durableId="1899241438">
    <w:abstractNumId w:val="2"/>
    <w:lvlOverride w:ilvl="0">
      <w:startOverride w:val="4"/>
    </w:lvlOverride>
  </w:num>
  <w:num w:numId="36" w16cid:durableId="1229532692">
    <w:abstractNumId w:val="11"/>
  </w:num>
  <w:num w:numId="37" w16cid:durableId="45036664">
    <w:abstractNumId w:val="2"/>
  </w:num>
  <w:num w:numId="38" w16cid:durableId="190077134">
    <w:abstractNumId w:val="3"/>
  </w:num>
  <w:num w:numId="39" w16cid:durableId="1689286304">
    <w:abstractNumId w:val="8"/>
  </w:num>
  <w:num w:numId="40" w16cid:durableId="900411334">
    <w:abstractNumId w:val="4"/>
  </w:num>
  <w:num w:numId="41" w16cid:durableId="477042211">
    <w:abstractNumId w:val="12"/>
  </w:num>
  <w:num w:numId="42" w16cid:durableId="1566600219">
    <w:abstractNumId w:val="10"/>
  </w:num>
  <w:num w:numId="43" w16cid:durableId="1531263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87"/>
    <w:rsid w:val="0000226D"/>
    <w:rsid w:val="00002B62"/>
    <w:rsid w:val="00005131"/>
    <w:rsid w:val="000118BD"/>
    <w:rsid w:val="000127C3"/>
    <w:rsid w:val="00017A0F"/>
    <w:rsid w:val="000208BE"/>
    <w:rsid w:val="00043162"/>
    <w:rsid w:val="00044EBD"/>
    <w:rsid w:val="00045379"/>
    <w:rsid w:val="000562E6"/>
    <w:rsid w:val="00061985"/>
    <w:rsid w:val="00062731"/>
    <w:rsid w:val="00064766"/>
    <w:rsid w:val="000658A7"/>
    <w:rsid w:val="00072987"/>
    <w:rsid w:val="000739EF"/>
    <w:rsid w:val="000852D2"/>
    <w:rsid w:val="00085691"/>
    <w:rsid w:val="000865FD"/>
    <w:rsid w:val="0009783F"/>
    <w:rsid w:val="000A18D1"/>
    <w:rsid w:val="000B68A6"/>
    <w:rsid w:val="000C2293"/>
    <w:rsid w:val="000C509A"/>
    <w:rsid w:val="000D0A9E"/>
    <w:rsid w:val="000D5DD4"/>
    <w:rsid w:val="000D7A15"/>
    <w:rsid w:val="000F0EC3"/>
    <w:rsid w:val="00102006"/>
    <w:rsid w:val="00113D05"/>
    <w:rsid w:val="00114EBE"/>
    <w:rsid w:val="001213CC"/>
    <w:rsid w:val="001213D4"/>
    <w:rsid w:val="00137CCF"/>
    <w:rsid w:val="00167412"/>
    <w:rsid w:val="001843FE"/>
    <w:rsid w:val="001867C4"/>
    <w:rsid w:val="001915E2"/>
    <w:rsid w:val="001930D6"/>
    <w:rsid w:val="00193B83"/>
    <w:rsid w:val="00194259"/>
    <w:rsid w:val="00195939"/>
    <w:rsid w:val="00197146"/>
    <w:rsid w:val="001A2110"/>
    <w:rsid w:val="001A30AE"/>
    <w:rsid w:val="001A3F6F"/>
    <w:rsid w:val="001B3989"/>
    <w:rsid w:val="001B58E2"/>
    <w:rsid w:val="001B6C23"/>
    <w:rsid w:val="001D0337"/>
    <w:rsid w:val="001D08EB"/>
    <w:rsid w:val="001D468E"/>
    <w:rsid w:val="001D690B"/>
    <w:rsid w:val="001E53CE"/>
    <w:rsid w:val="001E6D97"/>
    <w:rsid w:val="001F0AF0"/>
    <w:rsid w:val="00203DB5"/>
    <w:rsid w:val="002058EB"/>
    <w:rsid w:val="00213C8E"/>
    <w:rsid w:val="00214A9D"/>
    <w:rsid w:val="00217D75"/>
    <w:rsid w:val="00223002"/>
    <w:rsid w:val="002330DB"/>
    <w:rsid w:val="00236E8D"/>
    <w:rsid w:val="002403C8"/>
    <w:rsid w:val="00244039"/>
    <w:rsid w:val="0024564D"/>
    <w:rsid w:val="00255BCD"/>
    <w:rsid w:val="002613F6"/>
    <w:rsid w:val="002638DB"/>
    <w:rsid w:val="00264197"/>
    <w:rsid w:val="00265686"/>
    <w:rsid w:val="002717A8"/>
    <w:rsid w:val="00274D86"/>
    <w:rsid w:val="00286DF9"/>
    <w:rsid w:val="0029082C"/>
    <w:rsid w:val="00295D2A"/>
    <w:rsid w:val="002A2B80"/>
    <w:rsid w:val="002A4180"/>
    <w:rsid w:val="002A6CC7"/>
    <w:rsid w:val="002C2D7F"/>
    <w:rsid w:val="002C3880"/>
    <w:rsid w:val="002C5431"/>
    <w:rsid w:val="002D005E"/>
    <w:rsid w:val="002D217A"/>
    <w:rsid w:val="002D3A42"/>
    <w:rsid w:val="002D65B1"/>
    <w:rsid w:val="002E2D5F"/>
    <w:rsid w:val="002E2DC2"/>
    <w:rsid w:val="0030378E"/>
    <w:rsid w:val="0030640A"/>
    <w:rsid w:val="00321A92"/>
    <w:rsid w:val="00331D03"/>
    <w:rsid w:val="00334F7A"/>
    <w:rsid w:val="003368A4"/>
    <w:rsid w:val="00341916"/>
    <w:rsid w:val="00343AC7"/>
    <w:rsid w:val="00346CB9"/>
    <w:rsid w:val="00351B61"/>
    <w:rsid w:val="00360147"/>
    <w:rsid w:val="00364302"/>
    <w:rsid w:val="00366A25"/>
    <w:rsid w:val="00367954"/>
    <w:rsid w:val="003711C1"/>
    <w:rsid w:val="00377941"/>
    <w:rsid w:val="00381E0B"/>
    <w:rsid w:val="0038262B"/>
    <w:rsid w:val="0038530C"/>
    <w:rsid w:val="00386CBC"/>
    <w:rsid w:val="00387FCE"/>
    <w:rsid w:val="00390DB0"/>
    <w:rsid w:val="00393C49"/>
    <w:rsid w:val="00394497"/>
    <w:rsid w:val="00395472"/>
    <w:rsid w:val="003A3B88"/>
    <w:rsid w:val="003C59A2"/>
    <w:rsid w:val="003D1522"/>
    <w:rsid w:val="003D4232"/>
    <w:rsid w:val="003D6ABF"/>
    <w:rsid w:val="003E0CC1"/>
    <w:rsid w:val="003E1907"/>
    <w:rsid w:val="003E20CC"/>
    <w:rsid w:val="003E2E23"/>
    <w:rsid w:val="003E33C5"/>
    <w:rsid w:val="003E38EF"/>
    <w:rsid w:val="003E7600"/>
    <w:rsid w:val="003F6ED2"/>
    <w:rsid w:val="00420B21"/>
    <w:rsid w:val="00430303"/>
    <w:rsid w:val="00430B41"/>
    <w:rsid w:val="0043188A"/>
    <w:rsid w:val="00446A61"/>
    <w:rsid w:val="00446F96"/>
    <w:rsid w:val="00447B72"/>
    <w:rsid w:val="0045030B"/>
    <w:rsid w:val="00454A49"/>
    <w:rsid w:val="00461503"/>
    <w:rsid w:val="00471B66"/>
    <w:rsid w:val="0047321E"/>
    <w:rsid w:val="00473926"/>
    <w:rsid w:val="00496573"/>
    <w:rsid w:val="004A2591"/>
    <w:rsid w:val="004A607A"/>
    <w:rsid w:val="004B103C"/>
    <w:rsid w:val="004B18AE"/>
    <w:rsid w:val="004B1C93"/>
    <w:rsid w:val="004B70E1"/>
    <w:rsid w:val="004D1B17"/>
    <w:rsid w:val="004D57BC"/>
    <w:rsid w:val="004E017F"/>
    <w:rsid w:val="004E2C3B"/>
    <w:rsid w:val="004F0373"/>
    <w:rsid w:val="004F25C1"/>
    <w:rsid w:val="00500F3A"/>
    <w:rsid w:val="005033C4"/>
    <w:rsid w:val="00503786"/>
    <w:rsid w:val="00512F17"/>
    <w:rsid w:val="00516E68"/>
    <w:rsid w:val="00526E04"/>
    <w:rsid w:val="00532C17"/>
    <w:rsid w:val="005369FE"/>
    <w:rsid w:val="0054422D"/>
    <w:rsid w:val="00544D6E"/>
    <w:rsid w:val="00546194"/>
    <w:rsid w:val="00547876"/>
    <w:rsid w:val="005503A4"/>
    <w:rsid w:val="00560C54"/>
    <w:rsid w:val="00561A6F"/>
    <w:rsid w:val="005667E0"/>
    <w:rsid w:val="0058293F"/>
    <w:rsid w:val="00586FA6"/>
    <w:rsid w:val="005932B5"/>
    <w:rsid w:val="00595934"/>
    <w:rsid w:val="00596122"/>
    <w:rsid w:val="005963A1"/>
    <w:rsid w:val="005B0E6C"/>
    <w:rsid w:val="005B2246"/>
    <w:rsid w:val="005B4273"/>
    <w:rsid w:val="005B62C4"/>
    <w:rsid w:val="005C16D0"/>
    <w:rsid w:val="005C1F83"/>
    <w:rsid w:val="005C2D08"/>
    <w:rsid w:val="005C5C47"/>
    <w:rsid w:val="005D04A9"/>
    <w:rsid w:val="005D7FC5"/>
    <w:rsid w:val="0060532C"/>
    <w:rsid w:val="00605D20"/>
    <w:rsid w:val="0061140F"/>
    <w:rsid w:val="0061440D"/>
    <w:rsid w:val="00616287"/>
    <w:rsid w:val="006169D6"/>
    <w:rsid w:val="00616F90"/>
    <w:rsid w:val="00623B89"/>
    <w:rsid w:val="00623F87"/>
    <w:rsid w:val="00631D49"/>
    <w:rsid w:val="00632051"/>
    <w:rsid w:val="00656AF7"/>
    <w:rsid w:val="00657C6D"/>
    <w:rsid w:val="00664299"/>
    <w:rsid w:val="0066535A"/>
    <w:rsid w:val="0067520B"/>
    <w:rsid w:val="006834AC"/>
    <w:rsid w:val="00683E56"/>
    <w:rsid w:val="00687CB3"/>
    <w:rsid w:val="00690414"/>
    <w:rsid w:val="006A3E12"/>
    <w:rsid w:val="006A6061"/>
    <w:rsid w:val="006A618C"/>
    <w:rsid w:val="006A65C0"/>
    <w:rsid w:val="006C162F"/>
    <w:rsid w:val="006D0A8F"/>
    <w:rsid w:val="006D5782"/>
    <w:rsid w:val="006F2DBD"/>
    <w:rsid w:val="006F69B9"/>
    <w:rsid w:val="007108EA"/>
    <w:rsid w:val="007136B1"/>
    <w:rsid w:val="0071715B"/>
    <w:rsid w:val="007214CA"/>
    <w:rsid w:val="0073198E"/>
    <w:rsid w:val="007329A7"/>
    <w:rsid w:val="00733013"/>
    <w:rsid w:val="007374E8"/>
    <w:rsid w:val="0075332D"/>
    <w:rsid w:val="007561B4"/>
    <w:rsid w:val="00756617"/>
    <w:rsid w:val="007573D3"/>
    <w:rsid w:val="00764EAA"/>
    <w:rsid w:val="007662A4"/>
    <w:rsid w:val="00767EB8"/>
    <w:rsid w:val="007805AE"/>
    <w:rsid w:val="00781301"/>
    <w:rsid w:val="00787B4D"/>
    <w:rsid w:val="00787CD5"/>
    <w:rsid w:val="00791B66"/>
    <w:rsid w:val="00795014"/>
    <w:rsid w:val="007B07C0"/>
    <w:rsid w:val="007B17FF"/>
    <w:rsid w:val="007B2EBB"/>
    <w:rsid w:val="007B4BC7"/>
    <w:rsid w:val="007C0682"/>
    <w:rsid w:val="007D0D86"/>
    <w:rsid w:val="007D10EC"/>
    <w:rsid w:val="007D1AC7"/>
    <w:rsid w:val="007D7AF5"/>
    <w:rsid w:val="007E3006"/>
    <w:rsid w:val="007E61F5"/>
    <w:rsid w:val="007F17CF"/>
    <w:rsid w:val="007F5BFB"/>
    <w:rsid w:val="00806157"/>
    <w:rsid w:val="00822209"/>
    <w:rsid w:val="00822320"/>
    <w:rsid w:val="00831B6D"/>
    <w:rsid w:val="00832294"/>
    <w:rsid w:val="00837913"/>
    <w:rsid w:val="00842B61"/>
    <w:rsid w:val="00842E93"/>
    <w:rsid w:val="008567C8"/>
    <w:rsid w:val="008604B4"/>
    <w:rsid w:val="00871B3F"/>
    <w:rsid w:val="00872486"/>
    <w:rsid w:val="00872A22"/>
    <w:rsid w:val="00873CA4"/>
    <w:rsid w:val="008763BA"/>
    <w:rsid w:val="008802B1"/>
    <w:rsid w:val="008803BD"/>
    <w:rsid w:val="00881B62"/>
    <w:rsid w:val="00891ACB"/>
    <w:rsid w:val="00897351"/>
    <w:rsid w:val="008A0178"/>
    <w:rsid w:val="008A2A01"/>
    <w:rsid w:val="008A372E"/>
    <w:rsid w:val="008B094E"/>
    <w:rsid w:val="008C06B5"/>
    <w:rsid w:val="008C641C"/>
    <w:rsid w:val="008D7A60"/>
    <w:rsid w:val="008E214E"/>
    <w:rsid w:val="008E35A8"/>
    <w:rsid w:val="008E5ED1"/>
    <w:rsid w:val="008E6F96"/>
    <w:rsid w:val="008F3F4A"/>
    <w:rsid w:val="00900583"/>
    <w:rsid w:val="009040EB"/>
    <w:rsid w:val="00904912"/>
    <w:rsid w:val="009058C6"/>
    <w:rsid w:val="00906387"/>
    <w:rsid w:val="00906CCB"/>
    <w:rsid w:val="009070D2"/>
    <w:rsid w:val="00914045"/>
    <w:rsid w:val="009233EE"/>
    <w:rsid w:val="00925067"/>
    <w:rsid w:val="00926F61"/>
    <w:rsid w:val="0092708E"/>
    <w:rsid w:val="00931673"/>
    <w:rsid w:val="009434A2"/>
    <w:rsid w:val="00944223"/>
    <w:rsid w:val="00945D81"/>
    <w:rsid w:val="00955260"/>
    <w:rsid w:val="0096028A"/>
    <w:rsid w:val="00960372"/>
    <w:rsid w:val="00964AEC"/>
    <w:rsid w:val="00970F45"/>
    <w:rsid w:val="00971EF5"/>
    <w:rsid w:val="00973459"/>
    <w:rsid w:val="009762A6"/>
    <w:rsid w:val="009807A9"/>
    <w:rsid w:val="00982B58"/>
    <w:rsid w:val="009872AC"/>
    <w:rsid w:val="009B35D4"/>
    <w:rsid w:val="009C2BBD"/>
    <w:rsid w:val="009C5077"/>
    <w:rsid w:val="009D2F27"/>
    <w:rsid w:val="009E19EA"/>
    <w:rsid w:val="009E2DDD"/>
    <w:rsid w:val="009E7448"/>
    <w:rsid w:val="009F450E"/>
    <w:rsid w:val="009F4B9B"/>
    <w:rsid w:val="00A00863"/>
    <w:rsid w:val="00A01226"/>
    <w:rsid w:val="00A02401"/>
    <w:rsid w:val="00A03773"/>
    <w:rsid w:val="00A13916"/>
    <w:rsid w:val="00A1493F"/>
    <w:rsid w:val="00A20596"/>
    <w:rsid w:val="00A22777"/>
    <w:rsid w:val="00A22A03"/>
    <w:rsid w:val="00A302A0"/>
    <w:rsid w:val="00A31337"/>
    <w:rsid w:val="00A32283"/>
    <w:rsid w:val="00A3377B"/>
    <w:rsid w:val="00A34011"/>
    <w:rsid w:val="00A345E4"/>
    <w:rsid w:val="00A35125"/>
    <w:rsid w:val="00A355BF"/>
    <w:rsid w:val="00A35CE5"/>
    <w:rsid w:val="00A429FE"/>
    <w:rsid w:val="00A47D82"/>
    <w:rsid w:val="00A6538D"/>
    <w:rsid w:val="00A84E87"/>
    <w:rsid w:val="00A85EB5"/>
    <w:rsid w:val="00A939C1"/>
    <w:rsid w:val="00A95FFF"/>
    <w:rsid w:val="00AA2F2E"/>
    <w:rsid w:val="00AA6FE4"/>
    <w:rsid w:val="00AB29B7"/>
    <w:rsid w:val="00AB5A4B"/>
    <w:rsid w:val="00AC0223"/>
    <w:rsid w:val="00AC5C45"/>
    <w:rsid w:val="00AC7CF7"/>
    <w:rsid w:val="00AD347C"/>
    <w:rsid w:val="00AE3997"/>
    <w:rsid w:val="00AF2C54"/>
    <w:rsid w:val="00AF7B52"/>
    <w:rsid w:val="00B0742B"/>
    <w:rsid w:val="00B105BA"/>
    <w:rsid w:val="00B11355"/>
    <w:rsid w:val="00B24A85"/>
    <w:rsid w:val="00B25996"/>
    <w:rsid w:val="00B264BC"/>
    <w:rsid w:val="00B30173"/>
    <w:rsid w:val="00B335C9"/>
    <w:rsid w:val="00B409C6"/>
    <w:rsid w:val="00B4133C"/>
    <w:rsid w:val="00B431F0"/>
    <w:rsid w:val="00B4614D"/>
    <w:rsid w:val="00B51FBA"/>
    <w:rsid w:val="00B55880"/>
    <w:rsid w:val="00B62834"/>
    <w:rsid w:val="00B7361F"/>
    <w:rsid w:val="00B817C4"/>
    <w:rsid w:val="00B832F8"/>
    <w:rsid w:val="00B85C1A"/>
    <w:rsid w:val="00B92ACC"/>
    <w:rsid w:val="00B9507C"/>
    <w:rsid w:val="00B96EBE"/>
    <w:rsid w:val="00B970E8"/>
    <w:rsid w:val="00BA17A3"/>
    <w:rsid w:val="00BA7475"/>
    <w:rsid w:val="00BB0423"/>
    <w:rsid w:val="00BB3FE9"/>
    <w:rsid w:val="00BC035A"/>
    <w:rsid w:val="00BC3A8F"/>
    <w:rsid w:val="00BC7975"/>
    <w:rsid w:val="00BD2881"/>
    <w:rsid w:val="00BD639A"/>
    <w:rsid w:val="00BD7BD4"/>
    <w:rsid w:val="00BE2B2E"/>
    <w:rsid w:val="00BF232A"/>
    <w:rsid w:val="00BF554F"/>
    <w:rsid w:val="00C067BC"/>
    <w:rsid w:val="00C172BD"/>
    <w:rsid w:val="00C21C5B"/>
    <w:rsid w:val="00C228D5"/>
    <w:rsid w:val="00C26E36"/>
    <w:rsid w:val="00C36F13"/>
    <w:rsid w:val="00C37C75"/>
    <w:rsid w:val="00C37E8F"/>
    <w:rsid w:val="00C40199"/>
    <w:rsid w:val="00C402B6"/>
    <w:rsid w:val="00C405D3"/>
    <w:rsid w:val="00C44FEF"/>
    <w:rsid w:val="00C4619C"/>
    <w:rsid w:val="00C47BC6"/>
    <w:rsid w:val="00C52E77"/>
    <w:rsid w:val="00C53456"/>
    <w:rsid w:val="00C57A4C"/>
    <w:rsid w:val="00C61D9E"/>
    <w:rsid w:val="00C638DF"/>
    <w:rsid w:val="00C67B0E"/>
    <w:rsid w:val="00C7018E"/>
    <w:rsid w:val="00C7031F"/>
    <w:rsid w:val="00C762BA"/>
    <w:rsid w:val="00C835FF"/>
    <w:rsid w:val="00C93654"/>
    <w:rsid w:val="00C93B45"/>
    <w:rsid w:val="00C95F46"/>
    <w:rsid w:val="00CA2FBF"/>
    <w:rsid w:val="00CA4018"/>
    <w:rsid w:val="00CB335B"/>
    <w:rsid w:val="00CC2699"/>
    <w:rsid w:val="00CC5F34"/>
    <w:rsid w:val="00CD0BF3"/>
    <w:rsid w:val="00CD5AAB"/>
    <w:rsid w:val="00CE3BFA"/>
    <w:rsid w:val="00CE5CE8"/>
    <w:rsid w:val="00D12C3B"/>
    <w:rsid w:val="00D139A1"/>
    <w:rsid w:val="00D15A86"/>
    <w:rsid w:val="00D17219"/>
    <w:rsid w:val="00D21D9F"/>
    <w:rsid w:val="00D24B67"/>
    <w:rsid w:val="00D25F8B"/>
    <w:rsid w:val="00D33984"/>
    <w:rsid w:val="00D34B73"/>
    <w:rsid w:val="00D4452C"/>
    <w:rsid w:val="00D5483B"/>
    <w:rsid w:val="00D60AB4"/>
    <w:rsid w:val="00D62896"/>
    <w:rsid w:val="00D6369C"/>
    <w:rsid w:val="00D6726E"/>
    <w:rsid w:val="00D74B21"/>
    <w:rsid w:val="00D8299A"/>
    <w:rsid w:val="00D96FBE"/>
    <w:rsid w:val="00DA07CA"/>
    <w:rsid w:val="00DA3E17"/>
    <w:rsid w:val="00DB344D"/>
    <w:rsid w:val="00DD0701"/>
    <w:rsid w:val="00DD0A3F"/>
    <w:rsid w:val="00DD2E4B"/>
    <w:rsid w:val="00DD474A"/>
    <w:rsid w:val="00DD51E7"/>
    <w:rsid w:val="00DD7121"/>
    <w:rsid w:val="00DE1DAC"/>
    <w:rsid w:val="00DE774C"/>
    <w:rsid w:val="00DF3045"/>
    <w:rsid w:val="00DF31D1"/>
    <w:rsid w:val="00DF345B"/>
    <w:rsid w:val="00DF4998"/>
    <w:rsid w:val="00DF5576"/>
    <w:rsid w:val="00E006EF"/>
    <w:rsid w:val="00E01FA8"/>
    <w:rsid w:val="00E03883"/>
    <w:rsid w:val="00E1496C"/>
    <w:rsid w:val="00E14E7A"/>
    <w:rsid w:val="00E16501"/>
    <w:rsid w:val="00E22A37"/>
    <w:rsid w:val="00E2422F"/>
    <w:rsid w:val="00E33006"/>
    <w:rsid w:val="00E3576C"/>
    <w:rsid w:val="00E37F19"/>
    <w:rsid w:val="00E40B04"/>
    <w:rsid w:val="00E46970"/>
    <w:rsid w:val="00E47A21"/>
    <w:rsid w:val="00E54A19"/>
    <w:rsid w:val="00E54F6C"/>
    <w:rsid w:val="00E559FF"/>
    <w:rsid w:val="00E55BB2"/>
    <w:rsid w:val="00E55BE3"/>
    <w:rsid w:val="00E55EAE"/>
    <w:rsid w:val="00E609BF"/>
    <w:rsid w:val="00E70444"/>
    <w:rsid w:val="00E71A7B"/>
    <w:rsid w:val="00E75F25"/>
    <w:rsid w:val="00E80467"/>
    <w:rsid w:val="00E81D1F"/>
    <w:rsid w:val="00E87462"/>
    <w:rsid w:val="00E949D4"/>
    <w:rsid w:val="00EA12BE"/>
    <w:rsid w:val="00EA1E46"/>
    <w:rsid w:val="00EA1E55"/>
    <w:rsid w:val="00EA2258"/>
    <w:rsid w:val="00EA2AC3"/>
    <w:rsid w:val="00EB781F"/>
    <w:rsid w:val="00EC67B5"/>
    <w:rsid w:val="00EC6E19"/>
    <w:rsid w:val="00ED7D87"/>
    <w:rsid w:val="00EE6246"/>
    <w:rsid w:val="00EE68D6"/>
    <w:rsid w:val="00EF4D80"/>
    <w:rsid w:val="00F06556"/>
    <w:rsid w:val="00F1264A"/>
    <w:rsid w:val="00F1327E"/>
    <w:rsid w:val="00F264E9"/>
    <w:rsid w:val="00F35E80"/>
    <w:rsid w:val="00F3793B"/>
    <w:rsid w:val="00F42209"/>
    <w:rsid w:val="00F53B5C"/>
    <w:rsid w:val="00F60FE8"/>
    <w:rsid w:val="00F61D0E"/>
    <w:rsid w:val="00F62366"/>
    <w:rsid w:val="00F626EE"/>
    <w:rsid w:val="00F63F02"/>
    <w:rsid w:val="00F663F0"/>
    <w:rsid w:val="00F82B9A"/>
    <w:rsid w:val="00F8345D"/>
    <w:rsid w:val="00F86FB6"/>
    <w:rsid w:val="00F92FBC"/>
    <w:rsid w:val="00FA0A88"/>
    <w:rsid w:val="00FA0D1C"/>
    <w:rsid w:val="00FB384B"/>
    <w:rsid w:val="00FB5F61"/>
    <w:rsid w:val="00FC16D4"/>
    <w:rsid w:val="00FC3612"/>
    <w:rsid w:val="00FC3C70"/>
    <w:rsid w:val="00FC4B89"/>
    <w:rsid w:val="00FD175A"/>
    <w:rsid w:val="00FD4D63"/>
    <w:rsid w:val="00FD5788"/>
    <w:rsid w:val="00FD59B0"/>
    <w:rsid w:val="00FD7DB8"/>
    <w:rsid w:val="00FE4BA1"/>
    <w:rsid w:val="00FF1709"/>
    <w:rsid w:val="00FF7C74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C801CF"/>
  <w15:chartTrackingRefBased/>
  <w15:docId w15:val="{2D3CB098-7E73-46CD-ADDB-4A7E8565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de-DE" w:eastAsia="de-DE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ptext">
    <w:name w:val="Tipp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FootnoteTextChar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NormalWeb">
    <w:name w:val="Normal (Web)"/>
    <w:basedOn w:val="Normal"/>
    <w:uiPriority w:val="99"/>
    <w:semiHidden/>
    <w:unhideWhenUsed/>
    <w:rsid w:val="0059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805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heading1">
    <w:name w:val="Style_heading1"/>
    <w:basedOn w:val="Normal"/>
    <w:next w:val="Normal"/>
    <w:qFormat/>
    <w:rsid w:val="00632051"/>
    <w:pPr>
      <w:numPr>
        <w:numId w:val="6"/>
      </w:numPr>
      <w:spacing w:before="240" w:after="360" w:line="240" w:lineRule="auto"/>
      <w:outlineLvl w:val="0"/>
    </w:pPr>
    <w:rPr>
      <w:rFonts w:ascii="Arial" w:eastAsia="Times New Roman" w:hAnsi="Arial" w:cs="Times New Roman"/>
      <w:color w:val="2C283A" w:themeColor="text2"/>
      <w:spacing w:val="2"/>
      <w:kern w:val="10"/>
      <w:sz w:val="40"/>
      <w:szCs w:val="18"/>
    </w:rPr>
  </w:style>
  <w:style w:type="paragraph" w:customStyle="1" w:styleId="Styleheading2">
    <w:name w:val="Style_heading2"/>
    <w:basedOn w:val="Normal"/>
    <w:next w:val="Normal"/>
    <w:link w:val="Styleheading2Char"/>
    <w:qFormat/>
    <w:rsid w:val="00632051"/>
    <w:pPr>
      <w:numPr>
        <w:ilvl w:val="1"/>
        <w:numId w:val="6"/>
      </w:numPr>
      <w:spacing w:before="120" w:after="120" w:line="240" w:lineRule="auto"/>
      <w:outlineLvl w:val="1"/>
    </w:pPr>
    <w:rPr>
      <w:rFonts w:ascii="Arial" w:eastAsia="Times New Roman" w:hAnsi="Arial" w:cs="Times New Roman"/>
      <w:color w:val="auto"/>
      <w:spacing w:val="2"/>
      <w:kern w:val="10"/>
      <w:sz w:val="30"/>
      <w:szCs w:val="18"/>
    </w:rPr>
  </w:style>
  <w:style w:type="character" w:customStyle="1" w:styleId="Styleheading2Char">
    <w:name w:val="Style_heading2 Char"/>
    <w:basedOn w:val="DefaultParagraphFont"/>
    <w:link w:val="Styleheading2"/>
    <w:rsid w:val="00632051"/>
    <w:rPr>
      <w:rFonts w:ascii="Arial" w:eastAsia="Times New Roman" w:hAnsi="Arial" w:cs="Times New Roman"/>
      <w:color w:val="auto"/>
      <w:spacing w:val="2"/>
      <w:kern w:val="10"/>
      <w:sz w:val="30"/>
      <w:szCs w:val="18"/>
      <w:lang w:val="en-US"/>
    </w:rPr>
  </w:style>
  <w:style w:type="paragraph" w:customStyle="1" w:styleId="Styleheading3">
    <w:name w:val="Style_heading3"/>
    <w:basedOn w:val="Styleheading2"/>
    <w:next w:val="Normal"/>
    <w:qFormat/>
    <w:rsid w:val="00632051"/>
    <w:pPr>
      <w:numPr>
        <w:ilvl w:val="2"/>
      </w:numPr>
      <w:ind w:left="2160" w:hanging="360"/>
      <w:outlineLvl w:val="2"/>
    </w:pPr>
    <w:rPr>
      <w:sz w:val="24"/>
    </w:rPr>
  </w:style>
  <w:style w:type="paragraph" w:customStyle="1" w:styleId="Styleheading4">
    <w:name w:val="Style_heading4"/>
    <w:basedOn w:val="Styleheading3"/>
    <w:next w:val="Normal"/>
    <w:qFormat/>
    <w:rsid w:val="00632051"/>
    <w:pPr>
      <w:numPr>
        <w:ilvl w:val="3"/>
      </w:numPr>
      <w:ind w:left="2880" w:hanging="360"/>
    </w:pPr>
  </w:style>
  <w:style w:type="paragraph" w:customStyle="1" w:styleId="Styleheading5">
    <w:name w:val="Style_heading5"/>
    <w:basedOn w:val="Styleheading4"/>
    <w:next w:val="Normal"/>
    <w:autoRedefine/>
    <w:qFormat/>
    <w:rsid w:val="00632051"/>
    <w:pPr>
      <w:numPr>
        <w:ilvl w:val="4"/>
      </w:numPr>
      <w:ind w:left="3600" w:hanging="360"/>
    </w:pPr>
    <w:rPr>
      <w:rFonts w:eastAsia="Siemens Sans Global"/>
      <w:lang w:val="de-DE"/>
    </w:rPr>
  </w:style>
  <w:style w:type="paragraph" w:customStyle="1" w:styleId="Styleheadline6">
    <w:name w:val="Style_headline6"/>
    <w:basedOn w:val="Styleheading5"/>
    <w:next w:val="Normal"/>
    <w:qFormat/>
    <w:rsid w:val="00632051"/>
    <w:pPr>
      <w:numPr>
        <w:ilvl w:val="5"/>
      </w:numPr>
      <w:ind w:left="4320" w:hanging="360"/>
    </w:pPr>
  </w:style>
  <w:style w:type="paragraph" w:customStyle="1" w:styleId="Text1UC">
    <w:name w:val="Text 1 UC"/>
    <w:basedOn w:val="Normal"/>
    <w:link w:val="Text1UCZchn"/>
    <w:qFormat/>
    <w:rsid w:val="002A6CC7"/>
    <w:pPr>
      <w:suppressAutoHyphens/>
      <w:spacing w:line="240" w:lineRule="auto"/>
    </w:pPr>
    <w:rPr>
      <w:rFonts w:ascii="Arial" w:eastAsia="Times New Roman" w:hAnsi="Arial" w:cs="Arial"/>
      <w:color w:val="auto"/>
      <w:spacing w:val="2"/>
      <w:kern w:val="10"/>
      <w:sz w:val="22"/>
      <w:szCs w:val="22"/>
    </w:rPr>
  </w:style>
  <w:style w:type="character" w:customStyle="1" w:styleId="Text1UCZchn">
    <w:name w:val="Text 1 UC Zchn"/>
    <w:basedOn w:val="DefaultParagraphFont"/>
    <w:link w:val="Text1UC"/>
    <w:rsid w:val="002A6CC7"/>
    <w:rPr>
      <w:rFonts w:ascii="Arial" w:eastAsia="Times New Roman" w:hAnsi="Arial" w:cs="Arial"/>
      <w:color w:val="auto"/>
      <w:spacing w:val="2"/>
      <w:kern w:val="10"/>
      <w:sz w:val="22"/>
      <w:szCs w:val="22"/>
      <w:lang w:val="en-US"/>
    </w:rPr>
  </w:style>
  <w:style w:type="paragraph" w:customStyle="1" w:styleId="Formatvorlage1">
    <w:name w:val="Formatvorlage1"/>
    <w:basedOn w:val="Normal"/>
    <w:link w:val="Formatvorlage1Zchn"/>
    <w:qFormat/>
    <w:rsid w:val="002A6CC7"/>
    <w:pPr>
      <w:framePr w:w="9752" w:h="401" w:hRule="exact" w:wrap="around" w:vAnchor="page" w:hAnchor="page" w:x="1135" w:y="15854" w:anchorLock="1"/>
      <w:spacing w:after="0" w:line="227" w:lineRule="exact"/>
    </w:pPr>
    <w:rPr>
      <w:rFonts w:ascii="Arial" w:eastAsia="Times New Roman" w:hAnsi="Arial" w:cs="Arial"/>
      <w:b/>
      <w:color w:val="auto"/>
      <w:spacing w:val="2"/>
      <w:kern w:val="10"/>
      <w:szCs w:val="18"/>
    </w:rPr>
  </w:style>
  <w:style w:type="character" w:customStyle="1" w:styleId="Formatvorlage1Zchn">
    <w:name w:val="Formatvorlage1 Zchn"/>
    <w:basedOn w:val="DefaultParagraphFont"/>
    <w:link w:val="Formatvorlage1"/>
    <w:rsid w:val="002A6CC7"/>
    <w:rPr>
      <w:rFonts w:ascii="Arial" w:eastAsia="Times New Roman" w:hAnsi="Arial" w:cs="Arial"/>
      <w:b/>
      <w:color w:val="auto"/>
      <w:spacing w:val="2"/>
      <w:kern w:val="1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E46970"/>
    <w:rPr>
      <w:color w:val="40AC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9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1140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EA2A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E93D7B1908CD4F5CB48E7D5344AE0B782">
    <w:name w:val="E93D7B1908CD4F5CB48E7D5344AE0B782"/>
    <w:rsid w:val="00044EBD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B2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29B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29B7"/>
    <w:rPr>
      <w:sz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2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29B7"/>
    <w:rPr>
      <w:b/>
      <w:bCs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9B7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9B7"/>
    <w:rPr>
      <w:rFonts w:ascii="Segoe UI" w:hAnsi="Segoe UI" w:cs="Segoe UI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3s0190\AppData\Roaming\Microsoft\Templates\Projektumfa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6B319A563243888F57A20AFCF526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A54019-ED3A-4EBD-B8A9-B86F8F9E8A24}"/>
      </w:docPartPr>
      <w:docPartBody>
        <w:p w:rsidR="00325239" w:rsidRDefault="008440DC" w:rsidP="008440DC">
          <w:pPr>
            <w:pStyle w:val="236B319A563243888F57A20AFCF5269E26"/>
          </w:pPr>
          <w:r>
            <w:rPr>
              <w:color w:val="808080" w:themeColor="background1" w:themeShade="80"/>
              <w:szCs w:val="18"/>
              <w:lang w:val="de-DE"/>
            </w:rPr>
            <w:t>Classification</w:t>
          </w:r>
        </w:p>
      </w:docPartBody>
    </w:docPart>
    <w:docPart>
      <w:docPartPr>
        <w:name w:val="5EDC8FF1340B412B9FA47E04385E423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9924121-758A-488E-BA73-9CA173129BEE}"/>
      </w:docPartPr>
      <w:docPartBody>
        <w:p w:rsidR="00661638" w:rsidRDefault="008440DC" w:rsidP="008440DC">
          <w:pPr>
            <w:pStyle w:val="5EDC8FF1340B412B9FA47E04385E4234"/>
          </w:pPr>
          <w:r>
            <w:rPr>
              <w:rStyle w:val="PlaceholderText"/>
              <w:lang w:val="de-DE"/>
            </w:rPr>
            <w:t>V</w:t>
          </w:r>
          <w:r w:rsidRPr="001E53CE">
            <w:rPr>
              <w:rStyle w:val="PlaceholderText"/>
              <w:lang w:val="de-DE"/>
            </w:rPr>
            <w:t>ersion</w:t>
          </w:r>
        </w:p>
      </w:docPartBody>
    </w:docPart>
    <w:docPart>
      <w:docPartPr>
        <w:name w:val="654BB3F8427D4CFE928EB7F39F5122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CAE005-CC78-4AAC-90FE-0851AF1CA4E8}"/>
      </w:docPartPr>
      <w:docPartBody>
        <w:p w:rsidR="004D0B9C" w:rsidRDefault="0015150E" w:rsidP="0015150E">
          <w:pPr>
            <w:pStyle w:val="654BB3F8427D4CFE928EB7F39F5122B9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28985F50D1004EADA37D9A3CC3D47FA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570F06-8F22-48CA-B3CF-27E35A43E698}"/>
      </w:docPartPr>
      <w:docPartBody>
        <w:p w:rsidR="004D0B9C" w:rsidRDefault="0015150E" w:rsidP="0015150E">
          <w:pPr>
            <w:pStyle w:val="28985F50D1004EADA37D9A3CC3D47FA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ED31C954987C4E82BF67AE8D84B081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311C32B-37FA-42E1-A04C-D0B27B59D00A}"/>
      </w:docPartPr>
      <w:docPartBody>
        <w:p w:rsidR="004D0B9C" w:rsidRDefault="0015150E" w:rsidP="0015150E">
          <w:pPr>
            <w:pStyle w:val="ED31C954987C4E82BF67AE8D84B0819C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63614F28EE7443CC8846398406241B7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E8E435-768B-434D-9AC0-493B3DF7EAB0}"/>
      </w:docPartPr>
      <w:docPartBody>
        <w:p w:rsidR="004D0B9C" w:rsidRDefault="0015150E" w:rsidP="0015150E">
          <w:pPr>
            <w:pStyle w:val="63614F28EE7443CC8846398406241B77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8A0A3A8295694455B604821E86BF078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1A53BB-F755-4244-A56E-8058D4843C09}"/>
      </w:docPartPr>
      <w:docPartBody>
        <w:p w:rsidR="004D0B9C" w:rsidRDefault="0015150E" w:rsidP="0015150E">
          <w:pPr>
            <w:pStyle w:val="8A0A3A8295694455B604821E86BF0783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5921C69E10A44568817E08BB5C9309C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5B6290-082C-4CE9-9429-25028A84D19B}"/>
      </w:docPartPr>
      <w:docPartBody>
        <w:p w:rsidR="004D0B9C" w:rsidRDefault="0015150E" w:rsidP="0015150E">
          <w:pPr>
            <w:pStyle w:val="5921C69E10A44568817E08BB5C9309CD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F9CE76A3626F499BA316BEC7DC667A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D3BB77-A4CD-4D3F-BB0C-742D5A513C96}"/>
      </w:docPartPr>
      <w:docPartBody>
        <w:p w:rsidR="004D0B9C" w:rsidRDefault="0015150E" w:rsidP="0015150E">
          <w:pPr>
            <w:pStyle w:val="F9CE76A3626F499BA316BEC7DC667A55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BBDC003DBA34462FA714E01AE44FDEA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0B7905A-DEF7-4B15-B5CC-C84F76E7704D}"/>
      </w:docPartPr>
      <w:docPartBody>
        <w:p w:rsidR="004D0B9C" w:rsidRDefault="0015150E" w:rsidP="0015150E">
          <w:pPr>
            <w:pStyle w:val="BBDC003DBA34462FA714E01AE44FDEA8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393558A3F0804943AF4343119C994C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22E8DC-40F1-481B-AF57-89B447D6BDEB}"/>
      </w:docPartPr>
      <w:docPartBody>
        <w:p w:rsidR="004D0B9C" w:rsidRDefault="0015150E" w:rsidP="0015150E">
          <w:pPr>
            <w:pStyle w:val="393558A3F0804943AF4343119C994C21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1A46671FFCA34A57BB9D46A24E3F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8692322-0CE6-4DA0-B923-2CC1CCE81C32}"/>
      </w:docPartPr>
      <w:docPartBody>
        <w:p w:rsidR="004D0B9C" w:rsidRDefault="0015150E" w:rsidP="0015150E">
          <w:pPr>
            <w:pStyle w:val="1A46671FFCA34A57BB9D46A24E3FBEB0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43E4D3196F624D9C954840B9EE2D1E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A7334C1-6F8C-499B-82DD-C282E2DC8ECC}"/>
      </w:docPartPr>
      <w:docPartBody>
        <w:p w:rsidR="004D0B9C" w:rsidRDefault="0015150E" w:rsidP="0015150E">
          <w:pPr>
            <w:pStyle w:val="43E4D3196F624D9C954840B9EE2D1EEF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F5D2686D578E47448519ACCF5E9D9D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5EE866-CF75-4CDA-A80B-D60152AA5ECF}"/>
      </w:docPartPr>
      <w:docPartBody>
        <w:p w:rsidR="004D0B9C" w:rsidRDefault="0015150E" w:rsidP="0015150E">
          <w:pPr>
            <w:pStyle w:val="F5D2686D578E47448519ACCF5E9D9DE5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5A1792DBB937472B8E46A39B00FD2B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1177CE-3F64-431A-B038-5875FF69285F}"/>
      </w:docPartPr>
      <w:docPartBody>
        <w:p w:rsidR="004D0B9C" w:rsidRDefault="0015150E" w:rsidP="0015150E">
          <w:pPr>
            <w:pStyle w:val="5A1792DBB937472B8E46A39B00FD2B252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8F3437EFCC5C41AE89C8E22F300ED9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80CC6B4-6C8A-43CF-A60C-9093F5C33E93}"/>
      </w:docPartPr>
      <w:docPartBody>
        <w:p w:rsidR="004D0B9C" w:rsidRDefault="0015150E" w:rsidP="0015150E">
          <w:pPr>
            <w:pStyle w:val="8F3437EFCC5C41AE89C8E22F300ED9B62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1F79240ECAE04026A51290FF3DE234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91CC428-43EA-4095-89DB-B847890846E4}"/>
      </w:docPartPr>
      <w:docPartBody>
        <w:p w:rsidR="004D0B9C" w:rsidRDefault="0015150E" w:rsidP="0015150E">
          <w:pPr>
            <w:pStyle w:val="1F79240ECAE04026A51290FF3DE2348A2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13B99F0340C14B3287ABE419798273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8BCC42-16D9-4EB5-8666-8A5917A2775B}"/>
      </w:docPartPr>
      <w:docPartBody>
        <w:p w:rsidR="004D0B9C" w:rsidRDefault="0015150E" w:rsidP="0015150E">
          <w:pPr>
            <w:pStyle w:val="13B99F0340C14B3287ABE4197982737A2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B564A5389B514D22B184A5409B7D4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0D561-FE31-4767-BC0D-A6AA42840616}"/>
      </w:docPartPr>
      <w:docPartBody>
        <w:p w:rsidR="004D1416" w:rsidRDefault="002575F6" w:rsidP="002575F6">
          <w:pPr>
            <w:pStyle w:val="B564A5389B514D22B184A5409B7D43DC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452A3F0AEF31402790B673EBCCC71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A0D5B-D62F-426B-89C8-6EC9DE1A1A45}"/>
      </w:docPartPr>
      <w:docPartBody>
        <w:p w:rsidR="004D1416" w:rsidRDefault="002575F6" w:rsidP="002575F6">
          <w:pPr>
            <w:pStyle w:val="452A3F0AEF31402790B673EBCCC719C3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D41F3CB6D6B349BD8190F522FFE66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3825-6F78-418E-9205-7C960626822C}"/>
      </w:docPartPr>
      <w:docPartBody>
        <w:p w:rsidR="004D1416" w:rsidRDefault="002575F6" w:rsidP="002575F6">
          <w:pPr>
            <w:pStyle w:val="D41F3CB6D6B349BD8190F522FFE66AB9"/>
          </w:pPr>
          <w:r w:rsidRPr="00BA7475">
            <w:rPr>
              <w:color w:val="808080" w:themeColor="background1" w:themeShade="80"/>
              <w:szCs w:val="18"/>
            </w:rPr>
            <w:t>SID/Client</w:t>
          </w:r>
        </w:p>
      </w:docPartBody>
    </w:docPart>
    <w:docPart>
      <w:docPartPr>
        <w:name w:val="BF9424D950784EABADDA5E952B4B9FA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4500A82-EEA8-4738-975B-7FC58AC7ABF1}"/>
      </w:docPartPr>
      <w:docPartBody>
        <w:p w:rsidR="00F81441" w:rsidRDefault="002575F6">
          <w:pPr>
            <w:pStyle w:val="BF9424D950784EABADDA5E952B4B9FA1"/>
          </w:pPr>
          <w:r w:rsidRPr="00BA7475">
            <w:rPr>
              <w:rStyle w:val="PlaceholderText"/>
            </w:rPr>
            <w:t>Ticket number</w:t>
          </w:r>
        </w:p>
      </w:docPartBody>
    </w:docPart>
    <w:docPart>
      <w:docPartPr>
        <w:name w:val="CCD620A168B24A31B16B81A988A9F58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E7160B8-98FA-4C46-BFA0-EF4B080D7A0D}"/>
      </w:docPartPr>
      <w:docPartBody>
        <w:p w:rsidR="00043F1C" w:rsidRDefault="00AF33AD" w:rsidP="00AF33AD">
          <w:pPr>
            <w:pStyle w:val="CCD620A168B24A31B16B81A988A9F58A"/>
          </w:pPr>
          <w:r w:rsidRPr="00BA7475">
            <w:rPr>
              <w:rStyle w:val="PlaceholderText"/>
            </w:rPr>
            <w:t>DD/MM/YYYY</w:t>
          </w:r>
        </w:p>
      </w:docPartBody>
    </w:docPart>
    <w:docPart>
      <w:docPartPr>
        <w:name w:val="331C66693AA54C8485FDF281CF79E05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F4734B-7967-47C9-96B0-ADFFA845AA4C}"/>
      </w:docPartPr>
      <w:docPartBody>
        <w:p w:rsidR="00043F1C" w:rsidRDefault="00AF33AD" w:rsidP="00AF33AD">
          <w:pPr>
            <w:pStyle w:val="331C66693AA54C8485FDF281CF79E051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C985425FADBE4F15B65613024CC831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1A9590-0B0E-48B2-A13F-ABEC3604968D}"/>
      </w:docPartPr>
      <w:docPartBody>
        <w:p w:rsidR="00043F1C" w:rsidRDefault="00AF33AD" w:rsidP="00AF33AD">
          <w:pPr>
            <w:pStyle w:val="C985425FADBE4F15B65613024CC8310A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  <w:docPart>
      <w:docPartPr>
        <w:name w:val="C91CBE9C749A4686AB119EC7A96DD0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017D029-59E4-4F88-8102-68616BB754F7}"/>
      </w:docPartPr>
      <w:docPartBody>
        <w:p w:rsidR="00043F1C" w:rsidRDefault="00AF33AD" w:rsidP="00AF33AD">
          <w:pPr>
            <w:pStyle w:val="C91CBE9C749A4686AB119EC7A96DD073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DFE6E633CE4D4C9BABF0CEAF8703073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4BC30A-AC4F-4C62-87B0-DF7035565E26}"/>
      </w:docPartPr>
      <w:docPartBody>
        <w:p w:rsidR="00043F1C" w:rsidRDefault="00AF33AD" w:rsidP="00AF33AD">
          <w:pPr>
            <w:pStyle w:val="DFE6E633CE4D4C9BABF0CEAF87030737"/>
          </w:pPr>
          <w:r w:rsidRPr="00C47BC6">
            <w:rPr>
              <w:rStyle w:val="PlaceholderText"/>
            </w:rPr>
            <w:t>DD/MM/YYYY</w:t>
          </w:r>
        </w:p>
      </w:docPartBody>
    </w:docPart>
    <w:docPart>
      <w:docPartPr>
        <w:name w:val="94BE00622D0148BB858D3273CA1EA8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53B25FC-AE09-4732-ADD4-5CC77B75C1C5}"/>
      </w:docPartPr>
      <w:docPartBody>
        <w:p w:rsidR="00043F1C" w:rsidRDefault="00AF33AD" w:rsidP="00AF33AD">
          <w:pPr>
            <w:pStyle w:val="94BE00622D0148BB858D3273CA1EA82E"/>
          </w:pPr>
          <w:r w:rsidRPr="00BA7475">
            <w:rPr>
              <w:color w:val="808080" w:themeColor="background1" w:themeShade="80"/>
              <w:szCs w:val="18"/>
            </w:rPr>
            <w:t>Version</w:t>
          </w:r>
        </w:p>
      </w:docPartBody>
    </w:docPart>
    <w:docPart>
      <w:docPartPr>
        <w:name w:val="F3D952E4417E4897BB979FE7EDAADC3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B834EC8-3C3F-4D3E-A0E5-16997C0C511E}"/>
      </w:docPartPr>
      <w:docPartBody>
        <w:p w:rsidR="00043F1C" w:rsidRDefault="00AF33AD" w:rsidP="00AF33AD">
          <w:pPr>
            <w:pStyle w:val="F3D952E4417E4897BB979FE7EDAADC33"/>
          </w:pPr>
          <w:r w:rsidRPr="00BA7475">
            <w:rPr>
              <w:color w:val="808080" w:themeColor="background1" w:themeShade="80"/>
              <w:szCs w:val="18"/>
            </w:rPr>
            <w:t>Name</w:t>
          </w:r>
        </w:p>
      </w:docPartBody>
    </w:docPart>
    <w:docPart>
      <w:docPartPr>
        <w:name w:val="D8384E83375C40B78B5F409514189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5DE52-5AC7-4646-9294-614B26803810}"/>
      </w:docPartPr>
      <w:docPartBody>
        <w:p w:rsidR="00DA466E" w:rsidRDefault="00DA466E" w:rsidP="00DA466E">
          <w:pPr>
            <w:pStyle w:val="D8384E83375C40B78B5F409514189B64"/>
          </w:pPr>
          <w:r w:rsidRPr="00BA7475">
            <w:rPr>
              <w:color w:val="808080" w:themeColor="background1" w:themeShade="80"/>
              <w:szCs w:val="18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ouYuan">
    <w:altName w:val="幼圆"/>
    <w:charset w:val="86"/>
    <w:family w:val="modern"/>
    <w:pitch w:val="fixed"/>
    <w:sig w:usb0="00000001" w:usb1="080E0000" w:usb2="00000010" w:usb3="00000000" w:csb0="00040000" w:csb1="00000000"/>
  </w:font>
  <w:font w:name="Siemens Sans Global">
    <w:altName w:val="Yu Gothic"/>
    <w:panose1 w:val="00000000000000000000"/>
    <w:charset w:val="80"/>
    <w:family w:val="auto"/>
    <w:pitch w:val="variable"/>
    <w:sig w:usb0="B580AEFF" w:usb1="FBDFFFFF" w:usb2="0000001E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22"/>
    <w:rsid w:val="00043F1C"/>
    <w:rsid w:val="00065C2F"/>
    <w:rsid w:val="00083E3A"/>
    <w:rsid w:val="0009341B"/>
    <w:rsid w:val="000E083F"/>
    <w:rsid w:val="001253CF"/>
    <w:rsid w:val="0015150E"/>
    <w:rsid w:val="001A7C54"/>
    <w:rsid w:val="001B0A10"/>
    <w:rsid w:val="001E0D98"/>
    <w:rsid w:val="002575F6"/>
    <w:rsid w:val="00263923"/>
    <w:rsid w:val="002876EC"/>
    <w:rsid w:val="00293EDA"/>
    <w:rsid w:val="002A7395"/>
    <w:rsid w:val="002D005E"/>
    <w:rsid w:val="00325239"/>
    <w:rsid w:val="003454FF"/>
    <w:rsid w:val="00394497"/>
    <w:rsid w:val="0047569B"/>
    <w:rsid w:val="004926A1"/>
    <w:rsid w:val="004D0B9C"/>
    <w:rsid w:val="004D1416"/>
    <w:rsid w:val="00556A4C"/>
    <w:rsid w:val="005713A0"/>
    <w:rsid w:val="00596543"/>
    <w:rsid w:val="005A0228"/>
    <w:rsid w:val="005A2479"/>
    <w:rsid w:val="005B1A16"/>
    <w:rsid w:val="005E37AA"/>
    <w:rsid w:val="00605D20"/>
    <w:rsid w:val="00637E86"/>
    <w:rsid w:val="00661638"/>
    <w:rsid w:val="00683E56"/>
    <w:rsid w:val="00762A55"/>
    <w:rsid w:val="00774F4D"/>
    <w:rsid w:val="00795014"/>
    <w:rsid w:val="007B0C24"/>
    <w:rsid w:val="007C6E5C"/>
    <w:rsid w:val="007E67D2"/>
    <w:rsid w:val="007E79D9"/>
    <w:rsid w:val="00822320"/>
    <w:rsid w:val="008440DC"/>
    <w:rsid w:val="00893E0D"/>
    <w:rsid w:val="008B25FB"/>
    <w:rsid w:val="008C301F"/>
    <w:rsid w:val="008D680E"/>
    <w:rsid w:val="00911829"/>
    <w:rsid w:val="009233EE"/>
    <w:rsid w:val="00960C26"/>
    <w:rsid w:val="00982B58"/>
    <w:rsid w:val="00A355BF"/>
    <w:rsid w:val="00A90562"/>
    <w:rsid w:val="00AE4D05"/>
    <w:rsid w:val="00AF33AD"/>
    <w:rsid w:val="00B24A85"/>
    <w:rsid w:val="00B32B01"/>
    <w:rsid w:val="00B409C6"/>
    <w:rsid w:val="00B74632"/>
    <w:rsid w:val="00BF737A"/>
    <w:rsid w:val="00C02A23"/>
    <w:rsid w:val="00C02A61"/>
    <w:rsid w:val="00C16ED8"/>
    <w:rsid w:val="00C71B43"/>
    <w:rsid w:val="00CA0944"/>
    <w:rsid w:val="00CB7896"/>
    <w:rsid w:val="00CE3BFA"/>
    <w:rsid w:val="00CF2AE2"/>
    <w:rsid w:val="00D97922"/>
    <w:rsid w:val="00DA466E"/>
    <w:rsid w:val="00DB03B8"/>
    <w:rsid w:val="00DC3725"/>
    <w:rsid w:val="00E50F26"/>
    <w:rsid w:val="00E9483A"/>
    <w:rsid w:val="00F200DA"/>
    <w:rsid w:val="00F35382"/>
    <w:rsid w:val="00F416BA"/>
    <w:rsid w:val="00F57DC4"/>
    <w:rsid w:val="00F77B40"/>
    <w:rsid w:val="00F81441"/>
    <w:rsid w:val="00FE3B03"/>
    <w:rsid w:val="00FE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96F9D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33AD"/>
    <w:rPr>
      <w:color w:val="808080"/>
    </w:rPr>
  </w:style>
  <w:style w:type="paragraph" w:styleId="ListParagraph">
    <w:name w:val="List Paragraph"/>
    <w:basedOn w:val="Normal"/>
    <w:uiPriority w:val="34"/>
    <w:unhideWhenUsed/>
    <w:qFormat/>
    <w:rsid w:val="00CB7896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EDC8FF1340B412B9FA47E04385E4234">
    <w:name w:val="5EDC8FF1340B412B9FA47E04385E4234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36B319A563243888F57A20AFCF5269E26">
    <w:name w:val="236B319A563243888F57A20AFCF5269E26"/>
    <w:rsid w:val="008440DC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654BB3F8427D4CFE928EB7F39F5122B92">
    <w:name w:val="654BB3F8427D4CFE928EB7F39F5122B9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28985F50D1004EADA37D9A3CC3D47FA02">
    <w:name w:val="28985F50D1004EADA37D9A3CC3D47FA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ED31C954987C4E82BF67AE8D84B0819C2">
    <w:name w:val="ED31C954987C4E82BF67AE8D84B0819C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63614F28EE7443CC8846398406241B772">
    <w:name w:val="63614F28EE7443CC8846398406241B77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8A0A3A8295694455B604821E86BF07832">
    <w:name w:val="8A0A3A8295694455B604821E86BF0783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921C69E10A44568817E08BB5C9309CD2">
    <w:name w:val="5921C69E10A44568817E08BB5C9309CD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9CE76A3626F499BA316BEC7DC667A552">
    <w:name w:val="F9CE76A3626F499BA316BEC7DC667A5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BDC003DBA34462FA714E01AE44FDEA82">
    <w:name w:val="BBDC003DBA34462FA714E01AE44FDEA8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393558A3F0804943AF4343119C994C212">
    <w:name w:val="393558A3F0804943AF4343119C994C21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A46671FFCA34A57BB9D46A24E3FBEB02">
    <w:name w:val="1A46671FFCA34A57BB9D46A24E3FBEB0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43E4D3196F624D9C954840B9EE2D1EEF2">
    <w:name w:val="43E4D3196F624D9C954840B9EE2D1EEF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F5D2686D578E47448519ACCF5E9D9DE52">
    <w:name w:val="F5D2686D578E47448519ACCF5E9D9DE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5A1792DBB937472B8E46A39B00FD2B252">
    <w:name w:val="5A1792DBB937472B8E46A39B00FD2B25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8F3437EFCC5C41AE89C8E22F300ED9B62">
    <w:name w:val="8F3437EFCC5C41AE89C8E22F300ED9B6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F79240ECAE04026A51290FF3DE2348A2">
    <w:name w:val="1F79240ECAE04026A51290FF3DE2348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13B99F0340C14B3287ABE4197982737A2">
    <w:name w:val="13B99F0340C14B3287ABE4197982737A2"/>
    <w:rsid w:val="0015150E"/>
    <w:pPr>
      <w:spacing w:after="180" w:line="288" w:lineRule="auto"/>
      <w:ind w:left="720"/>
      <w:contextualSpacing/>
    </w:pPr>
    <w:rPr>
      <w:rFonts w:eastAsiaTheme="minorHAnsi"/>
      <w:color w:val="404040" w:themeColor="text1" w:themeTint="BF"/>
      <w:sz w:val="18"/>
      <w:szCs w:val="20"/>
      <w:lang w:val="en-US"/>
    </w:rPr>
  </w:style>
  <w:style w:type="paragraph" w:customStyle="1" w:styleId="B564A5389B514D22B184A5409B7D43DC">
    <w:name w:val="B564A5389B514D22B184A5409B7D43DC"/>
    <w:rsid w:val="002575F6"/>
  </w:style>
  <w:style w:type="paragraph" w:customStyle="1" w:styleId="452A3F0AEF31402790B673EBCCC719C3">
    <w:name w:val="452A3F0AEF31402790B673EBCCC719C3"/>
    <w:rsid w:val="002575F6"/>
  </w:style>
  <w:style w:type="paragraph" w:customStyle="1" w:styleId="D41F3CB6D6B349BD8190F522FFE66AB9">
    <w:name w:val="D41F3CB6D6B349BD8190F522FFE66AB9"/>
    <w:rsid w:val="002575F6"/>
  </w:style>
  <w:style w:type="paragraph" w:customStyle="1" w:styleId="BF9424D950784EABADDA5E952B4B9FA1">
    <w:name w:val="BF9424D950784EABADDA5E952B4B9FA1"/>
    <w:rPr>
      <w:lang w:val="en-US" w:eastAsia="en-US"/>
    </w:rPr>
  </w:style>
  <w:style w:type="paragraph" w:customStyle="1" w:styleId="CCD620A168B24A31B16B81A988A9F58A">
    <w:name w:val="CCD620A168B24A31B16B81A988A9F58A"/>
    <w:rsid w:val="00AF33AD"/>
  </w:style>
  <w:style w:type="paragraph" w:customStyle="1" w:styleId="331C66693AA54C8485FDF281CF79E051">
    <w:name w:val="331C66693AA54C8485FDF281CF79E051"/>
    <w:rsid w:val="00AF33AD"/>
  </w:style>
  <w:style w:type="paragraph" w:customStyle="1" w:styleId="C985425FADBE4F15B65613024CC8310A">
    <w:name w:val="C985425FADBE4F15B65613024CC8310A"/>
    <w:rsid w:val="00AF33AD"/>
  </w:style>
  <w:style w:type="paragraph" w:customStyle="1" w:styleId="C91CBE9C749A4686AB119EC7A96DD073">
    <w:name w:val="C91CBE9C749A4686AB119EC7A96DD073"/>
    <w:rsid w:val="00AF33AD"/>
  </w:style>
  <w:style w:type="paragraph" w:customStyle="1" w:styleId="DFE6E633CE4D4C9BABF0CEAF87030737">
    <w:name w:val="DFE6E633CE4D4C9BABF0CEAF87030737"/>
    <w:rsid w:val="00AF33AD"/>
  </w:style>
  <w:style w:type="paragraph" w:customStyle="1" w:styleId="94BE00622D0148BB858D3273CA1EA82E">
    <w:name w:val="94BE00622D0148BB858D3273CA1EA82E"/>
    <w:rsid w:val="00AF33AD"/>
  </w:style>
  <w:style w:type="paragraph" w:customStyle="1" w:styleId="F3D952E4417E4897BB979FE7EDAADC33">
    <w:name w:val="F3D952E4417E4897BB979FE7EDAADC33"/>
    <w:rsid w:val="00AF33AD"/>
  </w:style>
  <w:style w:type="paragraph" w:customStyle="1" w:styleId="D8384E83375C40B78B5F409514189B64">
    <w:name w:val="D8384E83375C40B78B5F409514189B64"/>
    <w:rsid w:val="00DA466E"/>
    <w:pPr>
      <w:spacing w:line="278" w:lineRule="auto"/>
    </w:pPr>
    <w:rPr>
      <w:kern w:val="2"/>
      <w:sz w:val="24"/>
      <w:szCs w:val="24"/>
      <w:lang w:val="en-US"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313ddf-ae2e-42e2-82d4-c89584ce8844">
      <UserInfo>
        <DisplayName>Belger, Michael (ext) (IT APD ERP-COR C01)</DisplayName>
        <AccountId>364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9245121655340AC16813AC5B6D7E4" ma:contentTypeVersion="9" ma:contentTypeDescription="Create a new document." ma:contentTypeScope="" ma:versionID="f50c514fa0b21fb6325d907e8ac6bebd">
  <xsd:schema xmlns:xsd="http://www.w3.org/2001/XMLSchema" xmlns:xs="http://www.w3.org/2001/XMLSchema" xmlns:p="http://schemas.microsoft.com/office/2006/metadata/properties" xmlns:ns2="4697dd4f-b273-4ab7-9c5e-4ece0a0fe4fa" xmlns:ns3="b7313ddf-ae2e-42e2-82d4-c89584ce8844" targetNamespace="http://schemas.microsoft.com/office/2006/metadata/properties" ma:root="true" ma:fieldsID="56cba13f7d327de863dd8b3ff3f4e840" ns2:_="" ns3:_="">
    <xsd:import namespace="4697dd4f-b273-4ab7-9c5e-4ece0a0fe4fa"/>
    <xsd:import namespace="b7313ddf-ae2e-42e2-82d4-c89584ce88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7dd4f-b273-4ab7-9c5e-4ece0a0fe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13ddf-ae2e-42e2-82d4-c89584ce884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2EE7D730-5E86-448E-9D36-1D4992128EDC}">
  <ds:schemaRefs>
    <ds:schemaRef ds:uri="http://schemas.microsoft.com/office/2006/metadata/properties"/>
    <ds:schemaRef ds:uri="http://schemas.microsoft.com/office/infopath/2007/PartnerControls"/>
    <ds:schemaRef ds:uri="b7313ddf-ae2e-42e2-82d4-c89584ce8844"/>
  </ds:schemaRefs>
</ds:datastoreItem>
</file>

<file path=customXml/itemProps2.xml><?xml version="1.0" encoding="utf-8"?>
<ds:datastoreItem xmlns:ds="http://schemas.openxmlformats.org/officeDocument/2006/customXml" ds:itemID="{5A518DC2-A533-42C5-95A0-4F16DE5754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7dd4f-b273-4ab7-9c5e-4ece0a0fe4fa"/>
    <ds:schemaRef ds:uri="b7313ddf-ae2e-42e2-82d4-c89584ce88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5A541B-85A9-47FC-B471-B68C002056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F8F46A-A7CA-4D5C-A3D9-C96127C8688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07c3c3c-9479-4e9e-ace6-d736970bf3b0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Projektumfang.dotx</Template>
  <TotalTime>0</TotalTime>
  <Pages>6</Pages>
  <Words>561</Words>
  <Characters>3203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 Caglar, Nazli (ext) (IT ECP ERP-CP ARC2)</dc:creator>
  <cp:keywords>C_Confidential</cp:keywords>
  <cp:lastModifiedBy>Gautam, Ajit (IT ECP PLG P)</cp:lastModifiedBy>
  <cp:revision>2</cp:revision>
  <dcterms:created xsi:type="dcterms:W3CDTF">2025-10-19T09:29:00Z</dcterms:created>
  <dcterms:modified xsi:type="dcterms:W3CDTF">2025-10-19T09:29:00Z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  <property fmtid="{D5CDD505-2E9C-101B-9397-08002B2CF9AE}" pid="3" name="ContentTypeId">
    <vt:lpwstr>0x010100D039245121655340AC16813AC5B6D7E4</vt:lpwstr>
  </property>
  <property fmtid="{D5CDD505-2E9C-101B-9397-08002B2CF9AE}" pid="4" name="_NewReviewCycle">
    <vt:lpwstr/>
  </property>
  <property fmtid="{D5CDD505-2E9C-101B-9397-08002B2CF9AE}" pid="5" name="Document Confidentiality">
    <vt:lpwstr>Confidential</vt:lpwstr>
  </property>
  <property fmtid="{D5CDD505-2E9C-101B-9397-08002B2CF9AE}" pid="6" name="sodocoClasLang">
    <vt:lpwstr>Vertraulich</vt:lpwstr>
  </property>
  <property fmtid="{D5CDD505-2E9C-101B-9397-08002B2CF9AE}" pid="7" name="sodocoClasLangId">
    <vt:i4>0</vt:i4>
  </property>
  <property fmtid="{D5CDD505-2E9C-101B-9397-08002B2CF9AE}" pid="8" name="sodocoClasId">
    <vt:i4>2</vt:i4>
  </property>
  <property fmtid="{D5CDD505-2E9C-101B-9397-08002B2CF9AE}" pid="9" name="_dlc_policyId">
    <vt:lpwstr/>
  </property>
  <property fmtid="{D5CDD505-2E9C-101B-9397-08002B2CF9AE}" pid="10" name="ItemRetentionFormula">
    <vt:lpwstr/>
  </property>
  <property fmtid="{D5CDD505-2E9C-101B-9397-08002B2CF9AE}" pid="11" name="_ExtendedDescription">
    <vt:lpwstr/>
  </property>
  <property fmtid="{D5CDD505-2E9C-101B-9397-08002B2CF9AE}" pid="12" name="MSIP_Label_707c3c3c-9479-4e9e-ace6-d736970bf3b0_Enabled">
    <vt:lpwstr>true</vt:lpwstr>
  </property>
  <property fmtid="{D5CDD505-2E9C-101B-9397-08002B2CF9AE}" pid="13" name="MSIP_Label_707c3c3c-9479-4e9e-ace6-d736970bf3b0_SetDate">
    <vt:lpwstr>2022-10-21T07:19:16Z</vt:lpwstr>
  </property>
  <property fmtid="{D5CDD505-2E9C-101B-9397-08002B2CF9AE}" pid="14" name="MSIP_Label_707c3c3c-9479-4e9e-ace6-d736970bf3b0_Method">
    <vt:lpwstr>Standard</vt:lpwstr>
  </property>
  <property fmtid="{D5CDD505-2E9C-101B-9397-08002B2CF9AE}" pid="15" name="MSIP_Label_707c3c3c-9479-4e9e-ace6-d736970bf3b0_Name">
    <vt:lpwstr>confidential-default</vt:lpwstr>
  </property>
  <property fmtid="{D5CDD505-2E9C-101B-9397-08002B2CF9AE}" pid="16" name="MSIP_Label_707c3c3c-9479-4e9e-ace6-d736970bf3b0_SiteId">
    <vt:lpwstr>38ae3bcd-9579-4fd4-adda-b42e1495d55a</vt:lpwstr>
  </property>
  <property fmtid="{D5CDD505-2E9C-101B-9397-08002B2CF9AE}" pid="17" name="MSIP_Label_707c3c3c-9479-4e9e-ace6-d736970bf3b0_ActionId">
    <vt:lpwstr>96259241-fdd4-44db-9634-7f2f7c2da4cd</vt:lpwstr>
  </property>
  <property fmtid="{D5CDD505-2E9C-101B-9397-08002B2CF9AE}" pid="18" name="MSIP_Label_707c3c3c-9479-4e9e-ace6-d736970bf3b0_ContentBits">
    <vt:lpwstr>0</vt:lpwstr>
  </property>
  <property fmtid="{D5CDD505-2E9C-101B-9397-08002B2CF9AE}" pid="19" name="Document_Confidentiality">
    <vt:lpwstr>Confidential</vt:lpwstr>
  </property>
</Properties>
</file>